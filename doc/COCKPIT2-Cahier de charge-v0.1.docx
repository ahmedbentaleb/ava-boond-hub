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158B5" w14:textId="77777777" w:rsidR="003C402F" w:rsidRPr="007B728E" w:rsidRDefault="003C402F" w:rsidP="008C667A"/>
    <w:p w14:paraId="09D4DBA4" w14:textId="77777777" w:rsidR="008E55E7" w:rsidRPr="007B728E" w:rsidRDefault="008E55E7" w:rsidP="00CE64E2">
      <w:pPr>
        <w:jc w:val="center"/>
      </w:pPr>
    </w:p>
    <w:p w14:paraId="45FAEBC8" w14:textId="7BDB5C5F" w:rsidR="008E55E7" w:rsidRPr="007B728E" w:rsidRDefault="00A71EA1" w:rsidP="00CE64E2">
      <w:pPr>
        <w:jc w:val="center"/>
        <w:rPr>
          <w:rFonts w:asciiTheme="minorBidi" w:hAnsiTheme="minorBidi" w:cstheme="minorBidi"/>
        </w:rPr>
      </w:pPr>
      <w:r w:rsidRPr="007B728E">
        <w:rPr>
          <w:rFonts w:asciiTheme="minorBidi" w:hAnsiTheme="minorBidi" w:cstheme="minorBidi"/>
          <w:noProof/>
        </w:rPr>
        <w:drawing>
          <wp:inline distT="0" distB="0" distL="0" distR="0" wp14:anchorId="29739CBA" wp14:editId="225D20FA">
            <wp:extent cx="5515258" cy="2295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5258" cy="2295643"/>
                    </a:xfrm>
                    <a:prstGeom prst="rect">
                      <a:avLst/>
                    </a:prstGeom>
                  </pic:spPr>
                </pic:pic>
              </a:graphicData>
            </a:graphic>
          </wp:inline>
        </w:drawing>
      </w:r>
    </w:p>
    <w:p w14:paraId="46344341" w14:textId="424082EB" w:rsidR="003C402F" w:rsidRPr="007B728E" w:rsidRDefault="003C402F" w:rsidP="007755A2">
      <w:pPr>
        <w:jc w:val="center"/>
        <w:rPr>
          <w:rFonts w:asciiTheme="minorBidi" w:hAnsiTheme="minorBidi" w:cstheme="minorBidi"/>
        </w:rPr>
      </w:pPr>
    </w:p>
    <w:tbl>
      <w:tblPr>
        <w:tblpPr w:leftFromText="141" w:rightFromText="141" w:vertAnchor="page" w:horzAnchor="margin" w:tblpY="6526"/>
        <w:tblW w:w="4893" w:type="pct"/>
        <w:tblLook w:val="04A0" w:firstRow="1" w:lastRow="0" w:firstColumn="1" w:lastColumn="0" w:noHBand="0" w:noVBand="1"/>
      </w:tblPr>
      <w:tblGrid>
        <w:gridCol w:w="8878"/>
      </w:tblGrid>
      <w:tr w:rsidR="006737EA" w:rsidRPr="007B728E" w14:paraId="74957743" w14:textId="77777777" w:rsidTr="006737EA">
        <w:trPr>
          <w:trHeight w:val="345"/>
        </w:trPr>
        <w:tc>
          <w:tcPr>
            <w:tcW w:w="5000" w:type="pct"/>
            <w:vAlign w:val="center"/>
          </w:tcPr>
          <w:p w14:paraId="5E04E828" w14:textId="0E2F7655" w:rsidR="006737EA" w:rsidRPr="007B728E" w:rsidRDefault="00EA51E0" w:rsidP="006737EA">
            <w:pPr>
              <w:spacing w:after="0" w:line="240" w:lineRule="auto"/>
              <w:jc w:val="center"/>
              <w:rPr>
                <w:b/>
                <w:bCs/>
                <w:color w:val="6F7072"/>
                <w:sz w:val="56"/>
                <w:szCs w:val="56"/>
              </w:rPr>
            </w:pPr>
            <w:r>
              <w:rPr>
                <w:b/>
                <w:bCs/>
                <w:color w:val="6F7072"/>
                <w:sz w:val="56"/>
                <w:szCs w:val="56"/>
              </w:rPr>
              <w:t>AVA-MANAGER</w:t>
            </w:r>
          </w:p>
          <w:p w14:paraId="7D4B34AC" w14:textId="77777777" w:rsidR="006737EA" w:rsidRPr="007B728E" w:rsidRDefault="006737EA" w:rsidP="006737EA">
            <w:pPr>
              <w:pStyle w:val="NoSpacing"/>
              <w:jc w:val="center"/>
              <w:rPr>
                <w:rFonts w:ascii="Cambria" w:hAnsi="Cambria"/>
                <w:color w:val="9B9C9E"/>
                <w:sz w:val="36"/>
                <w:szCs w:val="36"/>
              </w:rPr>
            </w:pPr>
          </w:p>
          <w:p w14:paraId="4930AB23" w14:textId="77777777" w:rsidR="006737EA" w:rsidRPr="007B728E" w:rsidRDefault="006737EA" w:rsidP="006737EA">
            <w:pPr>
              <w:pStyle w:val="NoSpacing"/>
              <w:jc w:val="center"/>
              <w:rPr>
                <w:rFonts w:ascii="Cambria" w:hAnsi="Cambria"/>
                <w:color w:val="9B9C9E"/>
                <w:sz w:val="36"/>
                <w:szCs w:val="36"/>
              </w:rPr>
            </w:pPr>
          </w:p>
          <w:p w14:paraId="6B2232E8" w14:textId="77777777" w:rsidR="006737EA" w:rsidRPr="007B728E" w:rsidRDefault="006737EA" w:rsidP="006737EA">
            <w:pPr>
              <w:pStyle w:val="NoSpacing"/>
              <w:jc w:val="center"/>
              <w:rPr>
                <w:rFonts w:ascii="Cambria" w:hAnsi="Cambria"/>
                <w:color w:val="9B9C9E"/>
                <w:sz w:val="36"/>
                <w:szCs w:val="36"/>
              </w:rPr>
            </w:pPr>
          </w:p>
          <w:p w14:paraId="1A07DC47" w14:textId="6BE86D7C" w:rsidR="006737EA" w:rsidRPr="007B728E" w:rsidRDefault="00A71EA1" w:rsidP="006737EA">
            <w:pPr>
              <w:pStyle w:val="NoSpacing"/>
              <w:jc w:val="center"/>
              <w:rPr>
                <w:rFonts w:asciiTheme="minorBidi" w:hAnsiTheme="minorBidi" w:cstheme="minorBidi"/>
                <w:color w:val="9B9C9E"/>
                <w:sz w:val="36"/>
                <w:szCs w:val="36"/>
              </w:rPr>
            </w:pPr>
            <w:r w:rsidRPr="007B728E">
              <w:rPr>
                <w:rFonts w:asciiTheme="minorBidi" w:hAnsiTheme="minorBidi" w:cstheme="minorBidi"/>
                <w:color w:val="9B9C9E"/>
                <w:sz w:val="36"/>
                <w:szCs w:val="36"/>
              </w:rPr>
              <w:t>Cahier de charges</w:t>
            </w:r>
          </w:p>
          <w:p w14:paraId="3A9A5C25" w14:textId="77777777" w:rsidR="006737EA" w:rsidRPr="007B728E" w:rsidRDefault="006737EA" w:rsidP="006737EA">
            <w:pPr>
              <w:pStyle w:val="NoSpacing"/>
              <w:jc w:val="center"/>
              <w:rPr>
                <w:rFonts w:asciiTheme="minorBidi" w:hAnsiTheme="minorBidi" w:cstheme="minorBidi"/>
                <w:color w:val="9B9C9E"/>
                <w:sz w:val="36"/>
                <w:szCs w:val="36"/>
              </w:rPr>
            </w:pPr>
          </w:p>
          <w:p w14:paraId="4969A2C0" w14:textId="3052D648" w:rsidR="006737EA" w:rsidRPr="007B728E" w:rsidRDefault="00A71EA1" w:rsidP="006737EA">
            <w:pPr>
              <w:spacing w:after="0" w:line="240" w:lineRule="auto"/>
              <w:jc w:val="center"/>
              <w:rPr>
                <w:rFonts w:eastAsia="Times New Roman"/>
                <w:bCs/>
                <w:color w:val="6F7072"/>
                <w:sz w:val="44"/>
                <w:szCs w:val="44"/>
              </w:rPr>
            </w:pPr>
            <w:r w:rsidRPr="007B728E">
              <w:rPr>
                <w:rFonts w:asciiTheme="minorBidi" w:eastAsia="Times New Roman" w:hAnsiTheme="minorBidi" w:cstheme="minorBidi"/>
                <w:color w:val="9B9C9E"/>
                <w:sz w:val="36"/>
                <w:szCs w:val="36"/>
              </w:rPr>
              <w:t>10/10/2022</w:t>
            </w:r>
          </w:p>
        </w:tc>
      </w:tr>
      <w:tr w:rsidR="006737EA" w:rsidRPr="007B728E" w14:paraId="0A17ACE7" w14:textId="77777777" w:rsidTr="006737EA">
        <w:trPr>
          <w:trHeight w:val="350"/>
        </w:trPr>
        <w:tc>
          <w:tcPr>
            <w:tcW w:w="5000" w:type="pct"/>
            <w:vAlign w:val="center"/>
          </w:tcPr>
          <w:p w14:paraId="250D4B8A" w14:textId="77777777" w:rsidR="006737EA" w:rsidRPr="007B728E" w:rsidRDefault="006737EA" w:rsidP="006737EA">
            <w:pPr>
              <w:pStyle w:val="NoSpacing"/>
              <w:jc w:val="center"/>
              <w:rPr>
                <w:rFonts w:ascii="Cambria" w:hAnsi="Cambria"/>
                <w:color w:val="9B9C9E"/>
                <w:sz w:val="36"/>
                <w:szCs w:val="36"/>
              </w:rPr>
            </w:pPr>
          </w:p>
        </w:tc>
      </w:tr>
    </w:tbl>
    <w:p w14:paraId="4950BD22" w14:textId="77777777" w:rsidR="008C667A" w:rsidRPr="007B728E" w:rsidRDefault="008C667A" w:rsidP="008C667A"/>
    <w:p w14:paraId="3974A96D" w14:textId="77777777" w:rsidR="008C667A" w:rsidRPr="007B728E" w:rsidRDefault="008C667A" w:rsidP="00CE64E2">
      <w:pPr>
        <w:jc w:val="center"/>
      </w:pPr>
    </w:p>
    <w:p w14:paraId="4B949FE6" w14:textId="77777777" w:rsidR="008E55E7" w:rsidRPr="007B728E" w:rsidRDefault="008E55E7">
      <w:pPr>
        <w:spacing w:after="0" w:line="240" w:lineRule="auto"/>
        <w:jc w:val="left"/>
        <w:rPr>
          <w:rFonts w:eastAsia="Times New Roman"/>
          <w:b/>
          <w:bCs/>
          <w:caps/>
          <w:color w:val="6F7072"/>
          <w:kern w:val="32"/>
          <w:sz w:val="40"/>
          <w:szCs w:val="32"/>
        </w:rPr>
      </w:pPr>
      <w:r w:rsidRPr="007B728E">
        <w:br w:type="page"/>
      </w:r>
    </w:p>
    <w:p w14:paraId="1B9FC553" w14:textId="31864D46" w:rsidR="00B53798" w:rsidRDefault="003324AC">
      <w:pPr>
        <w:pStyle w:val="TOC1"/>
        <w:tabs>
          <w:tab w:val="left" w:pos="440"/>
          <w:tab w:val="right" w:pos="9062"/>
        </w:tabs>
        <w:rPr>
          <w:rFonts w:asciiTheme="minorHAnsi" w:eastAsiaTheme="minorEastAsia" w:hAnsiTheme="minorHAnsi" w:cstheme="minorBidi"/>
          <w:noProof/>
          <w:lang w:eastAsia="fr-FR"/>
        </w:rPr>
      </w:pPr>
      <w:r w:rsidRPr="007B728E">
        <w:rPr>
          <w:b/>
          <w:bCs/>
          <w:caps/>
        </w:rPr>
        <w:lastRenderedPageBreak/>
        <w:fldChar w:fldCharType="begin"/>
      </w:r>
      <w:r w:rsidRPr="007B728E">
        <w:rPr>
          <w:b/>
          <w:bCs/>
          <w:caps/>
        </w:rPr>
        <w:instrText xml:space="preserve"> TOC \o "1-3" \h \z \u </w:instrText>
      </w:r>
      <w:r w:rsidRPr="007B728E">
        <w:rPr>
          <w:b/>
          <w:bCs/>
          <w:caps/>
        </w:rPr>
        <w:fldChar w:fldCharType="separate"/>
      </w:r>
      <w:hyperlink w:anchor="_Toc122016730" w:history="1">
        <w:r w:rsidR="00B53798" w:rsidRPr="007036FF">
          <w:rPr>
            <w:rStyle w:val="Hyperlink"/>
            <w:noProof/>
          </w:rPr>
          <w:t>I.</w:t>
        </w:r>
        <w:r w:rsidR="00B53798">
          <w:rPr>
            <w:rFonts w:asciiTheme="minorHAnsi" w:eastAsiaTheme="minorEastAsia" w:hAnsiTheme="minorHAnsi" w:cstheme="minorBidi"/>
            <w:noProof/>
            <w:lang w:eastAsia="fr-FR"/>
          </w:rPr>
          <w:tab/>
        </w:r>
        <w:r w:rsidR="00B53798" w:rsidRPr="007036FF">
          <w:rPr>
            <w:rStyle w:val="Hyperlink"/>
            <w:noProof/>
          </w:rPr>
          <w:t>CONTEXTE</w:t>
        </w:r>
        <w:r w:rsidR="00B53798">
          <w:rPr>
            <w:noProof/>
            <w:webHidden/>
          </w:rPr>
          <w:tab/>
        </w:r>
        <w:r w:rsidR="00B53798">
          <w:rPr>
            <w:noProof/>
            <w:webHidden/>
          </w:rPr>
          <w:fldChar w:fldCharType="begin"/>
        </w:r>
        <w:r w:rsidR="00B53798">
          <w:rPr>
            <w:noProof/>
            <w:webHidden/>
          </w:rPr>
          <w:instrText xml:space="preserve"> PAGEREF _Toc122016730 \h </w:instrText>
        </w:r>
        <w:r w:rsidR="00B53798">
          <w:rPr>
            <w:noProof/>
            <w:webHidden/>
          </w:rPr>
        </w:r>
        <w:r w:rsidR="00B53798">
          <w:rPr>
            <w:noProof/>
            <w:webHidden/>
          </w:rPr>
          <w:fldChar w:fldCharType="separate"/>
        </w:r>
        <w:r w:rsidR="00B53798">
          <w:rPr>
            <w:noProof/>
            <w:webHidden/>
          </w:rPr>
          <w:t>4</w:t>
        </w:r>
        <w:r w:rsidR="00B53798">
          <w:rPr>
            <w:noProof/>
            <w:webHidden/>
          </w:rPr>
          <w:fldChar w:fldCharType="end"/>
        </w:r>
      </w:hyperlink>
    </w:p>
    <w:p w14:paraId="5B61D24C" w14:textId="58D30FC8" w:rsidR="00B53798" w:rsidRDefault="00000000">
      <w:pPr>
        <w:pStyle w:val="TOC1"/>
        <w:tabs>
          <w:tab w:val="left" w:pos="440"/>
          <w:tab w:val="right" w:pos="9062"/>
        </w:tabs>
        <w:rPr>
          <w:rFonts w:asciiTheme="minorHAnsi" w:eastAsiaTheme="minorEastAsia" w:hAnsiTheme="minorHAnsi" w:cstheme="minorBidi"/>
          <w:noProof/>
          <w:lang w:eastAsia="fr-FR"/>
        </w:rPr>
      </w:pPr>
      <w:hyperlink w:anchor="_Toc122016731" w:history="1">
        <w:r w:rsidR="00B53798" w:rsidRPr="007036FF">
          <w:rPr>
            <w:rStyle w:val="Hyperlink"/>
            <w:noProof/>
          </w:rPr>
          <w:t>II.</w:t>
        </w:r>
        <w:r w:rsidR="00B53798">
          <w:rPr>
            <w:rFonts w:asciiTheme="minorHAnsi" w:eastAsiaTheme="minorEastAsia" w:hAnsiTheme="minorHAnsi" w:cstheme="minorBidi"/>
            <w:noProof/>
            <w:lang w:eastAsia="fr-FR"/>
          </w:rPr>
          <w:tab/>
        </w:r>
        <w:r w:rsidR="00B53798" w:rsidRPr="007036FF">
          <w:rPr>
            <w:rStyle w:val="Hyperlink"/>
            <w:noProof/>
          </w:rPr>
          <w:t>DEFINITIONS ET CONCEPTS</w:t>
        </w:r>
        <w:r w:rsidR="00B53798">
          <w:rPr>
            <w:noProof/>
            <w:webHidden/>
          </w:rPr>
          <w:tab/>
        </w:r>
        <w:r w:rsidR="00B53798">
          <w:rPr>
            <w:noProof/>
            <w:webHidden/>
          </w:rPr>
          <w:fldChar w:fldCharType="begin"/>
        </w:r>
        <w:r w:rsidR="00B53798">
          <w:rPr>
            <w:noProof/>
            <w:webHidden/>
          </w:rPr>
          <w:instrText xml:space="preserve"> PAGEREF _Toc122016731 \h </w:instrText>
        </w:r>
        <w:r w:rsidR="00B53798">
          <w:rPr>
            <w:noProof/>
            <w:webHidden/>
          </w:rPr>
        </w:r>
        <w:r w:rsidR="00B53798">
          <w:rPr>
            <w:noProof/>
            <w:webHidden/>
          </w:rPr>
          <w:fldChar w:fldCharType="separate"/>
        </w:r>
        <w:r w:rsidR="00B53798">
          <w:rPr>
            <w:noProof/>
            <w:webHidden/>
          </w:rPr>
          <w:t>5</w:t>
        </w:r>
        <w:r w:rsidR="00B53798">
          <w:rPr>
            <w:noProof/>
            <w:webHidden/>
          </w:rPr>
          <w:fldChar w:fldCharType="end"/>
        </w:r>
      </w:hyperlink>
    </w:p>
    <w:p w14:paraId="52CDA2F2" w14:textId="41D9664F"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32" w:history="1">
        <w:r w:rsidR="00B53798" w:rsidRPr="007036FF">
          <w:rPr>
            <w:rStyle w:val="Hyperlink"/>
            <w:noProof/>
          </w:rPr>
          <w:t>A.</w:t>
        </w:r>
        <w:r w:rsidR="00B53798">
          <w:rPr>
            <w:rFonts w:asciiTheme="minorHAnsi" w:eastAsiaTheme="minorEastAsia" w:hAnsiTheme="minorHAnsi" w:cstheme="minorBidi"/>
            <w:noProof/>
            <w:lang w:eastAsia="fr-FR"/>
          </w:rPr>
          <w:tab/>
        </w:r>
        <w:r w:rsidR="00B53798" w:rsidRPr="007036FF">
          <w:rPr>
            <w:rStyle w:val="Hyperlink"/>
            <w:noProof/>
          </w:rPr>
          <w:t>Candidat</w:t>
        </w:r>
        <w:r w:rsidR="00B53798">
          <w:rPr>
            <w:noProof/>
            <w:webHidden/>
          </w:rPr>
          <w:tab/>
        </w:r>
        <w:r w:rsidR="00B53798">
          <w:rPr>
            <w:noProof/>
            <w:webHidden/>
          </w:rPr>
          <w:fldChar w:fldCharType="begin"/>
        </w:r>
        <w:r w:rsidR="00B53798">
          <w:rPr>
            <w:noProof/>
            <w:webHidden/>
          </w:rPr>
          <w:instrText xml:space="preserve"> PAGEREF _Toc122016732 \h </w:instrText>
        </w:r>
        <w:r w:rsidR="00B53798">
          <w:rPr>
            <w:noProof/>
            <w:webHidden/>
          </w:rPr>
        </w:r>
        <w:r w:rsidR="00B53798">
          <w:rPr>
            <w:noProof/>
            <w:webHidden/>
          </w:rPr>
          <w:fldChar w:fldCharType="separate"/>
        </w:r>
        <w:r w:rsidR="00B53798">
          <w:rPr>
            <w:noProof/>
            <w:webHidden/>
          </w:rPr>
          <w:t>5</w:t>
        </w:r>
        <w:r w:rsidR="00B53798">
          <w:rPr>
            <w:noProof/>
            <w:webHidden/>
          </w:rPr>
          <w:fldChar w:fldCharType="end"/>
        </w:r>
      </w:hyperlink>
    </w:p>
    <w:p w14:paraId="35F108FD" w14:textId="457C68B0"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33" w:history="1">
        <w:r w:rsidR="00B53798" w:rsidRPr="007036FF">
          <w:rPr>
            <w:rStyle w:val="Hyperlink"/>
            <w:noProof/>
          </w:rPr>
          <w:t>B.</w:t>
        </w:r>
        <w:r w:rsidR="00B53798">
          <w:rPr>
            <w:rFonts w:asciiTheme="minorHAnsi" w:eastAsiaTheme="minorEastAsia" w:hAnsiTheme="minorHAnsi" w:cstheme="minorBidi"/>
            <w:noProof/>
            <w:lang w:eastAsia="fr-FR"/>
          </w:rPr>
          <w:tab/>
        </w:r>
        <w:r w:rsidR="00B53798" w:rsidRPr="007036FF">
          <w:rPr>
            <w:rStyle w:val="Hyperlink"/>
            <w:noProof/>
          </w:rPr>
          <w:t>Ressource</w:t>
        </w:r>
        <w:r w:rsidR="00B53798">
          <w:rPr>
            <w:noProof/>
            <w:webHidden/>
          </w:rPr>
          <w:tab/>
        </w:r>
        <w:r w:rsidR="00B53798">
          <w:rPr>
            <w:noProof/>
            <w:webHidden/>
          </w:rPr>
          <w:fldChar w:fldCharType="begin"/>
        </w:r>
        <w:r w:rsidR="00B53798">
          <w:rPr>
            <w:noProof/>
            <w:webHidden/>
          </w:rPr>
          <w:instrText xml:space="preserve"> PAGEREF _Toc122016733 \h </w:instrText>
        </w:r>
        <w:r w:rsidR="00B53798">
          <w:rPr>
            <w:noProof/>
            <w:webHidden/>
          </w:rPr>
        </w:r>
        <w:r w:rsidR="00B53798">
          <w:rPr>
            <w:noProof/>
            <w:webHidden/>
          </w:rPr>
          <w:fldChar w:fldCharType="separate"/>
        </w:r>
        <w:r w:rsidR="00B53798">
          <w:rPr>
            <w:noProof/>
            <w:webHidden/>
          </w:rPr>
          <w:t>5</w:t>
        </w:r>
        <w:r w:rsidR="00B53798">
          <w:rPr>
            <w:noProof/>
            <w:webHidden/>
          </w:rPr>
          <w:fldChar w:fldCharType="end"/>
        </w:r>
      </w:hyperlink>
    </w:p>
    <w:p w14:paraId="7AF29B09" w14:textId="54A92D6A"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34" w:history="1">
        <w:r w:rsidR="00B53798" w:rsidRPr="007036FF">
          <w:rPr>
            <w:rStyle w:val="Hyperlink"/>
            <w:noProof/>
          </w:rPr>
          <w:t>C.</w:t>
        </w:r>
        <w:r w:rsidR="00B53798">
          <w:rPr>
            <w:rFonts w:asciiTheme="minorHAnsi" w:eastAsiaTheme="minorEastAsia" w:hAnsiTheme="minorHAnsi" w:cstheme="minorBidi"/>
            <w:noProof/>
            <w:lang w:eastAsia="fr-FR"/>
          </w:rPr>
          <w:tab/>
        </w:r>
        <w:r w:rsidR="00B53798" w:rsidRPr="007036FF">
          <w:rPr>
            <w:rStyle w:val="Hyperlink"/>
            <w:noProof/>
          </w:rPr>
          <w:t>Société</w:t>
        </w:r>
        <w:r w:rsidR="00B53798">
          <w:rPr>
            <w:noProof/>
            <w:webHidden/>
          </w:rPr>
          <w:tab/>
        </w:r>
        <w:r w:rsidR="00B53798">
          <w:rPr>
            <w:noProof/>
            <w:webHidden/>
          </w:rPr>
          <w:fldChar w:fldCharType="begin"/>
        </w:r>
        <w:r w:rsidR="00B53798">
          <w:rPr>
            <w:noProof/>
            <w:webHidden/>
          </w:rPr>
          <w:instrText xml:space="preserve"> PAGEREF _Toc122016734 \h </w:instrText>
        </w:r>
        <w:r w:rsidR="00B53798">
          <w:rPr>
            <w:noProof/>
            <w:webHidden/>
          </w:rPr>
        </w:r>
        <w:r w:rsidR="00B53798">
          <w:rPr>
            <w:noProof/>
            <w:webHidden/>
          </w:rPr>
          <w:fldChar w:fldCharType="separate"/>
        </w:r>
        <w:r w:rsidR="00B53798">
          <w:rPr>
            <w:noProof/>
            <w:webHidden/>
          </w:rPr>
          <w:t>5</w:t>
        </w:r>
        <w:r w:rsidR="00B53798">
          <w:rPr>
            <w:noProof/>
            <w:webHidden/>
          </w:rPr>
          <w:fldChar w:fldCharType="end"/>
        </w:r>
      </w:hyperlink>
    </w:p>
    <w:p w14:paraId="4832B343" w14:textId="109F415A"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35" w:history="1">
        <w:r w:rsidR="00B53798" w:rsidRPr="007036FF">
          <w:rPr>
            <w:rStyle w:val="Hyperlink"/>
            <w:noProof/>
          </w:rPr>
          <w:t>D.</w:t>
        </w:r>
        <w:r w:rsidR="00B53798">
          <w:rPr>
            <w:rFonts w:asciiTheme="minorHAnsi" w:eastAsiaTheme="minorEastAsia" w:hAnsiTheme="minorHAnsi" w:cstheme="minorBidi"/>
            <w:noProof/>
            <w:lang w:eastAsia="fr-FR"/>
          </w:rPr>
          <w:tab/>
        </w:r>
        <w:r w:rsidR="00B53798" w:rsidRPr="007036FF">
          <w:rPr>
            <w:rStyle w:val="Hyperlink"/>
            <w:noProof/>
          </w:rPr>
          <w:t>Service</w:t>
        </w:r>
        <w:r w:rsidR="00B53798">
          <w:rPr>
            <w:noProof/>
            <w:webHidden/>
          </w:rPr>
          <w:tab/>
        </w:r>
        <w:r w:rsidR="00B53798">
          <w:rPr>
            <w:noProof/>
            <w:webHidden/>
          </w:rPr>
          <w:fldChar w:fldCharType="begin"/>
        </w:r>
        <w:r w:rsidR="00B53798">
          <w:rPr>
            <w:noProof/>
            <w:webHidden/>
          </w:rPr>
          <w:instrText xml:space="preserve"> PAGEREF _Toc122016735 \h </w:instrText>
        </w:r>
        <w:r w:rsidR="00B53798">
          <w:rPr>
            <w:noProof/>
            <w:webHidden/>
          </w:rPr>
        </w:r>
        <w:r w:rsidR="00B53798">
          <w:rPr>
            <w:noProof/>
            <w:webHidden/>
          </w:rPr>
          <w:fldChar w:fldCharType="separate"/>
        </w:r>
        <w:r w:rsidR="00B53798">
          <w:rPr>
            <w:noProof/>
            <w:webHidden/>
          </w:rPr>
          <w:t>6</w:t>
        </w:r>
        <w:r w:rsidR="00B53798">
          <w:rPr>
            <w:noProof/>
            <w:webHidden/>
          </w:rPr>
          <w:fldChar w:fldCharType="end"/>
        </w:r>
      </w:hyperlink>
    </w:p>
    <w:p w14:paraId="5C13E914" w14:textId="141D913B"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36" w:history="1">
        <w:r w:rsidR="00B53798" w:rsidRPr="007036FF">
          <w:rPr>
            <w:rStyle w:val="Hyperlink"/>
            <w:noProof/>
          </w:rPr>
          <w:t>E.</w:t>
        </w:r>
        <w:r w:rsidR="00B53798">
          <w:rPr>
            <w:rFonts w:asciiTheme="minorHAnsi" w:eastAsiaTheme="minorEastAsia" w:hAnsiTheme="minorHAnsi" w:cstheme="minorBidi"/>
            <w:noProof/>
            <w:lang w:eastAsia="fr-FR"/>
          </w:rPr>
          <w:tab/>
        </w:r>
        <w:r w:rsidR="00B53798" w:rsidRPr="007036FF">
          <w:rPr>
            <w:rStyle w:val="Hyperlink"/>
            <w:noProof/>
          </w:rPr>
          <w:t>Contact</w:t>
        </w:r>
        <w:r w:rsidR="00B53798">
          <w:rPr>
            <w:noProof/>
            <w:webHidden/>
          </w:rPr>
          <w:tab/>
        </w:r>
        <w:r w:rsidR="00B53798">
          <w:rPr>
            <w:noProof/>
            <w:webHidden/>
          </w:rPr>
          <w:fldChar w:fldCharType="begin"/>
        </w:r>
        <w:r w:rsidR="00B53798">
          <w:rPr>
            <w:noProof/>
            <w:webHidden/>
          </w:rPr>
          <w:instrText xml:space="preserve"> PAGEREF _Toc122016736 \h </w:instrText>
        </w:r>
        <w:r w:rsidR="00B53798">
          <w:rPr>
            <w:noProof/>
            <w:webHidden/>
          </w:rPr>
        </w:r>
        <w:r w:rsidR="00B53798">
          <w:rPr>
            <w:noProof/>
            <w:webHidden/>
          </w:rPr>
          <w:fldChar w:fldCharType="separate"/>
        </w:r>
        <w:r w:rsidR="00B53798">
          <w:rPr>
            <w:noProof/>
            <w:webHidden/>
          </w:rPr>
          <w:t>6</w:t>
        </w:r>
        <w:r w:rsidR="00B53798">
          <w:rPr>
            <w:noProof/>
            <w:webHidden/>
          </w:rPr>
          <w:fldChar w:fldCharType="end"/>
        </w:r>
      </w:hyperlink>
    </w:p>
    <w:p w14:paraId="02E19902" w14:textId="65E7FEC2"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37" w:history="1">
        <w:r w:rsidR="00B53798" w:rsidRPr="007036FF">
          <w:rPr>
            <w:rStyle w:val="Hyperlink"/>
            <w:noProof/>
          </w:rPr>
          <w:t>F.</w:t>
        </w:r>
        <w:r w:rsidR="00B53798">
          <w:rPr>
            <w:rFonts w:asciiTheme="minorHAnsi" w:eastAsiaTheme="minorEastAsia" w:hAnsiTheme="minorHAnsi" w:cstheme="minorBidi"/>
            <w:noProof/>
            <w:lang w:eastAsia="fr-FR"/>
          </w:rPr>
          <w:tab/>
        </w:r>
        <w:r w:rsidR="00B53798" w:rsidRPr="007036FF">
          <w:rPr>
            <w:rStyle w:val="Hyperlink"/>
            <w:noProof/>
          </w:rPr>
          <w:t>Statut Client</w:t>
        </w:r>
        <w:r w:rsidR="00B53798">
          <w:rPr>
            <w:noProof/>
            <w:webHidden/>
          </w:rPr>
          <w:tab/>
        </w:r>
        <w:r w:rsidR="00B53798">
          <w:rPr>
            <w:noProof/>
            <w:webHidden/>
          </w:rPr>
          <w:fldChar w:fldCharType="begin"/>
        </w:r>
        <w:r w:rsidR="00B53798">
          <w:rPr>
            <w:noProof/>
            <w:webHidden/>
          </w:rPr>
          <w:instrText xml:space="preserve"> PAGEREF _Toc122016737 \h </w:instrText>
        </w:r>
        <w:r w:rsidR="00B53798">
          <w:rPr>
            <w:noProof/>
            <w:webHidden/>
          </w:rPr>
        </w:r>
        <w:r w:rsidR="00B53798">
          <w:rPr>
            <w:noProof/>
            <w:webHidden/>
          </w:rPr>
          <w:fldChar w:fldCharType="separate"/>
        </w:r>
        <w:r w:rsidR="00B53798">
          <w:rPr>
            <w:noProof/>
            <w:webHidden/>
          </w:rPr>
          <w:t>6</w:t>
        </w:r>
        <w:r w:rsidR="00B53798">
          <w:rPr>
            <w:noProof/>
            <w:webHidden/>
          </w:rPr>
          <w:fldChar w:fldCharType="end"/>
        </w:r>
      </w:hyperlink>
    </w:p>
    <w:p w14:paraId="23B7950E" w14:textId="33F90302"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38" w:history="1">
        <w:r w:rsidR="00B53798" w:rsidRPr="007036FF">
          <w:rPr>
            <w:rStyle w:val="Hyperlink"/>
            <w:noProof/>
          </w:rPr>
          <w:t>G.</w:t>
        </w:r>
        <w:r w:rsidR="00B53798">
          <w:rPr>
            <w:rFonts w:asciiTheme="minorHAnsi" w:eastAsiaTheme="minorEastAsia" w:hAnsiTheme="minorHAnsi" w:cstheme="minorBidi"/>
            <w:noProof/>
            <w:lang w:eastAsia="fr-FR"/>
          </w:rPr>
          <w:tab/>
        </w:r>
        <w:r w:rsidR="00B53798" w:rsidRPr="007036FF">
          <w:rPr>
            <w:rStyle w:val="Hyperlink"/>
            <w:noProof/>
          </w:rPr>
          <w:t>Rapport</w:t>
        </w:r>
        <w:r w:rsidR="00B53798">
          <w:rPr>
            <w:noProof/>
            <w:webHidden/>
          </w:rPr>
          <w:tab/>
        </w:r>
        <w:r w:rsidR="00B53798">
          <w:rPr>
            <w:noProof/>
            <w:webHidden/>
          </w:rPr>
          <w:fldChar w:fldCharType="begin"/>
        </w:r>
        <w:r w:rsidR="00B53798">
          <w:rPr>
            <w:noProof/>
            <w:webHidden/>
          </w:rPr>
          <w:instrText xml:space="preserve"> PAGEREF _Toc122016738 \h </w:instrText>
        </w:r>
        <w:r w:rsidR="00B53798">
          <w:rPr>
            <w:noProof/>
            <w:webHidden/>
          </w:rPr>
        </w:r>
        <w:r w:rsidR="00B53798">
          <w:rPr>
            <w:noProof/>
            <w:webHidden/>
          </w:rPr>
          <w:fldChar w:fldCharType="separate"/>
        </w:r>
        <w:r w:rsidR="00B53798">
          <w:rPr>
            <w:noProof/>
            <w:webHidden/>
          </w:rPr>
          <w:t>7</w:t>
        </w:r>
        <w:r w:rsidR="00B53798">
          <w:rPr>
            <w:noProof/>
            <w:webHidden/>
          </w:rPr>
          <w:fldChar w:fldCharType="end"/>
        </w:r>
      </w:hyperlink>
    </w:p>
    <w:p w14:paraId="54DDFDD3" w14:textId="109D3B5F"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39" w:history="1">
        <w:r w:rsidR="00B53798" w:rsidRPr="007036FF">
          <w:rPr>
            <w:rStyle w:val="Hyperlink"/>
            <w:noProof/>
          </w:rPr>
          <w:t>H.</w:t>
        </w:r>
        <w:r w:rsidR="00B53798">
          <w:rPr>
            <w:rFonts w:asciiTheme="minorHAnsi" w:eastAsiaTheme="minorEastAsia" w:hAnsiTheme="minorHAnsi" w:cstheme="minorBidi"/>
            <w:noProof/>
            <w:lang w:eastAsia="fr-FR"/>
          </w:rPr>
          <w:tab/>
        </w:r>
        <w:r w:rsidR="00B53798" w:rsidRPr="007036FF">
          <w:rPr>
            <w:rStyle w:val="Hyperlink"/>
            <w:noProof/>
          </w:rPr>
          <w:t>Besoin</w:t>
        </w:r>
        <w:r w:rsidR="00B53798">
          <w:rPr>
            <w:noProof/>
            <w:webHidden/>
          </w:rPr>
          <w:tab/>
        </w:r>
        <w:r w:rsidR="00B53798">
          <w:rPr>
            <w:noProof/>
            <w:webHidden/>
          </w:rPr>
          <w:fldChar w:fldCharType="begin"/>
        </w:r>
        <w:r w:rsidR="00B53798">
          <w:rPr>
            <w:noProof/>
            <w:webHidden/>
          </w:rPr>
          <w:instrText xml:space="preserve"> PAGEREF _Toc122016739 \h </w:instrText>
        </w:r>
        <w:r w:rsidR="00B53798">
          <w:rPr>
            <w:noProof/>
            <w:webHidden/>
          </w:rPr>
        </w:r>
        <w:r w:rsidR="00B53798">
          <w:rPr>
            <w:noProof/>
            <w:webHidden/>
          </w:rPr>
          <w:fldChar w:fldCharType="separate"/>
        </w:r>
        <w:r w:rsidR="00B53798">
          <w:rPr>
            <w:noProof/>
            <w:webHidden/>
          </w:rPr>
          <w:t>7</w:t>
        </w:r>
        <w:r w:rsidR="00B53798">
          <w:rPr>
            <w:noProof/>
            <w:webHidden/>
          </w:rPr>
          <w:fldChar w:fldCharType="end"/>
        </w:r>
      </w:hyperlink>
    </w:p>
    <w:p w14:paraId="635F59EC" w14:textId="6D69F9B4"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40" w:history="1">
        <w:r w:rsidR="00B53798" w:rsidRPr="007036FF">
          <w:rPr>
            <w:rStyle w:val="Hyperlink"/>
            <w:noProof/>
          </w:rPr>
          <w:t>I.</w:t>
        </w:r>
        <w:r w:rsidR="00B53798">
          <w:rPr>
            <w:rFonts w:asciiTheme="minorHAnsi" w:eastAsiaTheme="minorEastAsia" w:hAnsiTheme="minorHAnsi" w:cstheme="minorBidi"/>
            <w:noProof/>
            <w:lang w:eastAsia="fr-FR"/>
          </w:rPr>
          <w:tab/>
        </w:r>
        <w:r w:rsidR="00B53798" w:rsidRPr="007036FF">
          <w:rPr>
            <w:rStyle w:val="Hyperlink"/>
            <w:noProof/>
          </w:rPr>
          <w:t>Projet</w:t>
        </w:r>
        <w:r w:rsidR="00B53798">
          <w:rPr>
            <w:noProof/>
            <w:webHidden/>
          </w:rPr>
          <w:tab/>
        </w:r>
        <w:r w:rsidR="00B53798">
          <w:rPr>
            <w:noProof/>
            <w:webHidden/>
          </w:rPr>
          <w:fldChar w:fldCharType="begin"/>
        </w:r>
        <w:r w:rsidR="00B53798">
          <w:rPr>
            <w:noProof/>
            <w:webHidden/>
          </w:rPr>
          <w:instrText xml:space="preserve"> PAGEREF _Toc122016740 \h </w:instrText>
        </w:r>
        <w:r w:rsidR="00B53798">
          <w:rPr>
            <w:noProof/>
            <w:webHidden/>
          </w:rPr>
        </w:r>
        <w:r w:rsidR="00B53798">
          <w:rPr>
            <w:noProof/>
            <w:webHidden/>
          </w:rPr>
          <w:fldChar w:fldCharType="separate"/>
        </w:r>
        <w:r w:rsidR="00B53798">
          <w:rPr>
            <w:noProof/>
            <w:webHidden/>
          </w:rPr>
          <w:t>8</w:t>
        </w:r>
        <w:r w:rsidR="00B53798">
          <w:rPr>
            <w:noProof/>
            <w:webHidden/>
          </w:rPr>
          <w:fldChar w:fldCharType="end"/>
        </w:r>
      </w:hyperlink>
    </w:p>
    <w:p w14:paraId="5C099D81" w14:textId="73417888"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41" w:history="1">
        <w:r w:rsidR="00B53798" w:rsidRPr="007036FF">
          <w:rPr>
            <w:rStyle w:val="Hyperlink"/>
            <w:noProof/>
          </w:rPr>
          <w:t>J.</w:t>
        </w:r>
        <w:r w:rsidR="00B53798">
          <w:rPr>
            <w:rFonts w:asciiTheme="minorHAnsi" w:eastAsiaTheme="minorEastAsia" w:hAnsiTheme="minorHAnsi" w:cstheme="minorBidi"/>
            <w:noProof/>
            <w:lang w:eastAsia="fr-FR"/>
          </w:rPr>
          <w:tab/>
        </w:r>
        <w:r w:rsidR="00B53798" w:rsidRPr="007036FF">
          <w:rPr>
            <w:rStyle w:val="Hyperlink"/>
            <w:noProof/>
          </w:rPr>
          <w:t>Processus de Recrutement</w:t>
        </w:r>
        <w:r w:rsidR="00B53798">
          <w:rPr>
            <w:noProof/>
            <w:webHidden/>
          </w:rPr>
          <w:tab/>
        </w:r>
        <w:r w:rsidR="00B53798">
          <w:rPr>
            <w:noProof/>
            <w:webHidden/>
          </w:rPr>
          <w:fldChar w:fldCharType="begin"/>
        </w:r>
        <w:r w:rsidR="00B53798">
          <w:rPr>
            <w:noProof/>
            <w:webHidden/>
          </w:rPr>
          <w:instrText xml:space="preserve"> PAGEREF _Toc122016741 \h </w:instrText>
        </w:r>
        <w:r w:rsidR="00B53798">
          <w:rPr>
            <w:noProof/>
            <w:webHidden/>
          </w:rPr>
        </w:r>
        <w:r w:rsidR="00B53798">
          <w:rPr>
            <w:noProof/>
            <w:webHidden/>
          </w:rPr>
          <w:fldChar w:fldCharType="separate"/>
        </w:r>
        <w:r w:rsidR="00B53798">
          <w:rPr>
            <w:noProof/>
            <w:webHidden/>
          </w:rPr>
          <w:t>8</w:t>
        </w:r>
        <w:r w:rsidR="00B53798">
          <w:rPr>
            <w:noProof/>
            <w:webHidden/>
          </w:rPr>
          <w:fldChar w:fldCharType="end"/>
        </w:r>
      </w:hyperlink>
    </w:p>
    <w:p w14:paraId="77EC57D8" w14:textId="013026D4"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42" w:history="1">
        <w:r w:rsidR="00B53798" w:rsidRPr="007036FF">
          <w:rPr>
            <w:rStyle w:val="Hyperlink"/>
            <w:noProof/>
          </w:rPr>
          <w:t>K.</w:t>
        </w:r>
        <w:r w:rsidR="00B53798">
          <w:rPr>
            <w:rFonts w:asciiTheme="minorHAnsi" w:eastAsiaTheme="minorEastAsia" w:hAnsiTheme="minorHAnsi" w:cstheme="minorBidi"/>
            <w:noProof/>
            <w:lang w:eastAsia="fr-FR"/>
          </w:rPr>
          <w:tab/>
        </w:r>
        <w:r w:rsidR="00B53798" w:rsidRPr="007036FF">
          <w:rPr>
            <w:rStyle w:val="Hyperlink"/>
            <w:noProof/>
          </w:rPr>
          <w:t>Qualification</w:t>
        </w:r>
        <w:r w:rsidR="00B53798">
          <w:rPr>
            <w:noProof/>
            <w:webHidden/>
          </w:rPr>
          <w:tab/>
        </w:r>
        <w:r w:rsidR="00B53798">
          <w:rPr>
            <w:noProof/>
            <w:webHidden/>
          </w:rPr>
          <w:fldChar w:fldCharType="begin"/>
        </w:r>
        <w:r w:rsidR="00B53798">
          <w:rPr>
            <w:noProof/>
            <w:webHidden/>
          </w:rPr>
          <w:instrText xml:space="preserve"> PAGEREF _Toc122016742 \h </w:instrText>
        </w:r>
        <w:r w:rsidR="00B53798">
          <w:rPr>
            <w:noProof/>
            <w:webHidden/>
          </w:rPr>
        </w:r>
        <w:r w:rsidR="00B53798">
          <w:rPr>
            <w:noProof/>
            <w:webHidden/>
          </w:rPr>
          <w:fldChar w:fldCharType="separate"/>
        </w:r>
        <w:r w:rsidR="00B53798">
          <w:rPr>
            <w:noProof/>
            <w:webHidden/>
          </w:rPr>
          <w:t>8</w:t>
        </w:r>
        <w:r w:rsidR="00B53798">
          <w:rPr>
            <w:noProof/>
            <w:webHidden/>
          </w:rPr>
          <w:fldChar w:fldCharType="end"/>
        </w:r>
      </w:hyperlink>
    </w:p>
    <w:p w14:paraId="40F2EE95" w14:textId="16D9F741" w:rsidR="00B53798" w:rsidRDefault="00000000">
      <w:pPr>
        <w:pStyle w:val="TOC1"/>
        <w:tabs>
          <w:tab w:val="left" w:pos="660"/>
          <w:tab w:val="right" w:pos="9062"/>
        </w:tabs>
        <w:rPr>
          <w:rFonts w:asciiTheme="minorHAnsi" w:eastAsiaTheme="minorEastAsia" w:hAnsiTheme="minorHAnsi" w:cstheme="minorBidi"/>
          <w:noProof/>
          <w:lang w:eastAsia="fr-FR"/>
        </w:rPr>
      </w:pPr>
      <w:hyperlink w:anchor="_Toc122016743" w:history="1">
        <w:r w:rsidR="00B53798" w:rsidRPr="007036FF">
          <w:rPr>
            <w:rStyle w:val="Hyperlink"/>
            <w:noProof/>
          </w:rPr>
          <w:t>III.</w:t>
        </w:r>
        <w:r w:rsidR="00B53798">
          <w:rPr>
            <w:rFonts w:asciiTheme="minorHAnsi" w:eastAsiaTheme="minorEastAsia" w:hAnsiTheme="minorHAnsi" w:cstheme="minorBidi"/>
            <w:noProof/>
            <w:lang w:eastAsia="fr-FR"/>
          </w:rPr>
          <w:tab/>
        </w:r>
        <w:r w:rsidR="00B53798" w:rsidRPr="007036FF">
          <w:rPr>
            <w:rStyle w:val="Hyperlink"/>
            <w:noProof/>
          </w:rPr>
          <w:t>RÔLES</w:t>
        </w:r>
        <w:r w:rsidR="00B53798">
          <w:rPr>
            <w:noProof/>
            <w:webHidden/>
          </w:rPr>
          <w:tab/>
        </w:r>
        <w:r w:rsidR="00B53798">
          <w:rPr>
            <w:noProof/>
            <w:webHidden/>
          </w:rPr>
          <w:fldChar w:fldCharType="begin"/>
        </w:r>
        <w:r w:rsidR="00B53798">
          <w:rPr>
            <w:noProof/>
            <w:webHidden/>
          </w:rPr>
          <w:instrText xml:space="preserve"> PAGEREF _Toc122016743 \h </w:instrText>
        </w:r>
        <w:r w:rsidR="00B53798">
          <w:rPr>
            <w:noProof/>
            <w:webHidden/>
          </w:rPr>
        </w:r>
        <w:r w:rsidR="00B53798">
          <w:rPr>
            <w:noProof/>
            <w:webHidden/>
          </w:rPr>
          <w:fldChar w:fldCharType="separate"/>
        </w:r>
        <w:r w:rsidR="00B53798">
          <w:rPr>
            <w:noProof/>
            <w:webHidden/>
          </w:rPr>
          <w:t>10</w:t>
        </w:r>
        <w:r w:rsidR="00B53798">
          <w:rPr>
            <w:noProof/>
            <w:webHidden/>
          </w:rPr>
          <w:fldChar w:fldCharType="end"/>
        </w:r>
      </w:hyperlink>
    </w:p>
    <w:p w14:paraId="42B7A05F" w14:textId="23C8F508"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44" w:history="1">
        <w:r w:rsidR="00B53798" w:rsidRPr="007036FF">
          <w:rPr>
            <w:rStyle w:val="Hyperlink"/>
            <w:noProof/>
          </w:rPr>
          <w:t>A.</w:t>
        </w:r>
        <w:r w:rsidR="00B53798">
          <w:rPr>
            <w:rFonts w:asciiTheme="minorHAnsi" w:eastAsiaTheme="minorEastAsia" w:hAnsiTheme="minorHAnsi" w:cstheme="minorBidi"/>
            <w:noProof/>
            <w:lang w:eastAsia="fr-FR"/>
          </w:rPr>
          <w:tab/>
        </w:r>
        <w:r w:rsidR="00B53798" w:rsidRPr="007036FF">
          <w:rPr>
            <w:rStyle w:val="Hyperlink"/>
            <w:noProof/>
          </w:rPr>
          <w:t>Responsable Recrutement</w:t>
        </w:r>
        <w:r w:rsidR="00B53798">
          <w:rPr>
            <w:noProof/>
            <w:webHidden/>
          </w:rPr>
          <w:tab/>
        </w:r>
        <w:r w:rsidR="00B53798">
          <w:rPr>
            <w:noProof/>
            <w:webHidden/>
          </w:rPr>
          <w:fldChar w:fldCharType="begin"/>
        </w:r>
        <w:r w:rsidR="00B53798">
          <w:rPr>
            <w:noProof/>
            <w:webHidden/>
          </w:rPr>
          <w:instrText xml:space="preserve"> PAGEREF _Toc122016744 \h </w:instrText>
        </w:r>
        <w:r w:rsidR="00B53798">
          <w:rPr>
            <w:noProof/>
            <w:webHidden/>
          </w:rPr>
        </w:r>
        <w:r w:rsidR="00B53798">
          <w:rPr>
            <w:noProof/>
            <w:webHidden/>
          </w:rPr>
          <w:fldChar w:fldCharType="separate"/>
        </w:r>
        <w:r w:rsidR="00B53798">
          <w:rPr>
            <w:noProof/>
            <w:webHidden/>
          </w:rPr>
          <w:t>10</w:t>
        </w:r>
        <w:r w:rsidR="00B53798">
          <w:rPr>
            <w:noProof/>
            <w:webHidden/>
          </w:rPr>
          <w:fldChar w:fldCharType="end"/>
        </w:r>
      </w:hyperlink>
    </w:p>
    <w:p w14:paraId="199038FA" w14:textId="1533EB4D"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45" w:history="1">
        <w:r w:rsidR="00B53798" w:rsidRPr="007036FF">
          <w:rPr>
            <w:rStyle w:val="Hyperlink"/>
            <w:noProof/>
          </w:rPr>
          <w:t>B.</w:t>
        </w:r>
        <w:r w:rsidR="00B53798">
          <w:rPr>
            <w:rFonts w:asciiTheme="minorHAnsi" w:eastAsiaTheme="minorEastAsia" w:hAnsiTheme="minorHAnsi" w:cstheme="minorBidi"/>
            <w:noProof/>
            <w:lang w:eastAsia="fr-FR"/>
          </w:rPr>
          <w:tab/>
        </w:r>
        <w:r w:rsidR="00B53798" w:rsidRPr="007036FF">
          <w:rPr>
            <w:rStyle w:val="Hyperlink"/>
            <w:noProof/>
          </w:rPr>
          <w:t>Ressource Humaine</w:t>
        </w:r>
        <w:r w:rsidR="00B53798">
          <w:rPr>
            <w:noProof/>
            <w:webHidden/>
          </w:rPr>
          <w:tab/>
        </w:r>
        <w:r w:rsidR="00B53798">
          <w:rPr>
            <w:noProof/>
            <w:webHidden/>
          </w:rPr>
          <w:fldChar w:fldCharType="begin"/>
        </w:r>
        <w:r w:rsidR="00B53798">
          <w:rPr>
            <w:noProof/>
            <w:webHidden/>
          </w:rPr>
          <w:instrText xml:space="preserve"> PAGEREF _Toc122016745 \h </w:instrText>
        </w:r>
        <w:r w:rsidR="00B53798">
          <w:rPr>
            <w:noProof/>
            <w:webHidden/>
          </w:rPr>
        </w:r>
        <w:r w:rsidR="00B53798">
          <w:rPr>
            <w:noProof/>
            <w:webHidden/>
          </w:rPr>
          <w:fldChar w:fldCharType="separate"/>
        </w:r>
        <w:r w:rsidR="00B53798">
          <w:rPr>
            <w:noProof/>
            <w:webHidden/>
          </w:rPr>
          <w:t>10</w:t>
        </w:r>
        <w:r w:rsidR="00B53798">
          <w:rPr>
            <w:noProof/>
            <w:webHidden/>
          </w:rPr>
          <w:fldChar w:fldCharType="end"/>
        </w:r>
      </w:hyperlink>
    </w:p>
    <w:p w14:paraId="4CE687D7" w14:textId="7A78B657"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46" w:history="1">
        <w:r w:rsidR="00B53798" w:rsidRPr="007036FF">
          <w:rPr>
            <w:rStyle w:val="Hyperlink"/>
            <w:noProof/>
          </w:rPr>
          <w:t>C.</w:t>
        </w:r>
        <w:r w:rsidR="00B53798">
          <w:rPr>
            <w:rFonts w:asciiTheme="minorHAnsi" w:eastAsiaTheme="minorEastAsia" w:hAnsiTheme="minorHAnsi" w:cstheme="minorBidi"/>
            <w:noProof/>
            <w:lang w:eastAsia="fr-FR"/>
          </w:rPr>
          <w:tab/>
        </w:r>
        <w:r w:rsidR="00B53798" w:rsidRPr="007036FF">
          <w:rPr>
            <w:rStyle w:val="Hyperlink"/>
            <w:noProof/>
          </w:rPr>
          <w:t>Ingénieur d’affaires</w:t>
        </w:r>
        <w:r w:rsidR="00B53798">
          <w:rPr>
            <w:noProof/>
            <w:webHidden/>
          </w:rPr>
          <w:tab/>
        </w:r>
        <w:r w:rsidR="00B53798">
          <w:rPr>
            <w:noProof/>
            <w:webHidden/>
          </w:rPr>
          <w:fldChar w:fldCharType="begin"/>
        </w:r>
        <w:r w:rsidR="00B53798">
          <w:rPr>
            <w:noProof/>
            <w:webHidden/>
          </w:rPr>
          <w:instrText xml:space="preserve"> PAGEREF _Toc122016746 \h </w:instrText>
        </w:r>
        <w:r w:rsidR="00B53798">
          <w:rPr>
            <w:noProof/>
            <w:webHidden/>
          </w:rPr>
        </w:r>
        <w:r w:rsidR="00B53798">
          <w:rPr>
            <w:noProof/>
            <w:webHidden/>
          </w:rPr>
          <w:fldChar w:fldCharType="separate"/>
        </w:r>
        <w:r w:rsidR="00B53798">
          <w:rPr>
            <w:noProof/>
            <w:webHidden/>
          </w:rPr>
          <w:t>10</w:t>
        </w:r>
        <w:r w:rsidR="00B53798">
          <w:rPr>
            <w:noProof/>
            <w:webHidden/>
          </w:rPr>
          <w:fldChar w:fldCharType="end"/>
        </w:r>
      </w:hyperlink>
    </w:p>
    <w:p w14:paraId="42F625B6" w14:textId="2838B917"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47" w:history="1">
        <w:r w:rsidR="00B53798" w:rsidRPr="007036FF">
          <w:rPr>
            <w:rStyle w:val="Hyperlink"/>
            <w:noProof/>
          </w:rPr>
          <w:t>D.</w:t>
        </w:r>
        <w:r w:rsidR="00B53798">
          <w:rPr>
            <w:rFonts w:asciiTheme="minorHAnsi" w:eastAsiaTheme="minorEastAsia" w:hAnsiTheme="minorHAnsi" w:cstheme="minorBidi"/>
            <w:noProof/>
            <w:lang w:eastAsia="fr-FR"/>
          </w:rPr>
          <w:tab/>
        </w:r>
        <w:r w:rsidR="00B53798" w:rsidRPr="007036FF">
          <w:rPr>
            <w:rStyle w:val="Hyperlink"/>
            <w:noProof/>
          </w:rPr>
          <w:t>Evaluateur</w:t>
        </w:r>
        <w:r w:rsidR="00B53798">
          <w:rPr>
            <w:noProof/>
            <w:webHidden/>
          </w:rPr>
          <w:tab/>
        </w:r>
        <w:r w:rsidR="00B53798">
          <w:rPr>
            <w:noProof/>
            <w:webHidden/>
          </w:rPr>
          <w:fldChar w:fldCharType="begin"/>
        </w:r>
        <w:r w:rsidR="00B53798">
          <w:rPr>
            <w:noProof/>
            <w:webHidden/>
          </w:rPr>
          <w:instrText xml:space="preserve"> PAGEREF _Toc122016747 \h </w:instrText>
        </w:r>
        <w:r w:rsidR="00B53798">
          <w:rPr>
            <w:noProof/>
            <w:webHidden/>
          </w:rPr>
        </w:r>
        <w:r w:rsidR="00B53798">
          <w:rPr>
            <w:noProof/>
            <w:webHidden/>
          </w:rPr>
          <w:fldChar w:fldCharType="separate"/>
        </w:r>
        <w:r w:rsidR="00B53798">
          <w:rPr>
            <w:noProof/>
            <w:webHidden/>
          </w:rPr>
          <w:t>10</w:t>
        </w:r>
        <w:r w:rsidR="00B53798">
          <w:rPr>
            <w:noProof/>
            <w:webHidden/>
          </w:rPr>
          <w:fldChar w:fldCharType="end"/>
        </w:r>
      </w:hyperlink>
    </w:p>
    <w:p w14:paraId="78119274" w14:textId="46C6592A"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48" w:history="1">
        <w:r w:rsidR="00B53798" w:rsidRPr="007036FF">
          <w:rPr>
            <w:rStyle w:val="Hyperlink"/>
            <w:noProof/>
          </w:rPr>
          <w:t>E.</w:t>
        </w:r>
        <w:r w:rsidR="00B53798">
          <w:rPr>
            <w:rFonts w:asciiTheme="minorHAnsi" w:eastAsiaTheme="minorEastAsia" w:hAnsiTheme="minorHAnsi" w:cstheme="minorBidi"/>
            <w:noProof/>
            <w:lang w:eastAsia="fr-FR"/>
          </w:rPr>
          <w:tab/>
        </w:r>
        <w:r w:rsidR="00B53798" w:rsidRPr="007036FF">
          <w:rPr>
            <w:rStyle w:val="Hyperlink"/>
            <w:noProof/>
          </w:rPr>
          <w:t>Administrateur</w:t>
        </w:r>
        <w:r w:rsidR="00B53798">
          <w:rPr>
            <w:noProof/>
            <w:webHidden/>
          </w:rPr>
          <w:tab/>
        </w:r>
        <w:r w:rsidR="00B53798">
          <w:rPr>
            <w:noProof/>
            <w:webHidden/>
          </w:rPr>
          <w:fldChar w:fldCharType="begin"/>
        </w:r>
        <w:r w:rsidR="00B53798">
          <w:rPr>
            <w:noProof/>
            <w:webHidden/>
          </w:rPr>
          <w:instrText xml:space="preserve"> PAGEREF _Toc122016748 \h </w:instrText>
        </w:r>
        <w:r w:rsidR="00B53798">
          <w:rPr>
            <w:noProof/>
            <w:webHidden/>
          </w:rPr>
        </w:r>
        <w:r w:rsidR="00B53798">
          <w:rPr>
            <w:noProof/>
            <w:webHidden/>
          </w:rPr>
          <w:fldChar w:fldCharType="separate"/>
        </w:r>
        <w:r w:rsidR="00B53798">
          <w:rPr>
            <w:noProof/>
            <w:webHidden/>
          </w:rPr>
          <w:t>10</w:t>
        </w:r>
        <w:r w:rsidR="00B53798">
          <w:rPr>
            <w:noProof/>
            <w:webHidden/>
          </w:rPr>
          <w:fldChar w:fldCharType="end"/>
        </w:r>
      </w:hyperlink>
    </w:p>
    <w:p w14:paraId="552C5617" w14:textId="176DFC9D"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49" w:history="1">
        <w:r w:rsidR="00B53798" w:rsidRPr="007036FF">
          <w:rPr>
            <w:rStyle w:val="Hyperlink"/>
            <w:noProof/>
          </w:rPr>
          <w:t>F.</w:t>
        </w:r>
        <w:r w:rsidR="00B53798">
          <w:rPr>
            <w:rFonts w:asciiTheme="minorHAnsi" w:eastAsiaTheme="minorEastAsia" w:hAnsiTheme="minorHAnsi" w:cstheme="minorBidi"/>
            <w:noProof/>
            <w:lang w:eastAsia="fr-FR"/>
          </w:rPr>
          <w:tab/>
        </w:r>
        <w:r w:rsidR="00B53798" w:rsidRPr="007036FF">
          <w:rPr>
            <w:rStyle w:val="Hyperlink"/>
            <w:noProof/>
          </w:rPr>
          <w:t>Candidat</w:t>
        </w:r>
        <w:r w:rsidR="00B53798">
          <w:rPr>
            <w:noProof/>
            <w:webHidden/>
          </w:rPr>
          <w:tab/>
        </w:r>
        <w:r w:rsidR="00B53798">
          <w:rPr>
            <w:noProof/>
            <w:webHidden/>
          </w:rPr>
          <w:fldChar w:fldCharType="begin"/>
        </w:r>
        <w:r w:rsidR="00B53798">
          <w:rPr>
            <w:noProof/>
            <w:webHidden/>
          </w:rPr>
          <w:instrText xml:space="preserve"> PAGEREF _Toc122016749 \h </w:instrText>
        </w:r>
        <w:r w:rsidR="00B53798">
          <w:rPr>
            <w:noProof/>
            <w:webHidden/>
          </w:rPr>
        </w:r>
        <w:r w:rsidR="00B53798">
          <w:rPr>
            <w:noProof/>
            <w:webHidden/>
          </w:rPr>
          <w:fldChar w:fldCharType="separate"/>
        </w:r>
        <w:r w:rsidR="00B53798">
          <w:rPr>
            <w:noProof/>
            <w:webHidden/>
          </w:rPr>
          <w:t>10</w:t>
        </w:r>
        <w:r w:rsidR="00B53798">
          <w:rPr>
            <w:noProof/>
            <w:webHidden/>
          </w:rPr>
          <w:fldChar w:fldCharType="end"/>
        </w:r>
      </w:hyperlink>
    </w:p>
    <w:p w14:paraId="20EF8434" w14:textId="7A095D61"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50" w:history="1">
        <w:r w:rsidR="00B53798" w:rsidRPr="007036FF">
          <w:rPr>
            <w:rStyle w:val="Hyperlink"/>
            <w:noProof/>
          </w:rPr>
          <w:t>G.</w:t>
        </w:r>
        <w:r w:rsidR="00B53798">
          <w:rPr>
            <w:rFonts w:asciiTheme="minorHAnsi" w:eastAsiaTheme="minorEastAsia" w:hAnsiTheme="minorHAnsi" w:cstheme="minorBidi"/>
            <w:noProof/>
            <w:lang w:eastAsia="fr-FR"/>
          </w:rPr>
          <w:tab/>
        </w:r>
        <w:r w:rsidR="00B53798" w:rsidRPr="007036FF">
          <w:rPr>
            <w:rStyle w:val="Hyperlink"/>
            <w:noProof/>
          </w:rPr>
          <w:t>Support</w:t>
        </w:r>
        <w:r w:rsidR="00B53798">
          <w:rPr>
            <w:noProof/>
            <w:webHidden/>
          </w:rPr>
          <w:tab/>
        </w:r>
        <w:r w:rsidR="00B53798">
          <w:rPr>
            <w:noProof/>
            <w:webHidden/>
          </w:rPr>
          <w:fldChar w:fldCharType="begin"/>
        </w:r>
        <w:r w:rsidR="00B53798">
          <w:rPr>
            <w:noProof/>
            <w:webHidden/>
          </w:rPr>
          <w:instrText xml:space="preserve"> PAGEREF _Toc122016750 \h </w:instrText>
        </w:r>
        <w:r w:rsidR="00B53798">
          <w:rPr>
            <w:noProof/>
            <w:webHidden/>
          </w:rPr>
        </w:r>
        <w:r w:rsidR="00B53798">
          <w:rPr>
            <w:noProof/>
            <w:webHidden/>
          </w:rPr>
          <w:fldChar w:fldCharType="separate"/>
        </w:r>
        <w:r w:rsidR="00B53798">
          <w:rPr>
            <w:noProof/>
            <w:webHidden/>
          </w:rPr>
          <w:t>11</w:t>
        </w:r>
        <w:r w:rsidR="00B53798">
          <w:rPr>
            <w:noProof/>
            <w:webHidden/>
          </w:rPr>
          <w:fldChar w:fldCharType="end"/>
        </w:r>
      </w:hyperlink>
    </w:p>
    <w:p w14:paraId="1FAF7C2F" w14:textId="35103775" w:rsidR="00B53798" w:rsidRDefault="00000000">
      <w:pPr>
        <w:pStyle w:val="TOC1"/>
        <w:tabs>
          <w:tab w:val="left" w:pos="660"/>
          <w:tab w:val="right" w:pos="9062"/>
        </w:tabs>
        <w:rPr>
          <w:rFonts w:asciiTheme="minorHAnsi" w:eastAsiaTheme="minorEastAsia" w:hAnsiTheme="minorHAnsi" w:cstheme="minorBidi"/>
          <w:noProof/>
          <w:lang w:eastAsia="fr-FR"/>
        </w:rPr>
      </w:pPr>
      <w:hyperlink w:anchor="_Toc122016751" w:history="1">
        <w:r w:rsidR="00B53798" w:rsidRPr="007036FF">
          <w:rPr>
            <w:rStyle w:val="Hyperlink"/>
            <w:noProof/>
          </w:rPr>
          <w:t>IV.</w:t>
        </w:r>
        <w:r w:rsidR="00B53798">
          <w:rPr>
            <w:rFonts w:asciiTheme="minorHAnsi" w:eastAsiaTheme="minorEastAsia" w:hAnsiTheme="minorHAnsi" w:cstheme="minorBidi"/>
            <w:noProof/>
            <w:lang w:eastAsia="fr-FR"/>
          </w:rPr>
          <w:tab/>
        </w:r>
        <w:r w:rsidR="00B53798" w:rsidRPr="007036FF">
          <w:rPr>
            <w:rStyle w:val="Hyperlink"/>
            <w:noProof/>
          </w:rPr>
          <w:t>FONCTIONNALITES</w:t>
        </w:r>
        <w:r w:rsidR="00B53798">
          <w:rPr>
            <w:noProof/>
            <w:webHidden/>
          </w:rPr>
          <w:tab/>
        </w:r>
        <w:r w:rsidR="00B53798">
          <w:rPr>
            <w:noProof/>
            <w:webHidden/>
          </w:rPr>
          <w:fldChar w:fldCharType="begin"/>
        </w:r>
        <w:r w:rsidR="00B53798">
          <w:rPr>
            <w:noProof/>
            <w:webHidden/>
          </w:rPr>
          <w:instrText xml:space="preserve"> PAGEREF _Toc122016751 \h </w:instrText>
        </w:r>
        <w:r w:rsidR="00B53798">
          <w:rPr>
            <w:noProof/>
            <w:webHidden/>
          </w:rPr>
        </w:r>
        <w:r w:rsidR="00B53798">
          <w:rPr>
            <w:noProof/>
            <w:webHidden/>
          </w:rPr>
          <w:fldChar w:fldCharType="separate"/>
        </w:r>
        <w:r w:rsidR="00B53798">
          <w:rPr>
            <w:noProof/>
            <w:webHidden/>
          </w:rPr>
          <w:t>12</w:t>
        </w:r>
        <w:r w:rsidR="00B53798">
          <w:rPr>
            <w:noProof/>
            <w:webHidden/>
          </w:rPr>
          <w:fldChar w:fldCharType="end"/>
        </w:r>
      </w:hyperlink>
    </w:p>
    <w:p w14:paraId="2A3BE0E1" w14:textId="28DE78ED"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52" w:history="1">
        <w:r w:rsidR="00B53798" w:rsidRPr="007036FF">
          <w:rPr>
            <w:rStyle w:val="Hyperlink"/>
            <w:noProof/>
          </w:rPr>
          <w:t>A.</w:t>
        </w:r>
        <w:r w:rsidR="00B53798">
          <w:rPr>
            <w:rFonts w:asciiTheme="minorHAnsi" w:eastAsiaTheme="minorEastAsia" w:hAnsiTheme="minorHAnsi" w:cstheme="minorBidi"/>
            <w:noProof/>
            <w:lang w:eastAsia="fr-FR"/>
          </w:rPr>
          <w:tab/>
        </w:r>
        <w:r w:rsidR="00B53798" w:rsidRPr="007036FF">
          <w:rPr>
            <w:rStyle w:val="Hyperlink"/>
            <w:noProof/>
          </w:rPr>
          <w:t>Fonctionnalités Transverses</w:t>
        </w:r>
        <w:r w:rsidR="00B53798">
          <w:rPr>
            <w:noProof/>
            <w:webHidden/>
          </w:rPr>
          <w:tab/>
        </w:r>
        <w:r w:rsidR="00B53798">
          <w:rPr>
            <w:noProof/>
            <w:webHidden/>
          </w:rPr>
          <w:fldChar w:fldCharType="begin"/>
        </w:r>
        <w:r w:rsidR="00B53798">
          <w:rPr>
            <w:noProof/>
            <w:webHidden/>
          </w:rPr>
          <w:instrText xml:space="preserve"> PAGEREF _Toc122016752 \h </w:instrText>
        </w:r>
        <w:r w:rsidR="00B53798">
          <w:rPr>
            <w:noProof/>
            <w:webHidden/>
          </w:rPr>
        </w:r>
        <w:r w:rsidR="00B53798">
          <w:rPr>
            <w:noProof/>
            <w:webHidden/>
          </w:rPr>
          <w:fldChar w:fldCharType="separate"/>
        </w:r>
        <w:r w:rsidR="00B53798">
          <w:rPr>
            <w:noProof/>
            <w:webHidden/>
          </w:rPr>
          <w:t>12</w:t>
        </w:r>
        <w:r w:rsidR="00B53798">
          <w:rPr>
            <w:noProof/>
            <w:webHidden/>
          </w:rPr>
          <w:fldChar w:fldCharType="end"/>
        </w:r>
      </w:hyperlink>
    </w:p>
    <w:p w14:paraId="562EEE5B" w14:textId="6957632E"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53" w:history="1">
        <w:r w:rsidR="00B53798" w:rsidRPr="007036FF">
          <w:rPr>
            <w:rStyle w:val="Hyperlink"/>
            <w:noProof/>
            <w:lang w:eastAsia="fr-FR"/>
          </w:rPr>
          <w:t>1.</w:t>
        </w:r>
        <w:r w:rsidR="00B53798">
          <w:rPr>
            <w:rFonts w:asciiTheme="minorHAnsi" w:eastAsiaTheme="minorEastAsia" w:hAnsiTheme="minorHAnsi" w:cstheme="minorBidi"/>
            <w:noProof/>
            <w:lang w:eastAsia="fr-FR"/>
          </w:rPr>
          <w:tab/>
        </w:r>
        <w:r w:rsidR="00B53798" w:rsidRPr="007036FF">
          <w:rPr>
            <w:rStyle w:val="Hyperlink"/>
            <w:noProof/>
            <w:lang w:eastAsia="fr-FR"/>
          </w:rPr>
          <w:t>Traçabilité</w:t>
        </w:r>
        <w:r w:rsidR="00B53798">
          <w:rPr>
            <w:noProof/>
            <w:webHidden/>
          </w:rPr>
          <w:tab/>
        </w:r>
        <w:r w:rsidR="00B53798">
          <w:rPr>
            <w:noProof/>
            <w:webHidden/>
          </w:rPr>
          <w:fldChar w:fldCharType="begin"/>
        </w:r>
        <w:r w:rsidR="00B53798">
          <w:rPr>
            <w:noProof/>
            <w:webHidden/>
          </w:rPr>
          <w:instrText xml:space="preserve"> PAGEREF _Toc122016753 \h </w:instrText>
        </w:r>
        <w:r w:rsidR="00B53798">
          <w:rPr>
            <w:noProof/>
            <w:webHidden/>
          </w:rPr>
        </w:r>
        <w:r w:rsidR="00B53798">
          <w:rPr>
            <w:noProof/>
            <w:webHidden/>
          </w:rPr>
          <w:fldChar w:fldCharType="separate"/>
        </w:r>
        <w:r w:rsidR="00B53798">
          <w:rPr>
            <w:noProof/>
            <w:webHidden/>
          </w:rPr>
          <w:t>12</w:t>
        </w:r>
        <w:r w:rsidR="00B53798">
          <w:rPr>
            <w:noProof/>
            <w:webHidden/>
          </w:rPr>
          <w:fldChar w:fldCharType="end"/>
        </w:r>
      </w:hyperlink>
    </w:p>
    <w:p w14:paraId="617AF1FF" w14:textId="0E2A145E"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54" w:history="1">
        <w:r w:rsidR="00B53798" w:rsidRPr="007036FF">
          <w:rPr>
            <w:rStyle w:val="Hyperlink"/>
            <w:noProof/>
            <w:lang w:eastAsia="fr-FR"/>
          </w:rPr>
          <w:t>2.</w:t>
        </w:r>
        <w:r w:rsidR="00B53798">
          <w:rPr>
            <w:rFonts w:asciiTheme="minorHAnsi" w:eastAsiaTheme="minorEastAsia" w:hAnsiTheme="minorHAnsi" w:cstheme="minorBidi"/>
            <w:noProof/>
            <w:lang w:eastAsia="fr-FR"/>
          </w:rPr>
          <w:tab/>
        </w:r>
        <w:r w:rsidR="00B53798" w:rsidRPr="007036FF">
          <w:rPr>
            <w:rStyle w:val="Hyperlink"/>
            <w:noProof/>
            <w:lang w:eastAsia="fr-FR"/>
          </w:rPr>
          <w:t>Notifications</w:t>
        </w:r>
        <w:r w:rsidR="00B53798">
          <w:rPr>
            <w:noProof/>
            <w:webHidden/>
          </w:rPr>
          <w:tab/>
        </w:r>
        <w:r w:rsidR="00B53798">
          <w:rPr>
            <w:noProof/>
            <w:webHidden/>
          </w:rPr>
          <w:fldChar w:fldCharType="begin"/>
        </w:r>
        <w:r w:rsidR="00B53798">
          <w:rPr>
            <w:noProof/>
            <w:webHidden/>
          </w:rPr>
          <w:instrText xml:space="preserve"> PAGEREF _Toc122016754 \h </w:instrText>
        </w:r>
        <w:r w:rsidR="00B53798">
          <w:rPr>
            <w:noProof/>
            <w:webHidden/>
          </w:rPr>
        </w:r>
        <w:r w:rsidR="00B53798">
          <w:rPr>
            <w:noProof/>
            <w:webHidden/>
          </w:rPr>
          <w:fldChar w:fldCharType="separate"/>
        </w:r>
        <w:r w:rsidR="00B53798">
          <w:rPr>
            <w:noProof/>
            <w:webHidden/>
          </w:rPr>
          <w:t>12</w:t>
        </w:r>
        <w:r w:rsidR="00B53798">
          <w:rPr>
            <w:noProof/>
            <w:webHidden/>
          </w:rPr>
          <w:fldChar w:fldCharType="end"/>
        </w:r>
      </w:hyperlink>
    </w:p>
    <w:p w14:paraId="44A2B4C7" w14:textId="26A8643A"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55" w:history="1">
        <w:r w:rsidR="00B53798" w:rsidRPr="007036FF">
          <w:rPr>
            <w:rStyle w:val="Hyperlink"/>
            <w:noProof/>
            <w:lang w:eastAsia="fr-FR"/>
          </w:rPr>
          <w:t>3.</w:t>
        </w:r>
        <w:r w:rsidR="00B53798">
          <w:rPr>
            <w:rFonts w:asciiTheme="minorHAnsi" w:eastAsiaTheme="minorEastAsia" w:hAnsiTheme="minorHAnsi" w:cstheme="minorBidi"/>
            <w:noProof/>
            <w:lang w:eastAsia="fr-FR"/>
          </w:rPr>
          <w:tab/>
        </w:r>
        <w:r w:rsidR="00B53798" w:rsidRPr="007036FF">
          <w:rPr>
            <w:rStyle w:val="Hyperlink"/>
            <w:noProof/>
            <w:lang w:eastAsia="fr-FR"/>
          </w:rPr>
          <w:t>Fil de discussion</w:t>
        </w:r>
        <w:r w:rsidR="00B53798">
          <w:rPr>
            <w:noProof/>
            <w:webHidden/>
          </w:rPr>
          <w:tab/>
        </w:r>
        <w:r w:rsidR="00B53798">
          <w:rPr>
            <w:noProof/>
            <w:webHidden/>
          </w:rPr>
          <w:fldChar w:fldCharType="begin"/>
        </w:r>
        <w:r w:rsidR="00B53798">
          <w:rPr>
            <w:noProof/>
            <w:webHidden/>
          </w:rPr>
          <w:instrText xml:space="preserve"> PAGEREF _Toc122016755 \h </w:instrText>
        </w:r>
        <w:r w:rsidR="00B53798">
          <w:rPr>
            <w:noProof/>
            <w:webHidden/>
          </w:rPr>
        </w:r>
        <w:r w:rsidR="00B53798">
          <w:rPr>
            <w:noProof/>
            <w:webHidden/>
          </w:rPr>
          <w:fldChar w:fldCharType="separate"/>
        </w:r>
        <w:r w:rsidR="00B53798">
          <w:rPr>
            <w:noProof/>
            <w:webHidden/>
          </w:rPr>
          <w:t>12</w:t>
        </w:r>
        <w:r w:rsidR="00B53798">
          <w:rPr>
            <w:noProof/>
            <w:webHidden/>
          </w:rPr>
          <w:fldChar w:fldCharType="end"/>
        </w:r>
      </w:hyperlink>
    </w:p>
    <w:p w14:paraId="30FE1AC6" w14:textId="6A5B6038"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56" w:history="1">
        <w:r w:rsidR="00B53798" w:rsidRPr="007036FF">
          <w:rPr>
            <w:rStyle w:val="Hyperlink"/>
            <w:noProof/>
            <w:lang w:eastAsia="fr-FR"/>
          </w:rPr>
          <w:t>4.</w:t>
        </w:r>
        <w:r w:rsidR="00B53798">
          <w:rPr>
            <w:rFonts w:asciiTheme="minorHAnsi" w:eastAsiaTheme="minorEastAsia" w:hAnsiTheme="minorHAnsi" w:cstheme="minorBidi"/>
            <w:noProof/>
            <w:lang w:eastAsia="fr-FR"/>
          </w:rPr>
          <w:tab/>
        </w:r>
        <w:r w:rsidR="00B53798" w:rsidRPr="007036FF">
          <w:rPr>
            <w:rStyle w:val="Hyperlink"/>
            <w:noProof/>
            <w:lang w:eastAsia="fr-FR"/>
          </w:rPr>
          <w:t>Moteur de Recherche</w:t>
        </w:r>
        <w:r w:rsidR="00B53798">
          <w:rPr>
            <w:noProof/>
            <w:webHidden/>
          </w:rPr>
          <w:tab/>
        </w:r>
        <w:r w:rsidR="00B53798">
          <w:rPr>
            <w:noProof/>
            <w:webHidden/>
          </w:rPr>
          <w:fldChar w:fldCharType="begin"/>
        </w:r>
        <w:r w:rsidR="00B53798">
          <w:rPr>
            <w:noProof/>
            <w:webHidden/>
          </w:rPr>
          <w:instrText xml:space="preserve"> PAGEREF _Toc122016756 \h </w:instrText>
        </w:r>
        <w:r w:rsidR="00B53798">
          <w:rPr>
            <w:noProof/>
            <w:webHidden/>
          </w:rPr>
        </w:r>
        <w:r w:rsidR="00B53798">
          <w:rPr>
            <w:noProof/>
            <w:webHidden/>
          </w:rPr>
          <w:fldChar w:fldCharType="separate"/>
        </w:r>
        <w:r w:rsidR="00B53798">
          <w:rPr>
            <w:noProof/>
            <w:webHidden/>
          </w:rPr>
          <w:t>12</w:t>
        </w:r>
        <w:r w:rsidR="00B53798">
          <w:rPr>
            <w:noProof/>
            <w:webHidden/>
          </w:rPr>
          <w:fldChar w:fldCharType="end"/>
        </w:r>
      </w:hyperlink>
    </w:p>
    <w:p w14:paraId="1F55E7A9" w14:textId="1ACAACDB"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57" w:history="1">
        <w:r w:rsidR="00B53798" w:rsidRPr="007036FF">
          <w:rPr>
            <w:rStyle w:val="Hyperlink"/>
            <w:noProof/>
            <w:lang w:eastAsia="fr-FR"/>
          </w:rPr>
          <w:t>5.</w:t>
        </w:r>
        <w:r w:rsidR="00B53798">
          <w:rPr>
            <w:rFonts w:asciiTheme="minorHAnsi" w:eastAsiaTheme="minorEastAsia" w:hAnsiTheme="minorHAnsi" w:cstheme="minorBidi"/>
            <w:noProof/>
            <w:lang w:eastAsia="fr-FR"/>
          </w:rPr>
          <w:tab/>
        </w:r>
        <w:r w:rsidR="00B53798" w:rsidRPr="007036FF">
          <w:rPr>
            <w:rStyle w:val="Hyperlink"/>
            <w:noProof/>
            <w:lang w:eastAsia="fr-FR"/>
          </w:rPr>
          <w:t>Alertes intelligentes</w:t>
        </w:r>
        <w:r w:rsidR="00B53798">
          <w:rPr>
            <w:noProof/>
            <w:webHidden/>
          </w:rPr>
          <w:tab/>
        </w:r>
        <w:r w:rsidR="00B53798">
          <w:rPr>
            <w:noProof/>
            <w:webHidden/>
          </w:rPr>
          <w:fldChar w:fldCharType="begin"/>
        </w:r>
        <w:r w:rsidR="00B53798">
          <w:rPr>
            <w:noProof/>
            <w:webHidden/>
          </w:rPr>
          <w:instrText xml:space="preserve"> PAGEREF _Toc122016757 \h </w:instrText>
        </w:r>
        <w:r w:rsidR="00B53798">
          <w:rPr>
            <w:noProof/>
            <w:webHidden/>
          </w:rPr>
        </w:r>
        <w:r w:rsidR="00B53798">
          <w:rPr>
            <w:noProof/>
            <w:webHidden/>
          </w:rPr>
          <w:fldChar w:fldCharType="separate"/>
        </w:r>
        <w:r w:rsidR="00B53798">
          <w:rPr>
            <w:noProof/>
            <w:webHidden/>
          </w:rPr>
          <w:t>13</w:t>
        </w:r>
        <w:r w:rsidR="00B53798">
          <w:rPr>
            <w:noProof/>
            <w:webHidden/>
          </w:rPr>
          <w:fldChar w:fldCharType="end"/>
        </w:r>
      </w:hyperlink>
    </w:p>
    <w:p w14:paraId="3DA50E0B" w14:textId="05552F4D"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58" w:history="1">
        <w:r w:rsidR="00B53798" w:rsidRPr="007036FF">
          <w:rPr>
            <w:rStyle w:val="Hyperlink"/>
            <w:noProof/>
            <w:lang w:eastAsia="fr-FR"/>
          </w:rPr>
          <w:t>6.</w:t>
        </w:r>
        <w:r w:rsidR="00B53798">
          <w:rPr>
            <w:rFonts w:asciiTheme="minorHAnsi" w:eastAsiaTheme="minorEastAsia" w:hAnsiTheme="minorHAnsi" w:cstheme="minorBidi"/>
            <w:noProof/>
            <w:lang w:eastAsia="fr-FR"/>
          </w:rPr>
          <w:tab/>
        </w:r>
        <w:r w:rsidR="00B53798" w:rsidRPr="007036FF">
          <w:rPr>
            <w:rStyle w:val="Hyperlink"/>
            <w:noProof/>
            <w:lang w:eastAsia="fr-FR"/>
          </w:rPr>
          <w:t>Affichage des grilles</w:t>
        </w:r>
        <w:r w:rsidR="00B53798">
          <w:rPr>
            <w:noProof/>
            <w:webHidden/>
          </w:rPr>
          <w:tab/>
        </w:r>
        <w:r w:rsidR="00B53798">
          <w:rPr>
            <w:noProof/>
            <w:webHidden/>
          </w:rPr>
          <w:fldChar w:fldCharType="begin"/>
        </w:r>
        <w:r w:rsidR="00B53798">
          <w:rPr>
            <w:noProof/>
            <w:webHidden/>
          </w:rPr>
          <w:instrText xml:space="preserve"> PAGEREF _Toc122016758 \h </w:instrText>
        </w:r>
        <w:r w:rsidR="00B53798">
          <w:rPr>
            <w:noProof/>
            <w:webHidden/>
          </w:rPr>
        </w:r>
        <w:r w:rsidR="00B53798">
          <w:rPr>
            <w:noProof/>
            <w:webHidden/>
          </w:rPr>
          <w:fldChar w:fldCharType="separate"/>
        </w:r>
        <w:r w:rsidR="00B53798">
          <w:rPr>
            <w:noProof/>
            <w:webHidden/>
          </w:rPr>
          <w:t>13</w:t>
        </w:r>
        <w:r w:rsidR="00B53798">
          <w:rPr>
            <w:noProof/>
            <w:webHidden/>
          </w:rPr>
          <w:fldChar w:fldCharType="end"/>
        </w:r>
      </w:hyperlink>
    </w:p>
    <w:p w14:paraId="00189910" w14:textId="7D88BB45"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59" w:history="1">
        <w:r w:rsidR="00B53798" w:rsidRPr="007036FF">
          <w:rPr>
            <w:rStyle w:val="Hyperlink"/>
            <w:noProof/>
            <w:lang w:eastAsia="fr-FR"/>
          </w:rPr>
          <w:t>7.</w:t>
        </w:r>
        <w:r w:rsidR="00B53798">
          <w:rPr>
            <w:rFonts w:asciiTheme="minorHAnsi" w:eastAsiaTheme="minorEastAsia" w:hAnsiTheme="minorHAnsi" w:cstheme="minorBidi"/>
            <w:noProof/>
            <w:lang w:eastAsia="fr-FR"/>
          </w:rPr>
          <w:tab/>
        </w:r>
        <w:r w:rsidR="00B53798" w:rsidRPr="007036FF">
          <w:rPr>
            <w:rStyle w:val="Hyperlink"/>
            <w:noProof/>
            <w:lang w:eastAsia="fr-FR"/>
          </w:rPr>
          <w:t>Gestion de Droits</w:t>
        </w:r>
        <w:r w:rsidR="00B53798">
          <w:rPr>
            <w:noProof/>
            <w:webHidden/>
          </w:rPr>
          <w:tab/>
        </w:r>
        <w:r w:rsidR="00B53798">
          <w:rPr>
            <w:noProof/>
            <w:webHidden/>
          </w:rPr>
          <w:fldChar w:fldCharType="begin"/>
        </w:r>
        <w:r w:rsidR="00B53798">
          <w:rPr>
            <w:noProof/>
            <w:webHidden/>
          </w:rPr>
          <w:instrText xml:space="preserve"> PAGEREF _Toc122016759 \h </w:instrText>
        </w:r>
        <w:r w:rsidR="00B53798">
          <w:rPr>
            <w:noProof/>
            <w:webHidden/>
          </w:rPr>
        </w:r>
        <w:r w:rsidR="00B53798">
          <w:rPr>
            <w:noProof/>
            <w:webHidden/>
          </w:rPr>
          <w:fldChar w:fldCharType="separate"/>
        </w:r>
        <w:r w:rsidR="00B53798">
          <w:rPr>
            <w:noProof/>
            <w:webHidden/>
          </w:rPr>
          <w:t>13</w:t>
        </w:r>
        <w:r w:rsidR="00B53798">
          <w:rPr>
            <w:noProof/>
            <w:webHidden/>
          </w:rPr>
          <w:fldChar w:fldCharType="end"/>
        </w:r>
      </w:hyperlink>
    </w:p>
    <w:p w14:paraId="4AB49EDA" w14:textId="7BA4C66B"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60" w:history="1">
        <w:r w:rsidR="00B53798" w:rsidRPr="007036FF">
          <w:rPr>
            <w:rStyle w:val="Hyperlink"/>
            <w:noProof/>
            <w:lang w:eastAsia="fr-FR"/>
          </w:rPr>
          <w:t>8.</w:t>
        </w:r>
        <w:r w:rsidR="00B53798">
          <w:rPr>
            <w:rFonts w:asciiTheme="minorHAnsi" w:eastAsiaTheme="minorEastAsia" w:hAnsiTheme="minorHAnsi" w:cstheme="minorBidi"/>
            <w:noProof/>
            <w:lang w:eastAsia="fr-FR"/>
          </w:rPr>
          <w:tab/>
        </w:r>
        <w:r w:rsidR="00B53798" w:rsidRPr="007036FF">
          <w:rPr>
            <w:rStyle w:val="Hyperlink"/>
            <w:noProof/>
            <w:lang w:eastAsia="fr-FR"/>
          </w:rPr>
          <w:t>Internationalisation &amp; Localisation</w:t>
        </w:r>
        <w:r w:rsidR="00B53798">
          <w:rPr>
            <w:noProof/>
            <w:webHidden/>
          </w:rPr>
          <w:tab/>
        </w:r>
        <w:r w:rsidR="00B53798">
          <w:rPr>
            <w:noProof/>
            <w:webHidden/>
          </w:rPr>
          <w:fldChar w:fldCharType="begin"/>
        </w:r>
        <w:r w:rsidR="00B53798">
          <w:rPr>
            <w:noProof/>
            <w:webHidden/>
          </w:rPr>
          <w:instrText xml:space="preserve"> PAGEREF _Toc122016760 \h </w:instrText>
        </w:r>
        <w:r w:rsidR="00B53798">
          <w:rPr>
            <w:noProof/>
            <w:webHidden/>
          </w:rPr>
        </w:r>
        <w:r w:rsidR="00B53798">
          <w:rPr>
            <w:noProof/>
            <w:webHidden/>
          </w:rPr>
          <w:fldChar w:fldCharType="separate"/>
        </w:r>
        <w:r w:rsidR="00B53798">
          <w:rPr>
            <w:noProof/>
            <w:webHidden/>
          </w:rPr>
          <w:t>14</w:t>
        </w:r>
        <w:r w:rsidR="00B53798">
          <w:rPr>
            <w:noProof/>
            <w:webHidden/>
          </w:rPr>
          <w:fldChar w:fldCharType="end"/>
        </w:r>
      </w:hyperlink>
    </w:p>
    <w:p w14:paraId="0E3EF933" w14:textId="5706765E"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61" w:history="1">
        <w:r w:rsidR="00B53798" w:rsidRPr="007036FF">
          <w:rPr>
            <w:rStyle w:val="Hyperlink"/>
            <w:noProof/>
          </w:rPr>
          <w:t>B.</w:t>
        </w:r>
        <w:r w:rsidR="00B53798">
          <w:rPr>
            <w:rFonts w:asciiTheme="minorHAnsi" w:eastAsiaTheme="minorEastAsia" w:hAnsiTheme="minorHAnsi" w:cstheme="minorBidi"/>
            <w:noProof/>
            <w:lang w:eastAsia="fr-FR"/>
          </w:rPr>
          <w:tab/>
        </w:r>
        <w:r w:rsidR="00B53798" w:rsidRPr="007036FF">
          <w:rPr>
            <w:rStyle w:val="Hyperlink"/>
            <w:noProof/>
          </w:rPr>
          <w:t>Fiche Candidat</w:t>
        </w:r>
        <w:r w:rsidR="00B53798">
          <w:rPr>
            <w:noProof/>
            <w:webHidden/>
          </w:rPr>
          <w:tab/>
        </w:r>
        <w:r w:rsidR="00B53798">
          <w:rPr>
            <w:noProof/>
            <w:webHidden/>
          </w:rPr>
          <w:fldChar w:fldCharType="begin"/>
        </w:r>
        <w:r w:rsidR="00B53798">
          <w:rPr>
            <w:noProof/>
            <w:webHidden/>
          </w:rPr>
          <w:instrText xml:space="preserve"> PAGEREF _Toc122016761 \h </w:instrText>
        </w:r>
        <w:r w:rsidR="00B53798">
          <w:rPr>
            <w:noProof/>
            <w:webHidden/>
          </w:rPr>
        </w:r>
        <w:r w:rsidR="00B53798">
          <w:rPr>
            <w:noProof/>
            <w:webHidden/>
          </w:rPr>
          <w:fldChar w:fldCharType="separate"/>
        </w:r>
        <w:r w:rsidR="00B53798">
          <w:rPr>
            <w:noProof/>
            <w:webHidden/>
          </w:rPr>
          <w:t>14</w:t>
        </w:r>
        <w:r w:rsidR="00B53798">
          <w:rPr>
            <w:noProof/>
            <w:webHidden/>
          </w:rPr>
          <w:fldChar w:fldCharType="end"/>
        </w:r>
      </w:hyperlink>
    </w:p>
    <w:p w14:paraId="20EADF23" w14:textId="0D40FB71"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62" w:history="1">
        <w:r w:rsidR="00B53798" w:rsidRPr="007036FF">
          <w:rPr>
            <w:rStyle w:val="Hyperlink"/>
            <w:noProof/>
            <w:lang w:eastAsia="fr-FR"/>
          </w:rPr>
          <w:t>1.</w:t>
        </w:r>
        <w:r w:rsidR="00B53798">
          <w:rPr>
            <w:rFonts w:asciiTheme="minorHAnsi" w:eastAsiaTheme="minorEastAsia" w:hAnsiTheme="minorHAnsi" w:cstheme="minorBidi"/>
            <w:noProof/>
            <w:lang w:eastAsia="fr-FR"/>
          </w:rPr>
          <w:tab/>
        </w:r>
        <w:r w:rsidR="00B53798" w:rsidRPr="007036FF">
          <w:rPr>
            <w:rStyle w:val="Hyperlink"/>
            <w:noProof/>
            <w:lang w:eastAsia="fr-FR"/>
          </w:rPr>
          <w:t>Créer</w:t>
        </w:r>
        <w:r w:rsidR="00B53798">
          <w:rPr>
            <w:noProof/>
            <w:webHidden/>
          </w:rPr>
          <w:tab/>
        </w:r>
        <w:r w:rsidR="00B53798">
          <w:rPr>
            <w:noProof/>
            <w:webHidden/>
          </w:rPr>
          <w:fldChar w:fldCharType="begin"/>
        </w:r>
        <w:r w:rsidR="00B53798">
          <w:rPr>
            <w:noProof/>
            <w:webHidden/>
          </w:rPr>
          <w:instrText xml:space="preserve"> PAGEREF _Toc122016762 \h </w:instrText>
        </w:r>
        <w:r w:rsidR="00B53798">
          <w:rPr>
            <w:noProof/>
            <w:webHidden/>
          </w:rPr>
        </w:r>
        <w:r w:rsidR="00B53798">
          <w:rPr>
            <w:noProof/>
            <w:webHidden/>
          </w:rPr>
          <w:fldChar w:fldCharType="separate"/>
        </w:r>
        <w:r w:rsidR="00B53798">
          <w:rPr>
            <w:noProof/>
            <w:webHidden/>
          </w:rPr>
          <w:t>14</w:t>
        </w:r>
        <w:r w:rsidR="00B53798">
          <w:rPr>
            <w:noProof/>
            <w:webHidden/>
          </w:rPr>
          <w:fldChar w:fldCharType="end"/>
        </w:r>
      </w:hyperlink>
    </w:p>
    <w:p w14:paraId="6D7F11BC" w14:textId="5276F76D"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63" w:history="1">
        <w:r w:rsidR="00B53798" w:rsidRPr="007036FF">
          <w:rPr>
            <w:rStyle w:val="Hyperlink"/>
            <w:noProof/>
            <w:lang w:eastAsia="fr-FR"/>
          </w:rPr>
          <w:t>2.</w:t>
        </w:r>
        <w:r w:rsidR="00B53798">
          <w:rPr>
            <w:rFonts w:asciiTheme="minorHAnsi" w:eastAsiaTheme="minorEastAsia" w:hAnsiTheme="minorHAnsi" w:cstheme="minorBidi"/>
            <w:noProof/>
            <w:lang w:eastAsia="fr-FR"/>
          </w:rPr>
          <w:tab/>
        </w:r>
        <w:r w:rsidR="00B53798" w:rsidRPr="007036FF">
          <w:rPr>
            <w:rStyle w:val="Hyperlink"/>
            <w:noProof/>
            <w:lang w:eastAsia="fr-FR"/>
          </w:rPr>
          <w:t>Editer</w:t>
        </w:r>
        <w:r w:rsidR="00B53798">
          <w:rPr>
            <w:noProof/>
            <w:webHidden/>
          </w:rPr>
          <w:tab/>
        </w:r>
        <w:r w:rsidR="00B53798">
          <w:rPr>
            <w:noProof/>
            <w:webHidden/>
          </w:rPr>
          <w:fldChar w:fldCharType="begin"/>
        </w:r>
        <w:r w:rsidR="00B53798">
          <w:rPr>
            <w:noProof/>
            <w:webHidden/>
          </w:rPr>
          <w:instrText xml:space="preserve"> PAGEREF _Toc122016763 \h </w:instrText>
        </w:r>
        <w:r w:rsidR="00B53798">
          <w:rPr>
            <w:noProof/>
            <w:webHidden/>
          </w:rPr>
        </w:r>
        <w:r w:rsidR="00B53798">
          <w:rPr>
            <w:noProof/>
            <w:webHidden/>
          </w:rPr>
          <w:fldChar w:fldCharType="separate"/>
        </w:r>
        <w:r w:rsidR="00B53798">
          <w:rPr>
            <w:noProof/>
            <w:webHidden/>
          </w:rPr>
          <w:t>14</w:t>
        </w:r>
        <w:r w:rsidR="00B53798">
          <w:rPr>
            <w:noProof/>
            <w:webHidden/>
          </w:rPr>
          <w:fldChar w:fldCharType="end"/>
        </w:r>
      </w:hyperlink>
    </w:p>
    <w:p w14:paraId="3ED85933" w14:textId="3B5E5A77"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64" w:history="1">
        <w:r w:rsidR="00B53798" w:rsidRPr="007036FF">
          <w:rPr>
            <w:rStyle w:val="Hyperlink"/>
            <w:noProof/>
            <w:lang w:eastAsia="fr-FR"/>
          </w:rPr>
          <w:t>3.</w:t>
        </w:r>
        <w:r w:rsidR="00B53798">
          <w:rPr>
            <w:rFonts w:asciiTheme="minorHAnsi" w:eastAsiaTheme="minorEastAsia" w:hAnsiTheme="minorHAnsi" w:cstheme="minorBidi"/>
            <w:noProof/>
            <w:lang w:eastAsia="fr-FR"/>
          </w:rPr>
          <w:tab/>
        </w:r>
        <w:r w:rsidR="00B53798" w:rsidRPr="007036FF">
          <w:rPr>
            <w:rStyle w:val="Hyperlink"/>
            <w:noProof/>
            <w:lang w:eastAsia="fr-FR"/>
          </w:rPr>
          <w:t>Mettre à jour le statut</w:t>
        </w:r>
        <w:r w:rsidR="00B53798">
          <w:rPr>
            <w:noProof/>
            <w:webHidden/>
          </w:rPr>
          <w:tab/>
        </w:r>
        <w:r w:rsidR="00B53798">
          <w:rPr>
            <w:noProof/>
            <w:webHidden/>
          </w:rPr>
          <w:fldChar w:fldCharType="begin"/>
        </w:r>
        <w:r w:rsidR="00B53798">
          <w:rPr>
            <w:noProof/>
            <w:webHidden/>
          </w:rPr>
          <w:instrText xml:space="preserve"> PAGEREF _Toc122016764 \h </w:instrText>
        </w:r>
        <w:r w:rsidR="00B53798">
          <w:rPr>
            <w:noProof/>
            <w:webHidden/>
          </w:rPr>
        </w:r>
        <w:r w:rsidR="00B53798">
          <w:rPr>
            <w:noProof/>
            <w:webHidden/>
          </w:rPr>
          <w:fldChar w:fldCharType="separate"/>
        </w:r>
        <w:r w:rsidR="00B53798">
          <w:rPr>
            <w:noProof/>
            <w:webHidden/>
          </w:rPr>
          <w:t>14</w:t>
        </w:r>
        <w:r w:rsidR="00B53798">
          <w:rPr>
            <w:noProof/>
            <w:webHidden/>
          </w:rPr>
          <w:fldChar w:fldCharType="end"/>
        </w:r>
      </w:hyperlink>
    </w:p>
    <w:p w14:paraId="0CE2D5C4" w14:textId="51AEF33E"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65" w:history="1">
        <w:r w:rsidR="00B53798" w:rsidRPr="007036FF">
          <w:rPr>
            <w:rStyle w:val="Hyperlink"/>
            <w:noProof/>
          </w:rPr>
          <w:t>4.</w:t>
        </w:r>
        <w:r w:rsidR="00B53798">
          <w:rPr>
            <w:rFonts w:asciiTheme="minorHAnsi" w:eastAsiaTheme="minorEastAsia" w:hAnsiTheme="minorHAnsi" w:cstheme="minorBidi"/>
            <w:noProof/>
            <w:lang w:eastAsia="fr-FR"/>
          </w:rPr>
          <w:tab/>
        </w:r>
        <w:r w:rsidR="00B53798" w:rsidRPr="007036FF">
          <w:rPr>
            <w:rStyle w:val="Hyperlink"/>
            <w:noProof/>
          </w:rPr>
          <w:t>Positionner</w:t>
        </w:r>
        <w:r w:rsidR="00B53798">
          <w:rPr>
            <w:noProof/>
            <w:webHidden/>
          </w:rPr>
          <w:tab/>
        </w:r>
        <w:r w:rsidR="00B53798">
          <w:rPr>
            <w:noProof/>
            <w:webHidden/>
          </w:rPr>
          <w:fldChar w:fldCharType="begin"/>
        </w:r>
        <w:r w:rsidR="00B53798">
          <w:rPr>
            <w:noProof/>
            <w:webHidden/>
          </w:rPr>
          <w:instrText xml:space="preserve"> PAGEREF _Toc122016765 \h </w:instrText>
        </w:r>
        <w:r w:rsidR="00B53798">
          <w:rPr>
            <w:noProof/>
            <w:webHidden/>
          </w:rPr>
        </w:r>
        <w:r w:rsidR="00B53798">
          <w:rPr>
            <w:noProof/>
            <w:webHidden/>
          </w:rPr>
          <w:fldChar w:fldCharType="separate"/>
        </w:r>
        <w:r w:rsidR="00B53798">
          <w:rPr>
            <w:noProof/>
            <w:webHidden/>
          </w:rPr>
          <w:t>15</w:t>
        </w:r>
        <w:r w:rsidR="00B53798">
          <w:rPr>
            <w:noProof/>
            <w:webHidden/>
          </w:rPr>
          <w:fldChar w:fldCharType="end"/>
        </w:r>
      </w:hyperlink>
    </w:p>
    <w:p w14:paraId="752F8AAE" w14:textId="43B3DF04"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66" w:history="1">
        <w:r w:rsidR="00B53798" w:rsidRPr="007036FF">
          <w:rPr>
            <w:rStyle w:val="Hyperlink"/>
            <w:noProof/>
          </w:rPr>
          <w:t>5.</w:t>
        </w:r>
        <w:r w:rsidR="00B53798">
          <w:rPr>
            <w:rFonts w:asciiTheme="minorHAnsi" w:eastAsiaTheme="minorEastAsia" w:hAnsiTheme="minorHAnsi" w:cstheme="minorBidi"/>
            <w:noProof/>
            <w:lang w:eastAsia="fr-FR"/>
          </w:rPr>
          <w:tab/>
        </w:r>
        <w:r w:rsidR="00B53798" w:rsidRPr="007036FF">
          <w:rPr>
            <w:rStyle w:val="Hyperlink"/>
            <w:noProof/>
          </w:rPr>
          <w:t>Qualifier</w:t>
        </w:r>
        <w:r w:rsidR="00B53798">
          <w:rPr>
            <w:noProof/>
            <w:webHidden/>
          </w:rPr>
          <w:tab/>
        </w:r>
        <w:r w:rsidR="00B53798">
          <w:rPr>
            <w:noProof/>
            <w:webHidden/>
          </w:rPr>
          <w:fldChar w:fldCharType="begin"/>
        </w:r>
        <w:r w:rsidR="00B53798">
          <w:rPr>
            <w:noProof/>
            <w:webHidden/>
          </w:rPr>
          <w:instrText xml:space="preserve"> PAGEREF _Toc122016766 \h </w:instrText>
        </w:r>
        <w:r w:rsidR="00B53798">
          <w:rPr>
            <w:noProof/>
            <w:webHidden/>
          </w:rPr>
        </w:r>
        <w:r w:rsidR="00B53798">
          <w:rPr>
            <w:noProof/>
            <w:webHidden/>
          </w:rPr>
          <w:fldChar w:fldCharType="separate"/>
        </w:r>
        <w:r w:rsidR="00B53798">
          <w:rPr>
            <w:noProof/>
            <w:webHidden/>
          </w:rPr>
          <w:t>15</w:t>
        </w:r>
        <w:r w:rsidR="00B53798">
          <w:rPr>
            <w:noProof/>
            <w:webHidden/>
          </w:rPr>
          <w:fldChar w:fldCharType="end"/>
        </w:r>
      </w:hyperlink>
    </w:p>
    <w:p w14:paraId="3BE8242E" w14:textId="765C4954"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67" w:history="1">
        <w:r w:rsidR="00B53798" w:rsidRPr="007036FF">
          <w:rPr>
            <w:rStyle w:val="Hyperlink"/>
            <w:noProof/>
          </w:rPr>
          <w:t>C.</w:t>
        </w:r>
        <w:r w:rsidR="00B53798">
          <w:rPr>
            <w:rFonts w:asciiTheme="minorHAnsi" w:eastAsiaTheme="minorEastAsia" w:hAnsiTheme="minorHAnsi" w:cstheme="minorBidi"/>
            <w:noProof/>
            <w:lang w:eastAsia="fr-FR"/>
          </w:rPr>
          <w:tab/>
        </w:r>
        <w:r w:rsidR="00B53798" w:rsidRPr="007036FF">
          <w:rPr>
            <w:rStyle w:val="Hyperlink"/>
            <w:noProof/>
          </w:rPr>
          <w:t>Fiche Société</w:t>
        </w:r>
        <w:r w:rsidR="00B53798">
          <w:rPr>
            <w:noProof/>
            <w:webHidden/>
          </w:rPr>
          <w:tab/>
        </w:r>
        <w:r w:rsidR="00B53798">
          <w:rPr>
            <w:noProof/>
            <w:webHidden/>
          </w:rPr>
          <w:fldChar w:fldCharType="begin"/>
        </w:r>
        <w:r w:rsidR="00B53798">
          <w:rPr>
            <w:noProof/>
            <w:webHidden/>
          </w:rPr>
          <w:instrText xml:space="preserve"> PAGEREF _Toc122016767 \h </w:instrText>
        </w:r>
        <w:r w:rsidR="00B53798">
          <w:rPr>
            <w:noProof/>
            <w:webHidden/>
          </w:rPr>
        </w:r>
        <w:r w:rsidR="00B53798">
          <w:rPr>
            <w:noProof/>
            <w:webHidden/>
          </w:rPr>
          <w:fldChar w:fldCharType="separate"/>
        </w:r>
        <w:r w:rsidR="00B53798">
          <w:rPr>
            <w:noProof/>
            <w:webHidden/>
          </w:rPr>
          <w:t>16</w:t>
        </w:r>
        <w:r w:rsidR="00B53798">
          <w:rPr>
            <w:noProof/>
            <w:webHidden/>
          </w:rPr>
          <w:fldChar w:fldCharType="end"/>
        </w:r>
      </w:hyperlink>
    </w:p>
    <w:p w14:paraId="53C0D300" w14:textId="1526EA0C"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68" w:history="1">
        <w:r w:rsidR="00B53798" w:rsidRPr="007036FF">
          <w:rPr>
            <w:rStyle w:val="Hyperlink"/>
            <w:noProof/>
            <w:lang w:eastAsia="fr-FR"/>
          </w:rPr>
          <w:t>1.</w:t>
        </w:r>
        <w:r w:rsidR="00B53798">
          <w:rPr>
            <w:rFonts w:asciiTheme="minorHAnsi" w:eastAsiaTheme="minorEastAsia" w:hAnsiTheme="minorHAnsi" w:cstheme="minorBidi"/>
            <w:noProof/>
            <w:lang w:eastAsia="fr-FR"/>
          </w:rPr>
          <w:tab/>
        </w:r>
        <w:r w:rsidR="00B53798" w:rsidRPr="007036FF">
          <w:rPr>
            <w:rStyle w:val="Hyperlink"/>
            <w:noProof/>
            <w:lang w:eastAsia="fr-FR"/>
          </w:rPr>
          <w:t>Créer une société</w:t>
        </w:r>
        <w:r w:rsidR="00B53798">
          <w:rPr>
            <w:noProof/>
            <w:webHidden/>
          </w:rPr>
          <w:tab/>
        </w:r>
        <w:r w:rsidR="00B53798">
          <w:rPr>
            <w:noProof/>
            <w:webHidden/>
          </w:rPr>
          <w:fldChar w:fldCharType="begin"/>
        </w:r>
        <w:r w:rsidR="00B53798">
          <w:rPr>
            <w:noProof/>
            <w:webHidden/>
          </w:rPr>
          <w:instrText xml:space="preserve"> PAGEREF _Toc122016768 \h </w:instrText>
        </w:r>
        <w:r w:rsidR="00B53798">
          <w:rPr>
            <w:noProof/>
            <w:webHidden/>
          </w:rPr>
        </w:r>
        <w:r w:rsidR="00B53798">
          <w:rPr>
            <w:noProof/>
            <w:webHidden/>
          </w:rPr>
          <w:fldChar w:fldCharType="separate"/>
        </w:r>
        <w:r w:rsidR="00B53798">
          <w:rPr>
            <w:noProof/>
            <w:webHidden/>
          </w:rPr>
          <w:t>16</w:t>
        </w:r>
        <w:r w:rsidR="00B53798">
          <w:rPr>
            <w:noProof/>
            <w:webHidden/>
          </w:rPr>
          <w:fldChar w:fldCharType="end"/>
        </w:r>
      </w:hyperlink>
    </w:p>
    <w:p w14:paraId="276B7C1F" w14:textId="0B892818"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69" w:history="1">
        <w:r w:rsidR="00B53798" w:rsidRPr="007036FF">
          <w:rPr>
            <w:rStyle w:val="Hyperlink"/>
            <w:noProof/>
            <w:lang w:eastAsia="fr-FR"/>
          </w:rPr>
          <w:t>2.</w:t>
        </w:r>
        <w:r w:rsidR="00B53798">
          <w:rPr>
            <w:rFonts w:asciiTheme="minorHAnsi" w:eastAsiaTheme="minorEastAsia" w:hAnsiTheme="minorHAnsi" w:cstheme="minorBidi"/>
            <w:noProof/>
            <w:lang w:eastAsia="fr-FR"/>
          </w:rPr>
          <w:tab/>
        </w:r>
        <w:r w:rsidR="00B53798" w:rsidRPr="007036FF">
          <w:rPr>
            <w:rStyle w:val="Hyperlink"/>
            <w:noProof/>
            <w:lang w:eastAsia="fr-FR"/>
          </w:rPr>
          <w:t>Ajouter un service</w:t>
        </w:r>
        <w:r w:rsidR="00B53798">
          <w:rPr>
            <w:noProof/>
            <w:webHidden/>
          </w:rPr>
          <w:tab/>
        </w:r>
        <w:r w:rsidR="00B53798">
          <w:rPr>
            <w:noProof/>
            <w:webHidden/>
          </w:rPr>
          <w:fldChar w:fldCharType="begin"/>
        </w:r>
        <w:r w:rsidR="00B53798">
          <w:rPr>
            <w:noProof/>
            <w:webHidden/>
          </w:rPr>
          <w:instrText xml:space="preserve"> PAGEREF _Toc122016769 \h </w:instrText>
        </w:r>
        <w:r w:rsidR="00B53798">
          <w:rPr>
            <w:noProof/>
            <w:webHidden/>
          </w:rPr>
        </w:r>
        <w:r w:rsidR="00B53798">
          <w:rPr>
            <w:noProof/>
            <w:webHidden/>
          </w:rPr>
          <w:fldChar w:fldCharType="separate"/>
        </w:r>
        <w:r w:rsidR="00B53798">
          <w:rPr>
            <w:noProof/>
            <w:webHidden/>
          </w:rPr>
          <w:t>16</w:t>
        </w:r>
        <w:r w:rsidR="00B53798">
          <w:rPr>
            <w:noProof/>
            <w:webHidden/>
          </w:rPr>
          <w:fldChar w:fldCharType="end"/>
        </w:r>
      </w:hyperlink>
    </w:p>
    <w:p w14:paraId="618571EC" w14:textId="152E8A05"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70" w:history="1">
        <w:r w:rsidR="00B53798" w:rsidRPr="007036FF">
          <w:rPr>
            <w:rStyle w:val="Hyperlink"/>
            <w:noProof/>
            <w:lang w:eastAsia="fr-FR"/>
          </w:rPr>
          <w:t>3.</w:t>
        </w:r>
        <w:r w:rsidR="00B53798">
          <w:rPr>
            <w:rFonts w:asciiTheme="minorHAnsi" w:eastAsiaTheme="minorEastAsia" w:hAnsiTheme="minorHAnsi" w:cstheme="minorBidi"/>
            <w:noProof/>
            <w:lang w:eastAsia="fr-FR"/>
          </w:rPr>
          <w:tab/>
        </w:r>
        <w:r w:rsidR="00B53798" w:rsidRPr="007036FF">
          <w:rPr>
            <w:rStyle w:val="Hyperlink"/>
            <w:noProof/>
            <w:lang w:eastAsia="fr-FR"/>
          </w:rPr>
          <w:t>Editer un service</w:t>
        </w:r>
        <w:r w:rsidR="00B53798">
          <w:rPr>
            <w:noProof/>
            <w:webHidden/>
          </w:rPr>
          <w:tab/>
        </w:r>
        <w:r w:rsidR="00B53798">
          <w:rPr>
            <w:noProof/>
            <w:webHidden/>
          </w:rPr>
          <w:fldChar w:fldCharType="begin"/>
        </w:r>
        <w:r w:rsidR="00B53798">
          <w:rPr>
            <w:noProof/>
            <w:webHidden/>
          </w:rPr>
          <w:instrText xml:space="preserve"> PAGEREF _Toc122016770 \h </w:instrText>
        </w:r>
        <w:r w:rsidR="00B53798">
          <w:rPr>
            <w:noProof/>
            <w:webHidden/>
          </w:rPr>
        </w:r>
        <w:r w:rsidR="00B53798">
          <w:rPr>
            <w:noProof/>
            <w:webHidden/>
          </w:rPr>
          <w:fldChar w:fldCharType="separate"/>
        </w:r>
        <w:r w:rsidR="00B53798">
          <w:rPr>
            <w:noProof/>
            <w:webHidden/>
          </w:rPr>
          <w:t>16</w:t>
        </w:r>
        <w:r w:rsidR="00B53798">
          <w:rPr>
            <w:noProof/>
            <w:webHidden/>
          </w:rPr>
          <w:fldChar w:fldCharType="end"/>
        </w:r>
      </w:hyperlink>
    </w:p>
    <w:p w14:paraId="57706192" w14:textId="50FF6679"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71" w:history="1">
        <w:r w:rsidR="00B53798" w:rsidRPr="007036FF">
          <w:rPr>
            <w:rStyle w:val="Hyperlink"/>
            <w:noProof/>
            <w:lang w:eastAsia="fr-FR"/>
          </w:rPr>
          <w:t>4.</w:t>
        </w:r>
        <w:r w:rsidR="00B53798">
          <w:rPr>
            <w:rFonts w:asciiTheme="minorHAnsi" w:eastAsiaTheme="minorEastAsia" w:hAnsiTheme="minorHAnsi" w:cstheme="minorBidi"/>
            <w:noProof/>
            <w:lang w:eastAsia="fr-FR"/>
          </w:rPr>
          <w:tab/>
        </w:r>
        <w:r w:rsidR="00B53798" w:rsidRPr="007036FF">
          <w:rPr>
            <w:rStyle w:val="Hyperlink"/>
            <w:noProof/>
            <w:lang w:eastAsia="fr-FR"/>
          </w:rPr>
          <w:t>Supprimer un service</w:t>
        </w:r>
        <w:r w:rsidR="00B53798">
          <w:rPr>
            <w:noProof/>
            <w:webHidden/>
          </w:rPr>
          <w:tab/>
        </w:r>
        <w:r w:rsidR="00B53798">
          <w:rPr>
            <w:noProof/>
            <w:webHidden/>
          </w:rPr>
          <w:fldChar w:fldCharType="begin"/>
        </w:r>
        <w:r w:rsidR="00B53798">
          <w:rPr>
            <w:noProof/>
            <w:webHidden/>
          </w:rPr>
          <w:instrText xml:space="preserve"> PAGEREF _Toc122016771 \h </w:instrText>
        </w:r>
        <w:r w:rsidR="00B53798">
          <w:rPr>
            <w:noProof/>
            <w:webHidden/>
          </w:rPr>
        </w:r>
        <w:r w:rsidR="00B53798">
          <w:rPr>
            <w:noProof/>
            <w:webHidden/>
          </w:rPr>
          <w:fldChar w:fldCharType="separate"/>
        </w:r>
        <w:r w:rsidR="00B53798">
          <w:rPr>
            <w:noProof/>
            <w:webHidden/>
          </w:rPr>
          <w:t>16</w:t>
        </w:r>
        <w:r w:rsidR="00B53798">
          <w:rPr>
            <w:noProof/>
            <w:webHidden/>
          </w:rPr>
          <w:fldChar w:fldCharType="end"/>
        </w:r>
      </w:hyperlink>
    </w:p>
    <w:p w14:paraId="0D5BFB07" w14:textId="657BADD3"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72" w:history="1">
        <w:r w:rsidR="00B53798" w:rsidRPr="007036FF">
          <w:rPr>
            <w:rStyle w:val="Hyperlink"/>
            <w:noProof/>
            <w:lang w:eastAsia="fr-FR"/>
          </w:rPr>
          <w:t>5.</w:t>
        </w:r>
        <w:r w:rsidR="00B53798">
          <w:rPr>
            <w:rFonts w:asciiTheme="minorHAnsi" w:eastAsiaTheme="minorEastAsia" w:hAnsiTheme="minorHAnsi" w:cstheme="minorBidi"/>
            <w:noProof/>
            <w:lang w:eastAsia="fr-FR"/>
          </w:rPr>
          <w:tab/>
        </w:r>
        <w:r w:rsidR="00B53798" w:rsidRPr="007036FF">
          <w:rPr>
            <w:rStyle w:val="Hyperlink"/>
            <w:noProof/>
            <w:lang w:eastAsia="fr-FR"/>
          </w:rPr>
          <w:t>Ajouter un contact</w:t>
        </w:r>
        <w:r w:rsidR="00B53798">
          <w:rPr>
            <w:noProof/>
            <w:webHidden/>
          </w:rPr>
          <w:tab/>
        </w:r>
        <w:r w:rsidR="00B53798">
          <w:rPr>
            <w:noProof/>
            <w:webHidden/>
          </w:rPr>
          <w:fldChar w:fldCharType="begin"/>
        </w:r>
        <w:r w:rsidR="00B53798">
          <w:rPr>
            <w:noProof/>
            <w:webHidden/>
          </w:rPr>
          <w:instrText xml:space="preserve"> PAGEREF _Toc122016772 \h </w:instrText>
        </w:r>
        <w:r w:rsidR="00B53798">
          <w:rPr>
            <w:noProof/>
            <w:webHidden/>
          </w:rPr>
        </w:r>
        <w:r w:rsidR="00B53798">
          <w:rPr>
            <w:noProof/>
            <w:webHidden/>
          </w:rPr>
          <w:fldChar w:fldCharType="separate"/>
        </w:r>
        <w:r w:rsidR="00B53798">
          <w:rPr>
            <w:noProof/>
            <w:webHidden/>
          </w:rPr>
          <w:t>16</w:t>
        </w:r>
        <w:r w:rsidR="00B53798">
          <w:rPr>
            <w:noProof/>
            <w:webHidden/>
          </w:rPr>
          <w:fldChar w:fldCharType="end"/>
        </w:r>
      </w:hyperlink>
    </w:p>
    <w:p w14:paraId="1CB9FEFB" w14:textId="253A5CAE"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73" w:history="1">
        <w:r w:rsidR="00B53798" w:rsidRPr="007036FF">
          <w:rPr>
            <w:rStyle w:val="Hyperlink"/>
            <w:noProof/>
            <w:lang w:eastAsia="fr-FR"/>
          </w:rPr>
          <w:t>6.</w:t>
        </w:r>
        <w:r w:rsidR="00B53798">
          <w:rPr>
            <w:rFonts w:asciiTheme="minorHAnsi" w:eastAsiaTheme="minorEastAsia" w:hAnsiTheme="minorHAnsi" w:cstheme="minorBidi"/>
            <w:noProof/>
            <w:lang w:eastAsia="fr-FR"/>
          </w:rPr>
          <w:tab/>
        </w:r>
        <w:r w:rsidR="00B53798" w:rsidRPr="007036FF">
          <w:rPr>
            <w:rStyle w:val="Hyperlink"/>
            <w:noProof/>
            <w:lang w:eastAsia="fr-FR"/>
          </w:rPr>
          <w:t>Editer un contact</w:t>
        </w:r>
        <w:r w:rsidR="00B53798">
          <w:rPr>
            <w:noProof/>
            <w:webHidden/>
          </w:rPr>
          <w:tab/>
        </w:r>
        <w:r w:rsidR="00B53798">
          <w:rPr>
            <w:noProof/>
            <w:webHidden/>
          </w:rPr>
          <w:fldChar w:fldCharType="begin"/>
        </w:r>
        <w:r w:rsidR="00B53798">
          <w:rPr>
            <w:noProof/>
            <w:webHidden/>
          </w:rPr>
          <w:instrText xml:space="preserve"> PAGEREF _Toc122016773 \h </w:instrText>
        </w:r>
        <w:r w:rsidR="00B53798">
          <w:rPr>
            <w:noProof/>
            <w:webHidden/>
          </w:rPr>
        </w:r>
        <w:r w:rsidR="00B53798">
          <w:rPr>
            <w:noProof/>
            <w:webHidden/>
          </w:rPr>
          <w:fldChar w:fldCharType="separate"/>
        </w:r>
        <w:r w:rsidR="00B53798">
          <w:rPr>
            <w:noProof/>
            <w:webHidden/>
          </w:rPr>
          <w:t>17</w:t>
        </w:r>
        <w:r w:rsidR="00B53798">
          <w:rPr>
            <w:noProof/>
            <w:webHidden/>
          </w:rPr>
          <w:fldChar w:fldCharType="end"/>
        </w:r>
      </w:hyperlink>
    </w:p>
    <w:p w14:paraId="2677A8F2" w14:textId="22E5D952"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74" w:history="1">
        <w:r w:rsidR="00B53798" w:rsidRPr="007036FF">
          <w:rPr>
            <w:rStyle w:val="Hyperlink"/>
            <w:noProof/>
            <w:lang w:eastAsia="fr-FR"/>
          </w:rPr>
          <w:t>7.</w:t>
        </w:r>
        <w:r w:rsidR="00B53798">
          <w:rPr>
            <w:rFonts w:asciiTheme="minorHAnsi" w:eastAsiaTheme="minorEastAsia" w:hAnsiTheme="minorHAnsi" w:cstheme="minorBidi"/>
            <w:noProof/>
            <w:lang w:eastAsia="fr-FR"/>
          </w:rPr>
          <w:tab/>
        </w:r>
        <w:r w:rsidR="00B53798" w:rsidRPr="007036FF">
          <w:rPr>
            <w:rStyle w:val="Hyperlink"/>
            <w:noProof/>
            <w:lang w:eastAsia="fr-FR"/>
          </w:rPr>
          <w:t>Transférer un contact</w:t>
        </w:r>
        <w:r w:rsidR="00B53798">
          <w:rPr>
            <w:noProof/>
            <w:webHidden/>
          </w:rPr>
          <w:tab/>
        </w:r>
        <w:r w:rsidR="00B53798">
          <w:rPr>
            <w:noProof/>
            <w:webHidden/>
          </w:rPr>
          <w:fldChar w:fldCharType="begin"/>
        </w:r>
        <w:r w:rsidR="00B53798">
          <w:rPr>
            <w:noProof/>
            <w:webHidden/>
          </w:rPr>
          <w:instrText xml:space="preserve"> PAGEREF _Toc122016774 \h </w:instrText>
        </w:r>
        <w:r w:rsidR="00B53798">
          <w:rPr>
            <w:noProof/>
            <w:webHidden/>
          </w:rPr>
        </w:r>
        <w:r w:rsidR="00B53798">
          <w:rPr>
            <w:noProof/>
            <w:webHidden/>
          </w:rPr>
          <w:fldChar w:fldCharType="separate"/>
        </w:r>
        <w:r w:rsidR="00B53798">
          <w:rPr>
            <w:noProof/>
            <w:webHidden/>
          </w:rPr>
          <w:t>17</w:t>
        </w:r>
        <w:r w:rsidR="00B53798">
          <w:rPr>
            <w:noProof/>
            <w:webHidden/>
          </w:rPr>
          <w:fldChar w:fldCharType="end"/>
        </w:r>
      </w:hyperlink>
    </w:p>
    <w:p w14:paraId="57990382" w14:textId="48C3C478"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75" w:history="1">
        <w:r w:rsidR="00B53798" w:rsidRPr="007036FF">
          <w:rPr>
            <w:rStyle w:val="Hyperlink"/>
            <w:noProof/>
          </w:rPr>
          <w:t>D.</w:t>
        </w:r>
        <w:r w:rsidR="00B53798">
          <w:rPr>
            <w:rFonts w:asciiTheme="minorHAnsi" w:eastAsiaTheme="minorEastAsia" w:hAnsiTheme="minorHAnsi" w:cstheme="minorBidi"/>
            <w:noProof/>
            <w:lang w:eastAsia="fr-FR"/>
          </w:rPr>
          <w:tab/>
        </w:r>
        <w:r w:rsidR="00B53798" w:rsidRPr="007036FF">
          <w:rPr>
            <w:rStyle w:val="Hyperlink"/>
            <w:noProof/>
          </w:rPr>
          <w:t>Fiche Besoin</w:t>
        </w:r>
        <w:r w:rsidR="00B53798">
          <w:rPr>
            <w:noProof/>
            <w:webHidden/>
          </w:rPr>
          <w:tab/>
        </w:r>
        <w:r w:rsidR="00B53798">
          <w:rPr>
            <w:noProof/>
            <w:webHidden/>
          </w:rPr>
          <w:fldChar w:fldCharType="begin"/>
        </w:r>
        <w:r w:rsidR="00B53798">
          <w:rPr>
            <w:noProof/>
            <w:webHidden/>
          </w:rPr>
          <w:instrText xml:space="preserve"> PAGEREF _Toc122016775 \h </w:instrText>
        </w:r>
        <w:r w:rsidR="00B53798">
          <w:rPr>
            <w:noProof/>
            <w:webHidden/>
          </w:rPr>
        </w:r>
        <w:r w:rsidR="00B53798">
          <w:rPr>
            <w:noProof/>
            <w:webHidden/>
          </w:rPr>
          <w:fldChar w:fldCharType="separate"/>
        </w:r>
        <w:r w:rsidR="00B53798">
          <w:rPr>
            <w:noProof/>
            <w:webHidden/>
          </w:rPr>
          <w:t>17</w:t>
        </w:r>
        <w:r w:rsidR="00B53798">
          <w:rPr>
            <w:noProof/>
            <w:webHidden/>
          </w:rPr>
          <w:fldChar w:fldCharType="end"/>
        </w:r>
      </w:hyperlink>
    </w:p>
    <w:p w14:paraId="242889E4" w14:textId="18A26800"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76" w:history="1">
        <w:r w:rsidR="00B53798" w:rsidRPr="007036FF">
          <w:rPr>
            <w:rStyle w:val="Hyperlink"/>
            <w:noProof/>
            <w:lang w:eastAsia="fr-FR"/>
          </w:rPr>
          <w:t>1.</w:t>
        </w:r>
        <w:r w:rsidR="00B53798">
          <w:rPr>
            <w:rFonts w:asciiTheme="minorHAnsi" w:eastAsiaTheme="minorEastAsia" w:hAnsiTheme="minorHAnsi" w:cstheme="minorBidi"/>
            <w:noProof/>
            <w:lang w:eastAsia="fr-FR"/>
          </w:rPr>
          <w:tab/>
        </w:r>
        <w:r w:rsidR="00B53798" w:rsidRPr="007036FF">
          <w:rPr>
            <w:rStyle w:val="Hyperlink"/>
            <w:noProof/>
            <w:lang w:eastAsia="fr-FR"/>
          </w:rPr>
          <w:t>Créer Besoin</w:t>
        </w:r>
        <w:r w:rsidR="00B53798">
          <w:rPr>
            <w:noProof/>
            <w:webHidden/>
          </w:rPr>
          <w:tab/>
        </w:r>
        <w:r w:rsidR="00B53798">
          <w:rPr>
            <w:noProof/>
            <w:webHidden/>
          </w:rPr>
          <w:fldChar w:fldCharType="begin"/>
        </w:r>
        <w:r w:rsidR="00B53798">
          <w:rPr>
            <w:noProof/>
            <w:webHidden/>
          </w:rPr>
          <w:instrText xml:space="preserve"> PAGEREF _Toc122016776 \h </w:instrText>
        </w:r>
        <w:r w:rsidR="00B53798">
          <w:rPr>
            <w:noProof/>
            <w:webHidden/>
          </w:rPr>
        </w:r>
        <w:r w:rsidR="00B53798">
          <w:rPr>
            <w:noProof/>
            <w:webHidden/>
          </w:rPr>
          <w:fldChar w:fldCharType="separate"/>
        </w:r>
        <w:r w:rsidR="00B53798">
          <w:rPr>
            <w:noProof/>
            <w:webHidden/>
          </w:rPr>
          <w:t>17</w:t>
        </w:r>
        <w:r w:rsidR="00B53798">
          <w:rPr>
            <w:noProof/>
            <w:webHidden/>
          </w:rPr>
          <w:fldChar w:fldCharType="end"/>
        </w:r>
      </w:hyperlink>
    </w:p>
    <w:p w14:paraId="423EA660" w14:textId="66AC5E5D"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77" w:history="1">
        <w:r w:rsidR="00B53798" w:rsidRPr="007036FF">
          <w:rPr>
            <w:rStyle w:val="Hyperlink"/>
            <w:noProof/>
            <w:lang w:eastAsia="fr-FR"/>
          </w:rPr>
          <w:t>2.</w:t>
        </w:r>
        <w:r w:rsidR="00B53798">
          <w:rPr>
            <w:rFonts w:asciiTheme="minorHAnsi" w:eastAsiaTheme="minorEastAsia" w:hAnsiTheme="minorHAnsi" w:cstheme="minorBidi"/>
            <w:noProof/>
            <w:lang w:eastAsia="fr-FR"/>
          </w:rPr>
          <w:tab/>
        </w:r>
        <w:r w:rsidR="00B53798" w:rsidRPr="007036FF">
          <w:rPr>
            <w:rStyle w:val="Hyperlink"/>
            <w:noProof/>
            <w:lang w:eastAsia="fr-FR"/>
          </w:rPr>
          <w:t>Editer un besoin</w:t>
        </w:r>
        <w:r w:rsidR="00B53798">
          <w:rPr>
            <w:noProof/>
            <w:webHidden/>
          </w:rPr>
          <w:tab/>
        </w:r>
        <w:r w:rsidR="00B53798">
          <w:rPr>
            <w:noProof/>
            <w:webHidden/>
          </w:rPr>
          <w:fldChar w:fldCharType="begin"/>
        </w:r>
        <w:r w:rsidR="00B53798">
          <w:rPr>
            <w:noProof/>
            <w:webHidden/>
          </w:rPr>
          <w:instrText xml:space="preserve"> PAGEREF _Toc122016777 \h </w:instrText>
        </w:r>
        <w:r w:rsidR="00B53798">
          <w:rPr>
            <w:noProof/>
            <w:webHidden/>
          </w:rPr>
        </w:r>
        <w:r w:rsidR="00B53798">
          <w:rPr>
            <w:noProof/>
            <w:webHidden/>
          </w:rPr>
          <w:fldChar w:fldCharType="separate"/>
        </w:r>
        <w:r w:rsidR="00B53798">
          <w:rPr>
            <w:noProof/>
            <w:webHidden/>
          </w:rPr>
          <w:t>17</w:t>
        </w:r>
        <w:r w:rsidR="00B53798">
          <w:rPr>
            <w:noProof/>
            <w:webHidden/>
          </w:rPr>
          <w:fldChar w:fldCharType="end"/>
        </w:r>
      </w:hyperlink>
    </w:p>
    <w:p w14:paraId="788193B4" w14:textId="15635BFA"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78" w:history="1">
        <w:r w:rsidR="00B53798" w:rsidRPr="007036FF">
          <w:rPr>
            <w:rStyle w:val="Hyperlink"/>
            <w:noProof/>
          </w:rPr>
          <w:t>3.</w:t>
        </w:r>
        <w:r w:rsidR="00B53798">
          <w:rPr>
            <w:rFonts w:asciiTheme="minorHAnsi" w:eastAsiaTheme="minorEastAsia" w:hAnsiTheme="minorHAnsi" w:cstheme="minorBidi"/>
            <w:noProof/>
            <w:lang w:eastAsia="fr-FR"/>
          </w:rPr>
          <w:tab/>
        </w:r>
        <w:r w:rsidR="00B53798" w:rsidRPr="007036FF">
          <w:rPr>
            <w:rStyle w:val="Hyperlink"/>
            <w:noProof/>
          </w:rPr>
          <w:t>Positionner Candidats / Ressources</w:t>
        </w:r>
        <w:r w:rsidR="00B53798">
          <w:rPr>
            <w:noProof/>
            <w:webHidden/>
          </w:rPr>
          <w:tab/>
        </w:r>
        <w:r w:rsidR="00B53798">
          <w:rPr>
            <w:noProof/>
            <w:webHidden/>
          </w:rPr>
          <w:fldChar w:fldCharType="begin"/>
        </w:r>
        <w:r w:rsidR="00B53798">
          <w:rPr>
            <w:noProof/>
            <w:webHidden/>
          </w:rPr>
          <w:instrText xml:space="preserve"> PAGEREF _Toc122016778 \h </w:instrText>
        </w:r>
        <w:r w:rsidR="00B53798">
          <w:rPr>
            <w:noProof/>
            <w:webHidden/>
          </w:rPr>
        </w:r>
        <w:r w:rsidR="00B53798">
          <w:rPr>
            <w:noProof/>
            <w:webHidden/>
          </w:rPr>
          <w:fldChar w:fldCharType="separate"/>
        </w:r>
        <w:r w:rsidR="00B53798">
          <w:rPr>
            <w:noProof/>
            <w:webHidden/>
          </w:rPr>
          <w:t>17</w:t>
        </w:r>
        <w:r w:rsidR="00B53798">
          <w:rPr>
            <w:noProof/>
            <w:webHidden/>
          </w:rPr>
          <w:fldChar w:fldCharType="end"/>
        </w:r>
      </w:hyperlink>
    </w:p>
    <w:p w14:paraId="1E0C50A3" w14:textId="62338E2F"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79" w:history="1">
        <w:r w:rsidR="00B53798" w:rsidRPr="007036FF">
          <w:rPr>
            <w:rStyle w:val="Hyperlink"/>
            <w:noProof/>
          </w:rPr>
          <w:t>E.</w:t>
        </w:r>
        <w:r w:rsidR="00B53798">
          <w:rPr>
            <w:rFonts w:asciiTheme="minorHAnsi" w:eastAsiaTheme="minorEastAsia" w:hAnsiTheme="minorHAnsi" w:cstheme="minorBidi"/>
            <w:noProof/>
            <w:lang w:eastAsia="fr-FR"/>
          </w:rPr>
          <w:tab/>
        </w:r>
        <w:r w:rsidR="00B53798" w:rsidRPr="007036FF">
          <w:rPr>
            <w:rStyle w:val="Hyperlink"/>
            <w:noProof/>
          </w:rPr>
          <w:t>Positionnement</w:t>
        </w:r>
        <w:r w:rsidR="00B53798">
          <w:rPr>
            <w:noProof/>
            <w:webHidden/>
          </w:rPr>
          <w:tab/>
        </w:r>
        <w:r w:rsidR="00B53798">
          <w:rPr>
            <w:noProof/>
            <w:webHidden/>
          </w:rPr>
          <w:fldChar w:fldCharType="begin"/>
        </w:r>
        <w:r w:rsidR="00B53798">
          <w:rPr>
            <w:noProof/>
            <w:webHidden/>
          </w:rPr>
          <w:instrText xml:space="preserve"> PAGEREF _Toc122016779 \h </w:instrText>
        </w:r>
        <w:r w:rsidR="00B53798">
          <w:rPr>
            <w:noProof/>
            <w:webHidden/>
          </w:rPr>
        </w:r>
        <w:r w:rsidR="00B53798">
          <w:rPr>
            <w:noProof/>
            <w:webHidden/>
          </w:rPr>
          <w:fldChar w:fldCharType="separate"/>
        </w:r>
        <w:r w:rsidR="00B53798">
          <w:rPr>
            <w:noProof/>
            <w:webHidden/>
          </w:rPr>
          <w:t>18</w:t>
        </w:r>
        <w:r w:rsidR="00B53798">
          <w:rPr>
            <w:noProof/>
            <w:webHidden/>
          </w:rPr>
          <w:fldChar w:fldCharType="end"/>
        </w:r>
      </w:hyperlink>
    </w:p>
    <w:p w14:paraId="597E3496" w14:textId="433D5093"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80" w:history="1">
        <w:r w:rsidR="00B53798" w:rsidRPr="007036FF">
          <w:rPr>
            <w:rStyle w:val="Hyperlink"/>
            <w:noProof/>
          </w:rPr>
          <w:t>1.</w:t>
        </w:r>
        <w:r w:rsidR="00B53798">
          <w:rPr>
            <w:rFonts w:asciiTheme="minorHAnsi" w:eastAsiaTheme="minorEastAsia" w:hAnsiTheme="minorHAnsi" w:cstheme="minorBidi"/>
            <w:noProof/>
            <w:lang w:eastAsia="fr-FR"/>
          </w:rPr>
          <w:tab/>
        </w:r>
        <w:r w:rsidR="00B53798" w:rsidRPr="007036FF">
          <w:rPr>
            <w:rStyle w:val="Hyperlink"/>
            <w:noProof/>
          </w:rPr>
          <w:t>Positionner Candidats/Ressources</w:t>
        </w:r>
        <w:r w:rsidR="00B53798">
          <w:rPr>
            <w:noProof/>
            <w:webHidden/>
          </w:rPr>
          <w:tab/>
        </w:r>
        <w:r w:rsidR="00B53798">
          <w:rPr>
            <w:noProof/>
            <w:webHidden/>
          </w:rPr>
          <w:fldChar w:fldCharType="begin"/>
        </w:r>
        <w:r w:rsidR="00B53798">
          <w:rPr>
            <w:noProof/>
            <w:webHidden/>
          </w:rPr>
          <w:instrText xml:space="preserve"> PAGEREF _Toc122016780 \h </w:instrText>
        </w:r>
        <w:r w:rsidR="00B53798">
          <w:rPr>
            <w:noProof/>
            <w:webHidden/>
          </w:rPr>
        </w:r>
        <w:r w:rsidR="00B53798">
          <w:rPr>
            <w:noProof/>
            <w:webHidden/>
          </w:rPr>
          <w:fldChar w:fldCharType="separate"/>
        </w:r>
        <w:r w:rsidR="00B53798">
          <w:rPr>
            <w:noProof/>
            <w:webHidden/>
          </w:rPr>
          <w:t>18</w:t>
        </w:r>
        <w:r w:rsidR="00B53798">
          <w:rPr>
            <w:noProof/>
            <w:webHidden/>
          </w:rPr>
          <w:fldChar w:fldCharType="end"/>
        </w:r>
      </w:hyperlink>
    </w:p>
    <w:p w14:paraId="59B4413F" w14:textId="6BBACFA4"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81" w:history="1">
        <w:r w:rsidR="00B53798" w:rsidRPr="007036FF">
          <w:rPr>
            <w:rStyle w:val="Hyperlink"/>
            <w:noProof/>
            <w:lang w:eastAsia="fr-FR"/>
          </w:rPr>
          <w:t>2.</w:t>
        </w:r>
        <w:r w:rsidR="00B53798">
          <w:rPr>
            <w:rFonts w:asciiTheme="minorHAnsi" w:eastAsiaTheme="minorEastAsia" w:hAnsiTheme="minorHAnsi" w:cstheme="minorBidi"/>
            <w:noProof/>
            <w:lang w:eastAsia="fr-FR"/>
          </w:rPr>
          <w:tab/>
        </w:r>
        <w:r w:rsidR="00B53798" w:rsidRPr="007036FF">
          <w:rPr>
            <w:rStyle w:val="Hyperlink"/>
            <w:noProof/>
            <w:lang w:eastAsia="fr-FR"/>
          </w:rPr>
          <w:t>Ajouter un évènement</w:t>
        </w:r>
        <w:r w:rsidR="00B53798">
          <w:rPr>
            <w:noProof/>
            <w:webHidden/>
          </w:rPr>
          <w:tab/>
        </w:r>
        <w:r w:rsidR="00B53798">
          <w:rPr>
            <w:noProof/>
            <w:webHidden/>
          </w:rPr>
          <w:fldChar w:fldCharType="begin"/>
        </w:r>
        <w:r w:rsidR="00B53798">
          <w:rPr>
            <w:noProof/>
            <w:webHidden/>
          </w:rPr>
          <w:instrText xml:space="preserve"> PAGEREF _Toc122016781 \h </w:instrText>
        </w:r>
        <w:r w:rsidR="00B53798">
          <w:rPr>
            <w:noProof/>
            <w:webHidden/>
          </w:rPr>
        </w:r>
        <w:r w:rsidR="00B53798">
          <w:rPr>
            <w:noProof/>
            <w:webHidden/>
          </w:rPr>
          <w:fldChar w:fldCharType="separate"/>
        </w:r>
        <w:r w:rsidR="00B53798">
          <w:rPr>
            <w:noProof/>
            <w:webHidden/>
          </w:rPr>
          <w:t>18</w:t>
        </w:r>
        <w:r w:rsidR="00B53798">
          <w:rPr>
            <w:noProof/>
            <w:webHidden/>
          </w:rPr>
          <w:fldChar w:fldCharType="end"/>
        </w:r>
      </w:hyperlink>
    </w:p>
    <w:p w14:paraId="7337F728" w14:textId="3E5C4573"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82" w:history="1">
        <w:r w:rsidR="00B53798" w:rsidRPr="007036FF">
          <w:rPr>
            <w:rStyle w:val="Hyperlink"/>
            <w:noProof/>
            <w:lang w:eastAsia="fr-FR"/>
          </w:rPr>
          <w:t>3.</w:t>
        </w:r>
        <w:r w:rsidR="00B53798">
          <w:rPr>
            <w:rFonts w:asciiTheme="minorHAnsi" w:eastAsiaTheme="minorEastAsia" w:hAnsiTheme="minorHAnsi" w:cstheme="minorBidi"/>
            <w:noProof/>
            <w:lang w:eastAsia="fr-FR"/>
          </w:rPr>
          <w:tab/>
        </w:r>
        <w:r w:rsidR="00B53798" w:rsidRPr="007036FF">
          <w:rPr>
            <w:rStyle w:val="Hyperlink"/>
            <w:noProof/>
            <w:lang w:eastAsia="fr-FR"/>
          </w:rPr>
          <w:t>Partager un CV</w:t>
        </w:r>
        <w:r w:rsidR="00B53798">
          <w:rPr>
            <w:noProof/>
            <w:webHidden/>
          </w:rPr>
          <w:tab/>
        </w:r>
        <w:r w:rsidR="00B53798">
          <w:rPr>
            <w:noProof/>
            <w:webHidden/>
          </w:rPr>
          <w:fldChar w:fldCharType="begin"/>
        </w:r>
        <w:r w:rsidR="00B53798">
          <w:rPr>
            <w:noProof/>
            <w:webHidden/>
          </w:rPr>
          <w:instrText xml:space="preserve"> PAGEREF _Toc122016782 \h </w:instrText>
        </w:r>
        <w:r w:rsidR="00B53798">
          <w:rPr>
            <w:noProof/>
            <w:webHidden/>
          </w:rPr>
        </w:r>
        <w:r w:rsidR="00B53798">
          <w:rPr>
            <w:noProof/>
            <w:webHidden/>
          </w:rPr>
          <w:fldChar w:fldCharType="separate"/>
        </w:r>
        <w:r w:rsidR="00B53798">
          <w:rPr>
            <w:noProof/>
            <w:webHidden/>
          </w:rPr>
          <w:t>18</w:t>
        </w:r>
        <w:r w:rsidR="00B53798">
          <w:rPr>
            <w:noProof/>
            <w:webHidden/>
          </w:rPr>
          <w:fldChar w:fldCharType="end"/>
        </w:r>
      </w:hyperlink>
    </w:p>
    <w:p w14:paraId="4511C19A" w14:textId="4A308E72" w:rsidR="00B53798" w:rsidRDefault="00000000">
      <w:pPr>
        <w:pStyle w:val="TOC2"/>
        <w:tabs>
          <w:tab w:val="left" w:pos="660"/>
          <w:tab w:val="right" w:pos="9062"/>
        </w:tabs>
        <w:rPr>
          <w:rFonts w:asciiTheme="minorHAnsi" w:eastAsiaTheme="minorEastAsia" w:hAnsiTheme="minorHAnsi" w:cstheme="minorBidi"/>
          <w:noProof/>
          <w:lang w:eastAsia="fr-FR"/>
        </w:rPr>
      </w:pPr>
      <w:hyperlink w:anchor="_Toc122016783" w:history="1">
        <w:r w:rsidR="00B53798" w:rsidRPr="007036FF">
          <w:rPr>
            <w:rStyle w:val="Hyperlink"/>
            <w:noProof/>
          </w:rPr>
          <w:t>F.</w:t>
        </w:r>
        <w:r w:rsidR="00B53798">
          <w:rPr>
            <w:rFonts w:asciiTheme="minorHAnsi" w:eastAsiaTheme="minorEastAsia" w:hAnsiTheme="minorHAnsi" w:cstheme="minorBidi"/>
            <w:noProof/>
            <w:lang w:eastAsia="fr-FR"/>
          </w:rPr>
          <w:tab/>
        </w:r>
        <w:r w:rsidR="00B53798" w:rsidRPr="007036FF">
          <w:rPr>
            <w:rStyle w:val="Hyperlink"/>
            <w:noProof/>
          </w:rPr>
          <w:t>Processus de Recrutement</w:t>
        </w:r>
        <w:r w:rsidR="00B53798">
          <w:rPr>
            <w:noProof/>
            <w:webHidden/>
          </w:rPr>
          <w:tab/>
        </w:r>
        <w:r w:rsidR="00B53798">
          <w:rPr>
            <w:noProof/>
            <w:webHidden/>
          </w:rPr>
          <w:fldChar w:fldCharType="begin"/>
        </w:r>
        <w:r w:rsidR="00B53798">
          <w:rPr>
            <w:noProof/>
            <w:webHidden/>
          </w:rPr>
          <w:instrText xml:space="preserve"> PAGEREF _Toc122016783 \h </w:instrText>
        </w:r>
        <w:r w:rsidR="00B53798">
          <w:rPr>
            <w:noProof/>
            <w:webHidden/>
          </w:rPr>
        </w:r>
        <w:r w:rsidR="00B53798">
          <w:rPr>
            <w:noProof/>
            <w:webHidden/>
          </w:rPr>
          <w:fldChar w:fldCharType="separate"/>
        </w:r>
        <w:r w:rsidR="00B53798">
          <w:rPr>
            <w:noProof/>
            <w:webHidden/>
          </w:rPr>
          <w:t>19</w:t>
        </w:r>
        <w:r w:rsidR="00B53798">
          <w:rPr>
            <w:noProof/>
            <w:webHidden/>
          </w:rPr>
          <w:fldChar w:fldCharType="end"/>
        </w:r>
      </w:hyperlink>
    </w:p>
    <w:p w14:paraId="553D0563" w14:textId="1FBF2548"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84" w:history="1">
        <w:r w:rsidR="00B53798" w:rsidRPr="007036FF">
          <w:rPr>
            <w:rStyle w:val="Hyperlink"/>
            <w:noProof/>
            <w:lang w:eastAsia="fr-FR"/>
          </w:rPr>
          <w:t>1.</w:t>
        </w:r>
        <w:r w:rsidR="00B53798">
          <w:rPr>
            <w:rFonts w:asciiTheme="minorHAnsi" w:eastAsiaTheme="minorEastAsia" w:hAnsiTheme="minorHAnsi" w:cstheme="minorBidi"/>
            <w:noProof/>
            <w:lang w:eastAsia="fr-FR"/>
          </w:rPr>
          <w:tab/>
        </w:r>
        <w:r w:rsidR="00B53798" w:rsidRPr="007036FF">
          <w:rPr>
            <w:rStyle w:val="Hyperlink"/>
            <w:noProof/>
            <w:lang w:eastAsia="fr-FR"/>
          </w:rPr>
          <w:t>Créer</w:t>
        </w:r>
        <w:r w:rsidR="00B53798">
          <w:rPr>
            <w:noProof/>
            <w:webHidden/>
          </w:rPr>
          <w:tab/>
        </w:r>
        <w:r w:rsidR="00B53798">
          <w:rPr>
            <w:noProof/>
            <w:webHidden/>
          </w:rPr>
          <w:fldChar w:fldCharType="begin"/>
        </w:r>
        <w:r w:rsidR="00B53798">
          <w:rPr>
            <w:noProof/>
            <w:webHidden/>
          </w:rPr>
          <w:instrText xml:space="preserve"> PAGEREF _Toc122016784 \h </w:instrText>
        </w:r>
        <w:r w:rsidR="00B53798">
          <w:rPr>
            <w:noProof/>
            <w:webHidden/>
          </w:rPr>
        </w:r>
        <w:r w:rsidR="00B53798">
          <w:rPr>
            <w:noProof/>
            <w:webHidden/>
          </w:rPr>
          <w:fldChar w:fldCharType="separate"/>
        </w:r>
        <w:r w:rsidR="00B53798">
          <w:rPr>
            <w:noProof/>
            <w:webHidden/>
          </w:rPr>
          <w:t>19</w:t>
        </w:r>
        <w:r w:rsidR="00B53798">
          <w:rPr>
            <w:noProof/>
            <w:webHidden/>
          </w:rPr>
          <w:fldChar w:fldCharType="end"/>
        </w:r>
      </w:hyperlink>
    </w:p>
    <w:p w14:paraId="21049C01" w14:textId="0FCD49CF"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85" w:history="1">
        <w:r w:rsidR="00B53798" w:rsidRPr="007036FF">
          <w:rPr>
            <w:rStyle w:val="Hyperlink"/>
            <w:noProof/>
          </w:rPr>
          <w:t>2.</w:t>
        </w:r>
        <w:r w:rsidR="00B53798">
          <w:rPr>
            <w:rFonts w:asciiTheme="minorHAnsi" w:eastAsiaTheme="minorEastAsia" w:hAnsiTheme="minorHAnsi" w:cstheme="minorBidi"/>
            <w:noProof/>
            <w:lang w:eastAsia="fr-FR"/>
          </w:rPr>
          <w:tab/>
        </w:r>
        <w:r w:rsidR="00B53798" w:rsidRPr="007036FF">
          <w:rPr>
            <w:rStyle w:val="Hyperlink"/>
            <w:noProof/>
          </w:rPr>
          <w:t>Editer</w:t>
        </w:r>
        <w:r w:rsidR="00B53798">
          <w:rPr>
            <w:noProof/>
            <w:webHidden/>
          </w:rPr>
          <w:tab/>
        </w:r>
        <w:r w:rsidR="00B53798">
          <w:rPr>
            <w:noProof/>
            <w:webHidden/>
          </w:rPr>
          <w:fldChar w:fldCharType="begin"/>
        </w:r>
        <w:r w:rsidR="00B53798">
          <w:rPr>
            <w:noProof/>
            <w:webHidden/>
          </w:rPr>
          <w:instrText xml:space="preserve"> PAGEREF _Toc122016785 \h </w:instrText>
        </w:r>
        <w:r w:rsidR="00B53798">
          <w:rPr>
            <w:noProof/>
            <w:webHidden/>
          </w:rPr>
        </w:r>
        <w:r w:rsidR="00B53798">
          <w:rPr>
            <w:noProof/>
            <w:webHidden/>
          </w:rPr>
          <w:fldChar w:fldCharType="separate"/>
        </w:r>
        <w:r w:rsidR="00B53798">
          <w:rPr>
            <w:noProof/>
            <w:webHidden/>
          </w:rPr>
          <w:t>19</w:t>
        </w:r>
        <w:r w:rsidR="00B53798">
          <w:rPr>
            <w:noProof/>
            <w:webHidden/>
          </w:rPr>
          <w:fldChar w:fldCharType="end"/>
        </w:r>
      </w:hyperlink>
    </w:p>
    <w:p w14:paraId="48E1A190" w14:textId="13754EAC"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86" w:history="1">
        <w:r w:rsidR="00B53798" w:rsidRPr="007036FF">
          <w:rPr>
            <w:rStyle w:val="Hyperlink"/>
            <w:noProof/>
          </w:rPr>
          <w:t>3.</w:t>
        </w:r>
        <w:r w:rsidR="00B53798">
          <w:rPr>
            <w:rFonts w:asciiTheme="minorHAnsi" w:eastAsiaTheme="minorEastAsia" w:hAnsiTheme="minorHAnsi" w:cstheme="minorBidi"/>
            <w:noProof/>
            <w:lang w:eastAsia="fr-FR"/>
          </w:rPr>
          <w:tab/>
        </w:r>
        <w:r w:rsidR="00B53798" w:rsidRPr="007036FF">
          <w:rPr>
            <w:rStyle w:val="Hyperlink"/>
            <w:noProof/>
          </w:rPr>
          <w:t>Publier</w:t>
        </w:r>
        <w:r w:rsidR="00B53798">
          <w:rPr>
            <w:noProof/>
            <w:webHidden/>
          </w:rPr>
          <w:tab/>
        </w:r>
        <w:r w:rsidR="00B53798">
          <w:rPr>
            <w:noProof/>
            <w:webHidden/>
          </w:rPr>
          <w:fldChar w:fldCharType="begin"/>
        </w:r>
        <w:r w:rsidR="00B53798">
          <w:rPr>
            <w:noProof/>
            <w:webHidden/>
          </w:rPr>
          <w:instrText xml:space="preserve"> PAGEREF _Toc122016786 \h </w:instrText>
        </w:r>
        <w:r w:rsidR="00B53798">
          <w:rPr>
            <w:noProof/>
            <w:webHidden/>
          </w:rPr>
        </w:r>
        <w:r w:rsidR="00B53798">
          <w:rPr>
            <w:noProof/>
            <w:webHidden/>
          </w:rPr>
          <w:fldChar w:fldCharType="separate"/>
        </w:r>
        <w:r w:rsidR="00B53798">
          <w:rPr>
            <w:noProof/>
            <w:webHidden/>
          </w:rPr>
          <w:t>19</w:t>
        </w:r>
        <w:r w:rsidR="00B53798">
          <w:rPr>
            <w:noProof/>
            <w:webHidden/>
          </w:rPr>
          <w:fldChar w:fldCharType="end"/>
        </w:r>
      </w:hyperlink>
    </w:p>
    <w:p w14:paraId="12FFEAEE" w14:textId="0C14F1D4"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87" w:history="1">
        <w:r w:rsidR="00B53798" w:rsidRPr="007036FF">
          <w:rPr>
            <w:rStyle w:val="Hyperlink"/>
            <w:noProof/>
          </w:rPr>
          <w:t>G.</w:t>
        </w:r>
        <w:r w:rsidR="00B53798">
          <w:rPr>
            <w:rFonts w:asciiTheme="minorHAnsi" w:eastAsiaTheme="minorEastAsia" w:hAnsiTheme="minorHAnsi" w:cstheme="minorBidi"/>
            <w:noProof/>
            <w:lang w:eastAsia="fr-FR"/>
          </w:rPr>
          <w:tab/>
        </w:r>
        <w:r w:rsidR="00B53798" w:rsidRPr="007036FF">
          <w:rPr>
            <w:rStyle w:val="Hyperlink"/>
            <w:noProof/>
          </w:rPr>
          <w:t>Administration</w:t>
        </w:r>
        <w:r w:rsidR="00B53798">
          <w:rPr>
            <w:noProof/>
            <w:webHidden/>
          </w:rPr>
          <w:tab/>
        </w:r>
        <w:r w:rsidR="00B53798">
          <w:rPr>
            <w:noProof/>
            <w:webHidden/>
          </w:rPr>
          <w:fldChar w:fldCharType="begin"/>
        </w:r>
        <w:r w:rsidR="00B53798">
          <w:rPr>
            <w:noProof/>
            <w:webHidden/>
          </w:rPr>
          <w:instrText xml:space="preserve"> PAGEREF _Toc122016787 \h </w:instrText>
        </w:r>
        <w:r w:rsidR="00B53798">
          <w:rPr>
            <w:noProof/>
            <w:webHidden/>
          </w:rPr>
        </w:r>
        <w:r w:rsidR="00B53798">
          <w:rPr>
            <w:noProof/>
            <w:webHidden/>
          </w:rPr>
          <w:fldChar w:fldCharType="separate"/>
        </w:r>
        <w:r w:rsidR="00B53798">
          <w:rPr>
            <w:noProof/>
            <w:webHidden/>
          </w:rPr>
          <w:t>20</w:t>
        </w:r>
        <w:r w:rsidR="00B53798">
          <w:rPr>
            <w:noProof/>
            <w:webHidden/>
          </w:rPr>
          <w:fldChar w:fldCharType="end"/>
        </w:r>
      </w:hyperlink>
    </w:p>
    <w:p w14:paraId="7EE46939" w14:textId="281A77BE"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88" w:history="1">
        <w:r w:rsidR="00B53798" w:rsidRPr="007036FF">
          <w:rPr>
            <w:rStyle w:val="Hyperlink"/>
            <w:noProof/>
            <w:lang w:eastAsia="fr-FR"/>
          </w:rPr>
          <w:t>1.</w:t>
        </w:r>
        <w:r w:rsidR="00B53798">
          <w:rPr>
            <w:rFonts w:asciiTheme="minorHAnsi" w:eastAsiaTheme="minorEastAsia" w:hAnsiTheme="minorHAnsi" w:cstheme="minorBidi"/>
            <w:noProof/>
            <w:lang w:eastAsia="fr-FR"/>
          </w:rPr>
          <w:tab/>
        </w:r>
        <w:r w:rsidR="00B53798" w:rsidRPr="007036FF">
          <w:rPr>
            <w:rStyle w:val="Hyperlink"/>
            <w:noProof/>
            <w:lang w:eastAsia="fr-FR"/>
          </w:rPr>
          <w:t>Gérer les groupes</w:t>
        </w:r>
        <w:r w:rsidR="00B53798">
          <w:rPr>
            <w:noProof/>
            <w:webHidden/>
          </w:rPr>
          <w:tab/>
        </w:r>
        <w:r w:rsidR="00B53798">
          <w:rPr>
            <w:noProof/>
            <w:webHidden/>
          </w:rPr>
          <w:fldChar w:fldCharType="begin"/>
        </w:r>
        <w:r w:rsidR="00B53798">
          <w:rPr>
            <w:noProof/>
            <w:webHidden/>
          </w:rPr>
          <w:instrText xml:space="preserve"> PAGEREF _Toc122016788 \h </w:instrText>
        </w:r>
        <w:r w:rsidR="00B53798">
          <w:rPr>
            <w:noProof/>
            <w:webHidden/>
          </w:rPr>
        </w:r>
        <w:r w:rsidR="00B53798">
          <w:rPr>
            <w:noProof/>
            <w:webHidden/>
          </w:rPr>
          <w:fldChar w:fldCharType="separate"/>
        </w:r>
        <w:r w:rsidR="00B53798">
          <w:rPr>
            <w:noProof/>
            <w:webHidden/>
          </w:rPr>
          <w:t>20</w:t>
        </w:r>
        <w:r w:rsidR="00B53798">
          <w:rPr>
            <w:noProof/>
            <w:webHidden/>
          </w:rPr>
          <w:fldChar w:fldCharType="end"/>
        </w:r>
      </w:hyperlink>
    </w:p>
    <w:p w14:paraId="1BA5BBD3" w14:textId="63B2E408"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89" w:history="1">
        <w:r w:rsidR="00B53798" w:rsidRPr="007036FF">
          <w:rPr>
            <w:rStyle w:val="Hyperlink"/>
            <w:noProof/>
            <w:lang w:eastAsia="fr-FR"/>
          </w:rPr>
          <w:t>2.</w:t>
        </w:r>
        <w:r w:rsidR="00B53798">
          <w:rPr>
            <w:rFonts w:asciiTheme="minorHAnsi" w:eastAsiaTheme="minorEastAsia" w:hAnsiTheme="minorHAnsi" w:cstheme="minorBidi"/>
            <w:noProof/>
            <w:lang w:eastAsia="fr-FR"/>
          </w:rPr>
          <w:tab/>
        </w:r>
        <w:r w:rsidR="00B53798" w:rsidRPr="007036FF">
          <w:rPr>
            <w:rStyle w:val="Hyperlink"/>
            <w:noProof/>
            <w:lang w:eastAsia="fr-FR"/>
          </w:rPr>
          <w:t>Gérer un utilisateur</w:t>
        </w:r>
        <w:r w:rsidR="00B53798">
          <w:rPr>
            <w:noProof/>
            <w:webHidden/>
          </w:rPr>
          <w:tab/>
        </w:r>
        <w:r w:rsidR="00B53798">
          <w:rPr>
            <w:noProof/>
            <w:webHidden/>
          </w:rPr>
          <w:fldChar w:fldCharType="begin"/>
        </w:r>
        <w:r w:rsidR="00B53798">
          <w:rPr>
            <w:noProof/>
            <w:webHidden/>
          </w:rPr>
          <w:instrText xml:space="preserve"> PAGEREF _Toc122016789 \h </w:instrText>
        </w:r>
        <w:r w:rsidR="00B53798">
          <w:rPr>
            <w:noProof/>
            <w:webHidden/>
          </w:rPr>
        </w:r>
        <w:r w:rsidR="00B53798">
          <w:rPr>
            <w:noProof/>
            <w:webHidden/>
          </w:rPr>
          <w:fldChar w:fldCharType="separate"/>
        </w:r>
        <w:r w:rsidR="00B53798">
          <w:rPr>
            <w:noProof/>
            <w:webHidden/>
          </w:rPr>
          <w:t>20</w:t>
        </w:r>
        <w:r w:rsidR="00B53798">
          <w:rPr>
            <w:noProof/>
            <w:webHidden/>
          </w:rPr>
          <w:fldChar w:fldCharType="end"/>
        </w:r>
      </w:hyperlink>
    </w:p>
    <w:p w14:paraId="40235AE7" w14:textId="27827ECA"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90" w:history="1">
        <w:r w:rsidR="00B53798" w:rsidRPr="007036FF">
          <w:rPr>
            <w:rStyle w:val="Hyperlink"/>
            <w:noProof/>
            <w:lang w:eastAsia="fr-FR"/>
          </w:rPr>
          <w:t>3.</w:t>
        </w:r>
        <w:r w:rsidR="00B53798">
          <w:rPr>
            <w:rFonts w:asciiTheme="minorHAnsi" w:eastAsiaTheme="minorEastAsia" w:hAnsiTheme="minorHAnsi" w:cstheme="minorBidi"/>
            <w:noProof/>
            <w:lang w:eastAsia="fr-FR"/>
          </w:rPr>
          <w:tab/>
        </w:r>
        <w:r w:rsidR="00B53798" w:rsidRPr="007036FF">
          <w:rPr>
            <w:rStyle w:val="Hyperlink"/>
            <w:noProof/>
            <w:lang w:eastAsia="fr-FR"/>
          </w:rPr>
          <w:t>Configurer les différentes listes</w:t>
        </w:r>
        <w:r w:rsidR="00B53798">
          <w:rPr>
            <w:noProof/>
            <w:webHidden/>
          </w:rPr>
          <w:tab/>
        </w:r>
        <w:r w:rsidR="00B53798">
          <w:rPr>
            <w:noProof/>
            <w:webHidden/>
          </w:rPr>
          <w:fldChar w:fldCharType="begin"/>
        </w:r>
        <w:r w:rsidR="00B53798">
          <w:rPr>
            <w:noProof/>
            <w:webHidden/>
          </w:rPr>
          <w:instrText xml:space="preserve"> PAGEREF _Toc122016790 \h </w:instrText>
        </w:r>
        <w:r w:rsidR="00B53798">
          <w:rPr>
            <w:noProof/>
            <w:webHidden/>
          </w:rPr>
        </w:r>
        <w:r w:rsidR="00B53798">
          <w:rPr>
            <w:noProof/>
            <w:webHidden/>
          </w:rPr>
          <w:fldChar w:fldCharType="separate"/>
        </w:r>
        <w:r w:rsidR="00B53798">
          <w:rPr>
            <w:noProof/>
            <w:webHidden/>
          </w:rPr>
          <w:t>20</w:t>
        </w:r>
        <w:r w:rsidR="00B53798">
          <w:rPr>
            <w:noProof/>
            <w:webHidden/>
          </w:rPr>
          <w:fldChar w:fldCharType="end"/>
        </w:r>
      </w:hyperlink>
    </w:p>
    <w:p w14:paraId="2763342D" w14:textId="2CFCED26" w:rsidR="00B53798" w:rsidRDefault="00000000">
      <w:pPr>
        <w:pStyle w:val="TOC3"/>
        <w:tabs>
          <w:tab w:val="left" w:pos="880"/>
          <w:tab w:val="right" w:pos="9062"/>
        </w:tabs>
        <w:rPr>
          <w:rFonts w:asciiTheme="minorHAnsi" w:eastAsiaTheme="minorEastAsia" w:hAnsiTheme="minorHAnsi" w:cstheme="minorBidi"/>
          <w:noProof/>
          <w:lang w:eastAsia="fr-FR"/>
        </w:rPr>
      </w:pPr>
      <w:hyperlink w:anchor="_Toc122016791" w:history="1">
        <w:r w:rsidR="00B53798" w:rsidRPr="007036FF">
          <w:rPr>
            <w:rStyle w:val="Hyperlink"/>
            <w:noProof/>
            <w:lang w:eastAsia="fr-FR"/>
          </w:rPr>
          <w:t>4.</w:t>
        </w:r>
        <w:r w:rsidR="00B53798">
          <w:rPr>
            <w:rFonts w:asciiTheme="minorHAnsi" w:eastAsiaTheme="minorEastAsia" w:hAnsiTheme="minorHAnsi" w:cstheme="minorBidi"/>
            <w:noProof/>
            <w:lang w:eastAsia="fr-FR"/>
          </w:rPr>
          <w:tab/>
        </w:r>
        <w:r w:rsidR="00B53798" w:rsidRPr="007036FF">
          <w:rPr>
            <w:rStyle w:val="Hyperlink"/>
            <w:noProof/>
            <w:lang w:eastAsia="fr-FR"/>
          </w:rPr>
          <w:t>Configurer les évènements de positionnement</w:t>
        </w:r>
        <w:r w:rsidR="00B53798">
          <w:rPr>
            <w:noProof/>
            <w:webHidden/>
          </w:rPr>
          <w:tab/>
        </w:r>
        <w:r w:rsidR="00B53798">
          <w:rPr>
            <w:noProof/>
            <w:webHidden/>
          </w:rPr>
          <w:fldChar w:fldCharType="begin"/>
        </w:r>
        <w:r w:rsidR="00B53798">
          <w:rPr>
            <w:noProof/>
            <w:webHidden/>
          </w:rPr>
          <w:instrText xml:space="preserve"> PAGEREF _Toc122016791 \h </w:instrText>
        </w:r>
        <w:r w:rsidR="00B53798">
          <w:rPr>
            <w:noProof/>
            <w:webHidden/>
          </w:rPr>
        </w:r>
        <w:r w:rsidR="00B53798">
          <w:rPr>
            <w:noProof/>
            <w:webHidden/>
          </w:rPr>
          <w:fldChar w:fldCharType="separate"/>
        </w:r>
        <w:r w:rsidR="00B53798">
          <w:rPr>
            <w:noProof/>
            <w:webHidden/>
          </w:rPr>
          <w:t>20</w:t>
        </w:r>
        <w:r w:rsidR="00B53798">
          <w:rPr>
            <w:noProof/>
            <w:webHidden/>
          </w:rPr>
          <w:fldChar w:fldCharType="end"/>
        </w:r>
      </w:hyperlink>
    </w:p>
    <w:p w14:paraId="23D5572D" w14:textId="5D37761C" w:rsidR="00B53798" w:rsidRDefault="00000000">
      <w:pPr>
        <w:pStyle w:val="TOC2"/>
        <w:tabs>
          <w:tab w:val="left" w:pos="880"/>
          <w:tab w:val="right" w:pos="9062"/>
        </w:tabs>
        <w:rPr>
          <w:rFonts w:asciiTheme="minorHAnsi" w:eastAsiaTheme="minorEastAsia" w:hAnsiTheme="minorHAnsi" w:cstheme="minorBidi"/>
          <w:noProof/>
          <w:lang w:eastAsia="fr-FR"/>
        </w:rPr>
      </w:pPr>
      <w:hyperlink w:anchor="_Toc122016792" w:history="1">
        <w:r w:rsidR="00B53798" w:rsidRPr="007036FF">
          <w:rPr>
            <w:rStyle w:val="Hyperlink"/>
            <w:noProof/>
          </w:rPr>
          <w:t>H.</w:t>
        </w:r>
        <w:r w:rsidR="00B53798">
          <w:rPr>
            <w:rFonts w:asciiTheme="minorHAnsi" w:eastAsiaTheme="minorEastAsia" w:hAnsiTheme="minorHAnsi" w:cstheme="minorBidi"/>
            <w:noProof/>
            <w:lang w:eastAsia="fr-FR"/>
          </w:rPr>
          <w:tab/>
        </w:r>
        <w:r w:rsidR="00B53798" w:rsidRPr="007036FF">
          <w:rPr>
            <w:rStyle w:val="Hyperlink"/>
            <w:noProof/>
          </w:rPr>
          <w:t>Reporting</w:t>
        </w:r>
        <w:r w:rsidR="00B53798">
          <w:rPr>
            <w:noProof/>
            <w:webHidden/>
          </w:rPr>
          <w:tab/>
        </w:r>
        <w:r w:rsidR="00B53798">
          <w:rPr>
            <w:noProof/>
            <w:webHidden/>
          </w:rPr>
          <w:fldChar w:fldCharType="begin"/>
        </w:r>
        <w:r w:rsidR="00B53798">
          <w:rPr>
            <w:noProof/>
            <w:webHidden/>
          </w:rPr>
          <w:instrText xml:space="preserve"> PAGEREF _Toc122016792 \h </w:instrText>
        </w:r>
        <w:r w:rsidR="00B53798">
          <w:rPr>
            <w:noProof/>
            <w:webHidden/>
          </w:rPr>
        </w:r>
        <w:r w:rsidR="00B53798">
          <w:rPr>
            <w:noProof/>
            <w:webHidden/>
          </w:rPr>
          <w:fldChar w:fldCharType="separate"/>
        </w:r>
        <w:r w:rsidR="00B53798">
          <w:rPr>
            <w:noProof/>
            <w:webHidden/>
          </w:rPr>
          <w:t>21</w:t>
        </w:r>
        <w:r w:rsidR="00B53798">
          <w:rPr>
            <w:noProof/>
            <w:webHidden/>
          </w:rPr>
          <w:fldChar w:fldCharType="end"/>
        </w:r>
      </w:hyperlink>
    </w:p>
    <w:p w14:paraId="79BC4A24" w14:textId="4A7E0EFF" w:rsidR="00C6410D" w:rsidRDefault="003324AC" w:rsidP="00B53798">
      <w:pPr>
        <w:pStyle w:val="Heading1"/>
      </w:pPr>
      <w:r w:rsidRPr="007B728E">
        <w:rPr>
          <w:rFonts w:eastAsia="Calibri"/>
          <w:color w:val="auto"/>
          <w:kern w:val="0"/>
          <w:sz w:val="22"/>
          <w:szCs w:val="22"/>
        </w:rPr>
        <w:lastRenderedPageBreak/>
        <w:fldChar w:fldCharType="end"/>
      </w:r>
      <w:bookmarkStart w:id="0" w:name="_Toc122016730"/>
      <w:r w:rsidR="00611FD1">
        <w:t>CONTEXTE</w:t>
      </w:r>
      <w:bookmarkEnd w:id="0"/>
    </w:p>
    <w:p w14:paraId="01911DE7" w14:textId="5A7C3324" w:rsidR="0058342D" w:rsidRDefault="00972585" w:rsidP="007C53CB">
      <w:r>
        <w:t xml:space="preserve">Le système </w:t>
      </w:r>
      <w:r w:rsidR="001A01F1">
        <w:t xml:space="preserve">à implémenter à savoir « AvaManager » est </w:t>
      </w:r>
      <w:r w:rsidR="006376EE">
        <w:t xml:space="preserve">un portail </w:t>
      </w:r>
      <w:r w:rsidR="004837EB">
        <w:t>a plusieurs fonctions :</w:t>
      </w:r>
    </w:p>
    <w:p w14:paraId="7393B2FC" w14:textId="1E4FF21E" w:rsidR="004837EB" w:rsidRDefault="004837EB" w:rsidP="004837EB">
      <w:pPr>
        <w:pStyle w:val="ListParagraph"/>
        <w:numPr>
          <w:ilvl w:val="0"/>
          <w:numId w:val="25"/>
        </w:numPr>
      </w:pPr>
      <w:r w:rsidRPr="009D1019">
        <w:t>Applica</w:t>
      </w:r>
      <w:r w:rsidR="00441BBA" w:rsidRPr="009D1019">
        <w:t xml:space="preserve">nt </w:t>
      </w:r>
      <w:r w:rsidRPr="009D1019">
        <w:t>Tracking System</w:t>
      </w:r>
      <w:r w:rsidR="00CF17AC">
        <w:t xml:space="preserve"> </w:t>
      </w:r>
      <w:r w:rsidRPr="00037DE9">
        <w:t xml:space="preserve">: </w:t>
      </w:r>
      <w:r w:rsidR="00037DE9" w:rsidRPr="00037DE9">
        <w:t>nous parlons d'outil de gestion du recrutement car il ne se limite pas qu'au suivi des candidats. Il gère le processus de recrutement dans son ensemble, du sourcing au recrutement.</w:t>
      </w:r>
    </w:p>
    <w:p w14:paraId="1C1088FB" w14:textId="1AF68675" w:rsidR="00441BBA" w:rsidRPr="002F6ABB" w:rsidRDefault="00074E2C" w:rsidP="004837EB">
      <w:pPr>
        <w:pStyle w:val="ListParagraph"/>
        <w:numPr>
          <w:ilvl w:val="0"/>
          <w:numId w:val="25"/>
        </w:numPr>
      </w:pPr>
      <w:r>
        <w:t xml:space="preserve">Client Relationship Management : </w:t>
      </w:r>
      <w:r w:rsidR="002F6ABB">
        <w:rPr>
          <w:rFonts w:cs="Arial"/>
          <w:color w:val="202124"/>
          <w:shd w:val="clear" w:color="auto" w:fill="FFFFFF"/>
        </w:rPr>
        <w:t> gérer et optimiser la relation client ainsi que la relation commerciale d'une entreprise via la centralisation, l'automatisation et l'optimisation de ses interactions avec clients et prospects.</w:t>
      </w:r>
    </w:p>
    <w:p w14:paraId="71E1021C" w14:textId="0576BAFB" w:rsidR="002F6ABB" w:rsidRPr="002F6ABB" w:rsidRDefault="002F6ABB" w:rsidP="004837EB">
      <w:pPr>
        <w:pStyle w:val="ListParagraph"/>
        <w:numPr>
          <w:ilvl w:val="0"/>
          <w:numId w:val="25"/>
        </w:numPr>
      </w:pPr>
      <w:r>
        <w:rPr>
          <w:rFonts w:cs="Arial"/>
          <w:color w:val="202124"/>
          <w:shd w:val="clear" w:color="auto" w:fill="FFFFFF"/>
        </w:rPr>
        <w:t xml:space="preserve">Gestion de projets : gérer </w:t>
      </w:r>
      <w:r w:rsidR="003E4F13">
        <w:rPr>
          <w:rFonts w:cs="Arial"/>
          <w:color w:val="202124"/>
          <w:shd w:val="clear" w:color="auto" w:fill="FFFFFF"/>
        </w:rPr>
        <w:t>l’aspect organisationnel et financier des projets d’Avaliance.</w:t>
      </w:r>
    </w:p>
    <w:p w14:paraId="182DD6B4" w14:textId="77777777" w:rsidR="002F6ABB" w:rsidRPr="00037DE9" w:rsidRDefault="002F6ABB" w:rsidP="002F6ABB"/>
    <w:p w14:paraId="4D3D909D" w14:textId="1E0A05E6" w:rsidR="005E6DC2" w:rsidRDefault="00993326" w:rsidP="007C53CB">
      <w:r>
        <w:t>Le syst</w:t>
      </w:r>
      <w:r w:rsidR="00A80605">
        <w:t>ème à implémenter</w:t>
      </w:r>
      <w:r w:rsidR="0058342D">
        <w:t xml:space="preserve"> </w:t>
      </w:r>
      <w:r w:rsidR="005E6DC2">
        <w:t>devrait :</w:t>
      </w:r>
    </w:p>
    <w:p w14:paraId="0AED7C3E" w14:textId="36EFD240" w:rsidR="007C53CB" w:rsidRDefault="00281CA9" w:rsidP="00281CA9">
      <w:pPr>
        <w:pStyle w:val="ListParagraph"/>
        <w:numPr>
          <w:ilvl w:val="0"/>
          <w:numId w:val="24"/>
        </w:numPr>
      </w:pPr>
      <w:r>
        <w:t>P</w:t>
      </w:r>
      <w:r w:rsidR="005E6DC2">
        <w:t xml:space="preserve">ouvoir suppléer aux deux systèmes actuellement utilisés chez </w:t>
      </w:r>
      <w:r>
        <w:t>Avaliance pour obtenir un seul et unique portail pour les recrutements, la gestion de la relation cliente</w:t>
      </w:r>
      <w:r w:rsidR="000B7726">
        <w:t xml:space="preserve"> (CRM)</w:t>
      </w:r>
      <w:r>
        <w:t xml:space="preserve"> et </w:t>
      </w:r>
      <w:r w:rsidR="00AB5368">
        <w:t>la gestion de projet</w:t>
      </w:r>
      <w:r w:rsidR="003E4F13">
        <w:t>.</w:t>
      </w:r>
    </w:p>
    <w:p w14:paraId="67699975" w14:textId="0CAC00D0" w:rsidR="00281CA9" w:rsidRDefault="00716EE2" w:rsidP="005E6DC2">
      <w:pPr>
        <w:pStyle w:val="ListParagraph"/>
        <w:numPr>
          <w:ilvl w:val="0"/>
          <w:numId w:val="24"/>
        </w:numPr>
      </w:pPr>
      <w:r>
        <w:t xml:space="preserve">Eliminer le coût actuel de l’abonnement </w:t>
      </w:r>
      <w:r w:rsidR="001C43EE">
        <w:t>à Boond</w:t>
      </w:r>
      <w:r w:rsidR="00384BC8">
        <w:t xml:space="preserve"> </w:t>
      </w:r>
      <w:r w:rsidR="001C43EE">
        <w:t>Manager.</w:t>
      </w:r>
    </w:p>
    <w:p w14:paraId="2810CD1C" w14:textId="43D5920E" w:rsidR="00944B99" w:rsidRPr="007C53CB" w:rsidRDefault="001C43EE" w:rsidP="00944B99">
      <w:pPr>
        <w:pStyle w:val="ListParagraph"/>
        <w:numPr>
          <w:ilvl w:val="0"/>
          <w:numId w:val="24"/>
        </w:numPr>
      </w:pPr>
      <w:r>
        <w:t>Être une plateforme d’apprentissage</w:t>
      </w:r>
      <w:r w:rsidR="00384BC8">
        <w:t xml:space="preserve"> par la pratique aux différentes ressources du pôle de développement.</w:t>
      </w:r>
      <w:r w:rsidR="00944B99">
        <w:t xml:space="preserve"> Le développement du système doit ainsi se baser sur les technologies </w:t>
      </w:r>
      <w:r w:rsidR="002A2987">
        <w:t xml:space="preserve">et les techniques permettant de capitaliser sur la montée en compétences des ressources impliquées dans </w:t>
      </w:r>
      <w:r w:rsidR="00C76CA7">
        <w:t>la réalisation des travaux pour les clients d’Avaliance.</w:t>
      </w:r>
    </w:p>
    <w:p w14:paraId="450464A7" w14:textId="7DC53743" w:rsidR="00EE38E0" w:rsidRPr="007B728E" w:rsidRDefault="009E3166" w:rsidP="00EE38E0">
      <w:pPr>
        <w:pStyle w:val="Heading1"/>
      </w:pPr>
      <w:bookmarkStart w:id="1" w:name="_Toc122016731"/>
      <w:r w:rsidRPr="007B728E">
        <w:lastRenderedPageBreak/>
        <w:t>DEFINITIONS ET CONCEPTS</w:t>
      </w:r>
      <w:bookmarkEnd w:id="1"/>
    </w:p>
    <w:p w14:paraId="11E5F9DB" w14:textId="097BB1F5" w:rsidR="009E3166" w:rsidRPr="007B728E" w:rsidRDefault="007636AA" w:rsidP="009B3EC6">
      <w:pPr>
        <w:pStyle w:val="Heading2"/>
      </w:pPr>
      <w:bookmarkStart w:id="2" w:name="_Toc122016732"/>
      <w:r w:rsidRPr="007B728E">
        <w:t>Candidat</w:t>
      </w:r>
      <w:bookmarkEnd w:id="2"/>
    </w:p>
    <w:p w14:paraId="1729234C" w14:textId="787D9D30" w:rsidR="00446A37" w:rsidRDefault="007F5EE9" w:rsidP="007F5EE9">
      <w:pPr>
        <w:rPr>
          <w:lang w:eastAsia="fr-FR"/>
        </w:rPr>
      </w:pPr>
      <w:r w:rsidRPr="007B728E">
        <w:rPr>
          <w:lang w:eastAsia="fr-FR"/>
        </w:rPr>
        <w:t>Un candidat est</w:t>
      </w:r>
      <w:r w:rsidR="008D58E2" w:rsidRPr="007B728E">
        <w:rPr>
          <w:lang w:eastAsia="fr-FR"/>
        </w:rPr>
        <w:t xml:space="preserve"> une person</w:t>
      </w:r>
      <w:r w:rsidR="00423648" w:rsidRPr="007B728E">
        <w:rPr>
          <w:lang w:eastAsia="fr-FR"/>
        </w:rPr>
        <w:t xml:space="preserve">ne physique </w:t>
      </w:r>
      <w:r w:rsidR="007B728E" w:rsidRPr="007B728E">
        <w:rPr>
          <w:lang w:eastAsia="fr-FR"/>
        </w:rPr>
        <w:t>qui suit un processus de recrutement au sein d’</w:t>
      </w:r>
      <w:r w:rsidR="007B728E">
        <w:rPr>
          <w:lang w:eastAsia="fr-FR"/>
        </w:rPr>
        <w:t>A</w:t>
      </w:r>
      <w:r w:rsidR="007B728E" w:rsidRPr="007B728E">
        <w:rPr>
          <w:lang w:eastAsia="fr-FR"/>
        </w:rPr>
        <w:t>valiance. Il est représenté d</w:t>
      </w:r>
      <w:r w:rsidR="00B90059">
        <w:rPr>
          <w:lang w:eastAsia="fr-FR"/>
        </w:rPr>
        <w:t>ans le</w:t>
      </w:r>
      <w:r w:rsidR="0012012D">
        <w:rPr>
          <w:lang w:eastAsia="fr-FR"/>
        </w:rPr>
        <w:t xml:space="preserve"> système à développer, à savoir </w:t>
      </w:r>
      <w:r w:rsidR="00EA51E0">
        <w:rPr>
          <w:lang w:eastAsia="fr-FR"/>
        </w:rPr>
        <w:t>AVA-MANAGER</w:t>
      </w:r>
      <w:r w:rsidR="0012012D">
        <w:rPr>
          <w:lang w:eastAsia="fr-FR"/>
        </w:rPr>
        <w:t xml:space="preserve"> par une fiche</w:t>
      </w:r>
      <w:r w:rsidR="00375AEE">
        <w:rPr>
          <w:lang w:eastAsia="fr-FR"/>
        </w:rPr>
        <w:t xml:space="preserve"> à plusieurs onglets</w:t>
      </w:r>
      <w:r w:rsidR="008E2803">
        <w:rPr>
          <w:lang w:eastAsia="fr-FR"/>
        </w:rPr>
        <w:t>. On peut y retrouver toutes les informations le concernant :</w:t>
      </w:r>
    </w:p>
    <w:p w14:paraId="6107BCA1" w14:textId="1702EDEF" w:rsidR="00AA71A5" w:rsidRDefault="00AA71A5" w:rsidP="006E6CBF">
      <w:pPr>
        <w:pStyle w:val="ListParagraph"/>
        <w:numPr>
          <w:ilvl w:val="0"/>
          <w:numId w:val="5"/>
        </w:numPr>
        <w:rPr>
          <w:lang w:eastAsia="fr-FR"/>
        </w:rPr>
      </w:pPr>
      <w:r>
        <w:rPr>
          <w:lang w:eastAsia="fr-FR"/>
        </w:rPr>
        <w:t xml:space="preserve">Résumé : reprend les informations principales de l’identité, le statut de la candidature, </w:t>
      </w:r>
      <w:r w:rsidR="00DE4B00">
        <w:rPr>
          <w:lang w:eastAsia="fr-FR"/>
        </w:rPr>
        <w:t>une représentation succincte de l’évaluation, ses positionnements</w:t>
      </w:r>
      <w:r w:rsidR="00162477">
        <w:rPr>
          <w:lang w:eastAsia="fr-FR"/>
        </w:rPr>
        <w:t xml:space="preserve"> et un lien vers le CV.</w:t>
      </w:r>
    </w:p>
    <w:p w14:paraId="73A750C8" w14:textId="25203E6E" w:rsidR="00522E54" w:rsidRDefault="00522E54" w:rsidP="006E6CBF">
      <w:pPr>
        <w:pStyle w:val="ListParagraph"/>
        <w:numPr>
          <w:ilvl w:val="0"/>
          <w:numId w:val="5"/>
        </w:numPr>
        <w:rPr>
          <w:lang w:eastAsia="fr-FR"/>
        </w:rPr>
      </w:pPr>
      <w:r>
        <w:rPr>
          <w:lang w:eastAsia="fr-FR"/>
        </w:rPr>
        <w:t>L’identité</w:t>
      </w:r>
    </w:p>
    <w:p w14:paraId="56DD2938" w14:textId="7EDCC33B" w:rsidR="00522E54" w:rsidRDefault="00F67BFB" w:rsidP="006E6CBF">
      <w:pPr>
        <w:pStyle w:val="ListParagraph"/>
        <w:numPr>
          <w:ilvl w:val="0"/>
          <w:numId w:val="5"/>
        </w:numPr>
        <w:rPr>
          <w:lang w:eastAsia="fr-FR"/>
        </w:rPr>
      </w:pPr>
      <w:r>
        <w:rPr>
          <w:lang w:eastAsia="fr-FR"/>
        </w:rPr>
        <w:t>Le CV</w:t>
      </w:r>
      <w:r w:rsidR="00A96AA6">
        <w:rPr>
          <w:lang w:eastAsia="fr-FR"/>
        </w:rPr>
        <w:t xml:space="preserve"> (sous le format original ou bien celui de l</w:t>
      </w:r>
      <w:r w:rsidR="00B4450F">
        <w:rPr>
          <w:lang w:eastAsia="fr-FR"/>
        </w:rPr>
        <w:t>’agence</w:t>
      </w:r>
      <w:r w:rsidR="00A96AA6">
        <w:rPr>
          <w:lang w:eastAsia="fr-FR"/>
        </w:rPr>
        <w:t>)</w:t>
      </w:r>
    </w:p>
    <w:p w14:paraId="6F16FDE9" w14:textId="77777777" w:rsidR="00FD2FD2" w:rsidRDefault="00FD2FD2" w:rsidP="006E6CBF">
      <w:pPr>
        <w:pStyle w:val="ListParagraph"/>
        <w:numPr>
          <w:ilvl w:val="0"/>
          <w:numId w:val="5"/>
        </w:numPr>
        <w:rPr>
          <w:lang w:eastAsia="fr-FR"/>
        </w:rPr>
      </w:pPr>
      <w:r>
        <w:rPr>
          <w:lang w:eastAsia="fr-FR"/>
        </w:rPr>
        <w:t>Ses compétences</w:t>
      </w:r>
    </w:p>
    <w:p w14:paraId="7052AC35" w14:textId="11751D3B" w:rsidR="00395331" w:rsidRDefault="00395331" w:rsidP="006E6CBF">
      <w:pPr>
        <w:pStyle w:val="ListParagraph"/>
        <w:numPr>
          <w:ilvl w:val="0"/>
          <w:numId w:val="5"/>
        </w:numPr>
        <w:rPr>
          <w:lang w:eastAsia="fr-FR"/>
        </w:rPr>
      </w:pPr>
      <w:r>
        <w:rPr>
          <w:lang w:eastAsia="fr-FR"/>
        </w:rPr>
        <w:t xml:space="preserve">Ses </w:t>
      </w:r>
      <w:r w:rsidR="003601B8">
        <w:rPr>
          <w:lang w:eastAsia="fr-FR"/>
        </w:rPr>
        <w:t>évaluations</w:t>
      </w:r>
    </w:p>
    <w:p w14:paraId="6815D06D" w14:textId="5122EDBA" w:rsidR="00F67BFB" w:rsidRDefault="00FD2FD2" w:rsidP="006E6CBF">
      <w:pPr>
        <w:pStyle w:val="ListParagraph"/>
        <w:numPr>
          <w:ilvl w:val="0"/>
          <w:numId w:val="5"/>
        </w:numPr>
        <w:rPr>
          <w:lang w:eastAsia="fr-FR"/>
        </w:rPr>
      </w:pPr>
      <w:r>
        <w:rPr>
          <w:lang w:eastAsia="fr-FR"/>
        </w:rPr>
        <w:t>S</w:t>
      </w:r>
      <w:r w:rsidR="00F67BFB">
        <w:rPr>
          <w:lang w:eastAsia="fr-FR"/>
        </w:rPr>
        <w:t>es positionnements</w:t>
      </w:r>
    </w:p>
    <w:p w14:paraId="4406D40F" w14:textId="0447BF57" w:rsidR="004D6444" w:rsidRPr="007B728E" w:rsidRDefault="004D6444" w:rsidP="006E6CBF">
      <w:pPr>
        <w:pStyle w:val="ListParagraph"/>
        <w:numPr>
          <w:ilvl w:val="0"/>
          <w:numId w:val="5"/>
        </w:numPr>
        <w:rPr>
          <w:lang w:eastAsia="fr-FR"/>
        </w:rPr>
      </w:pPr>
      <w:r>
        <w:rPr>
          <w:lang w:eastAsia="fr-FR"/>
        </w:rPr>
        <w:t>Ses propositions de contrats</w:t>
      </w:r>
    </w:p>
    <w:p w14:paraId="7FBD55E7" w14:textId="705DEF37" w:rsidR="007636AA" w:rsidRDefault="007636AA" w:rsidP="007636AA">
      <w:pPr>
        <w:pStyle w:val="Heading2"/>
      </w:pPr>
      <w:bookmarkStart w:id="3" w:name="_Toc122016733"/>
      <w:r w:rsidRPr="007B728E">
        <w:t>Ressource</w:t>
      </w:r>
      <w:bookmarkEnd w:id="3"/>
    </w:p>
    <w:p w14:paraId="4D7FC9DD" w14:textId="427625A8" w:rsidR="007972AC" w:rsidRDefault="007972AC" w:rsidP="007972AC">
      <w:pPr>
        <w:rPr>
          <w:lang w:eastAsia="fr-FR"/>
        </w:rPr>
      </w:pPr>
      <w:r>
        <w:rPr>
          <w:lang w:eastAsia="fr-FR"/>
        </w:rPr>
        <w:t>Une ressource représente</w:t>
      </w:r>
      <w:r w:rsidR="00256562">
        <w:rPr>
          <w:lang w:eastAsia="fr-FR"/>
        </w:rPr>
        <w:t xml:space="preserve"> une personne physique sous contrat avec </w:t>
      </w:r>
      <w:r w:rsidR="0016747C">
        <w:rPr>
          <w:lang w:eastAsia="fr-FR"/>
        </w:rPr>
        <w:t>l’agence</w:t>
      </w:r>
      <w:r w:rsidR="004D6444">
        <w:rPr>
          <w:lang w:eastAsia="fr-FR"/>
        </w:rPr>
        <w:t>.</w:t>
      </w:r>
    </w:p>
    <w:p w14:paraId="2638A283" w14:textId="60221DF3" w:rsidR="004D6444" w:rsidRDefault="004D6444" w:rsidP="007972AC">
      <w:pPr>
        <w:rPr>
          <w:lang w:eastAsia="fr-FR"/>
        </w:rPr>
      </w:pPr>
      <w:r>
        <w:rPr>
          <w:lang w:eastAsia="fr-FR"/>
        </w:rPr>
        <w:t xml:space="preserve">Cette ressource </w:t>
      </w:r>
      <w:r w:rsidR="00DB0C5A">
        <w:rPr>
          <w:lang w:eastAsia="fr-FR"/>
        </w:rPr>
        <w:t>e</w:t>
      </w:r>
      <w:r w:rsidR="005B0A9D">
        <w:rPr>
          <w:lang w:eastAsia="fr-FR"/>
        </w:rPr>
        <w:t xml:space="preserve">st </w:t>
      </w:r>
      <w:r w:rsidR="008D4A0E">
        <w:rPr>
          <w:lang w:eastAsia="fr-FR"/>
        </w:rPr>
        <w:t>affectée à un ou plusieurs projets</w:t>
      </w:r>
      <w:r w:rsidR="007E4DF9">
        <w:rPr>
          <w:lang w:eastAsia="fr-FR"/>
        </w:rPr>
        <w:t>, ou bien positionnée sur</w:t>
      </w:r>
      <w:r w:rsidR="00B4450F">
        <w:rPr>
          <w:lang w:eastAsia="fr-FR"/>
        </w:rPr>
        <w:t xml:space="preserve"> un ou plusieurs</w:t>
      </w:r>
      <w:r w:rsidR="00214627">
        <w:rPr>
          <w:lang w:eastAsia="fr-FR"/>
        </w:rPr>
        <w:t xml:space="preserve"> besoins.</w:t>
      </w:r>
    </w:p>
    <w:p w14:paraId="4CF0BAF6" w14:textId="1543B78C" w:rsidR="00214627" w:rsidRDefault="00A96AA6" w:rsidP="007972AC">
      <w:pPr>
        <w:rPr>
          <w:lang w:eastAsia="fr-FR"/>
        </w:rPr>
      </w:pPr>
      <w:r>
        <w:rPr>
          <w:lang w:eastAsia="fr-FR"/>
        </w:rPr>
        <w:t>Dans sa fiche nous retrouvons :</w:t>
      </w:r>
    </w:p>
    <w:p w14:paraId="61E53193" w14:textId="7E4FD321" w:rsidR="00A96AA6" w:rsidRDefault="00A96AA6" w:rsidP="006E6CBF">
      <w:pPr>
        <w:pStyle w:val="ListParagraph"/>
        <w:numPr>
          <w:ilvl w:val="0"/>
          <w:numId w:val="6"/>
        </w:numPr>
        <w:rPr>
          <w:lang w:eastAsia="fr-FR"/>
        </w:rPr>
      </w:pPr>
      <w:r>
        <w:rPr>
          <w:lang w:eastAsia="fr-FR"/>
        </w:rPr>
        <w:t>L’identité</w:t>
      </w:r>
    </w:p>
    <w:p w14:paraId="576392AC" w14:textId="56665BE7" w:rsidR="002E41D3" w:rsidRDefault="002E41D3" w:rsidP="006E6CBF">
      <w:pPr>
        <w:pStyle w:val="ListParagraph"/>
        <w:numPr>
          <w:ilvl w:val="0"/>
          <w:numId w:val="6"/>
        </w:numPr>
        <w:rPr>
          <w:lang w:eastAsia="fr-FR"/>
        </w:rPr>
      </w:pPr>
      <w:r>
        <w:rPr>
          <w:lang w:eastAsia="fr-FR"/>
        </w:rPr>
        <w:t>Le CV</w:t>
      </w:r>
    </w:p>
    <w:p w14:paraId="2FE09C1D" w14:textId="74FECD3B" w:rsidR="002E41D3" w:rsidRDefault="002E41D3" w:rsidP="006E6CBF">
      <w:pPr>
        <w:pStyle w:val="ListParagraph"/>
        <w:numPr>
          <w:ilvl w:val="0"/>
          <w:numId w:val="6"/>
        </w:numPr>
        <w:rPr>
          <w:lang w:eastAsia="fr-FR"/>
        </w:rPr>
      </w:pPr>
      <w:r>
        <w:rPr>
          <w:lang w:eastAsia="fr-FR"/>
        </w:rPr>
        <w:t>Le poste</w:t>
      </w:r>
    </w:p>
    <w:p w14:paraId="117DE08E" w14:textId="51443F5F" w:rsidR="00A96AA6" w:rsidRDefault="002E41D3" w:rsidP="006E6CBF">
      <w:pPr>
        <w:pStyle w:val="ListParagraph"/>
        <w:numPr>
          <w:ilvl w:val="0"/>
          <w:numId w:val="6"/>
        </w:numPr>
        <w:rPr>
          <w:lang w:eastAsia="fr-FR"/>
        </w:rPr>
      </w:pPr>
      <w:r>
        <w:rPr>
          <w:lang w:eastAsia="fr-FR"/>
        </w:rPr>
        <w:t>Le contrat</w:t>
      </w:r>
    </w:p>
    <w:p w14:paraId="6961BA6F" w14:textId="4D8A36E5" w:rsidR="00636811" w:rsidRPr="007972AC" w:rsidRDefault="00636811" w:rsidP="006E6CBF">
      <w:pPr>
        <w:pStyle w:val="ListParagraph"/>
        <w:numPr>
          <w:ilvl w:val="0"/>
          <w:numId w:val="6"/>
        </w:numPr>
        <w:rPr>
          <w:lang w:eastAsia="fr-FR"/>
        </w:rPr>
      </w:pPr>
      <w:r>
        <w:rPr>
          <w:lang w:eastAsia="fr-FR"/>
        </w:rPr>
        <w:t>Le positionnement</w:t>
      </w:r>
      <w:r w:rsidR="00C923AE">
        <w:rPr>
          <w:lang w:eastAsia="fr-FR"/>
        </w:rPr>
        <w:t xml:space="preserve"> ou projet </w:t>
      </w:r>
    </w:p>
    <w:p w14:paraId="44CEDE50" w14:textId="37210C08" w:rsidR="007636AA" w:rsidRDefault="00FA19A5" w:rsidP="007636AA">
      <w:pPr>
        <w:pStyle w:val="Heading2"/>
      </w:pPr>
      <w:bookmarkStart w:id="4" w:name="_Toc122016734"/>
      <w:r>
        <w:t>Soci</w:t>
      </w:r>
      <w:r w:rsidR="003B2783">
        <w:t>été</w:t>
      </w:r>
      <w:bookmarkEnd w:id="4"/>
    </w:p>
    <w:p w14:paraId="5B8C3461" w14:textId="2BE19496" w:rsidR="0016747C" w:rsidRDefault="0016747C" w:rsidP="0016747C">
      <w:pPr>
        <w:rPr>
          <w:lang w:eastAsia="fr-FR"/>
        </w:rPr>
      </w:pPr>
      <w:r>
        <w:rPr>
          <w:lang w:eastAsia="fr-FR"/>
        </w:rPr>
        <w:t>Un</w:t>
      </w:r>
      <w:r w:rsidR="003B2783">
        <w:rPr>
          <w:lang w:eastAsia="fr-FR"/>
        </w:rPr>
        <w:t>e</w:t>
      </w:r>
      <w:r>
        <w:rPr>
          <w:lang w:eastAsia="fr-FR"/>
        </w:rPr>
        <w:t xml:space="preserve"> société </w:t>
      </w:r>
      <w:r w:rsidR="008D339F">
        <w:rPr>
          <w:lang w:eastAsia="fr-FR"/>
        </w:rPr>
        <w:t xml:space="preserve">est une entreprise </w:t>
      </w:r>
      <w:r>
        <w:rPr>
          <w:lang w:eastAsia="fr-FR"/>
        </w:rPr>
        <w:t xml:space="preserve">avec laquelle </w:t>
      </w:r>
      <w:r w:rsidR="002D376E">
        <w:rPr>
          <w:lang w:eastAsia="fr-FR"/>
        </w:rPr>
        <w:t xml:space="preserve">l’agence </w:t>
      </w:r>
      <w:r w:rsidR="0005098C">
        <w:rPr>
          <w:lang w:eastAsia="fr-FR"/>
        </w:rPr>
        <w:t>possède une relation commerciale</w:t>
      </w:r>
      <w:r w:rsidR="002D376E">
        <w:rPr>
          <w:lang w:eastAsia="fr-FR"/>
        </w:rPr>
        <w:t>.</w:t>
      </w:r>
    </w:p>
    <w:p w14:paraId="63EE6C84" w14:textId="17E799EA" w:rsidR="00212CB3" w:rsidRDefault="00212CB3" w:rsidP="0016747C">
      <w:pPr>
        <w:rPr>
          <w:lang w:eastAsia="fr-FR"/>
        </w:rPr>
      </w:pPr>
      <w:r>
        <w:rPr>
          <w:lang w:eastAsia="fr-FR"/>
        </w:rPr>
        <w:t>L’utilisateur peut définir la structure de la société en créant une structure hiérarchique comprenant pôles, business unit</w:t>
      </w:r>
      <w:r w:rsidR="003C6174">
        <w:rPr>
          <w:lang w:eastAsia="fr-FR"/>
        </w:rPr>
        <w:t>s</w:t>
      </w:r>
      <w:r>
        <w:rPr>
          <w:lang w:eastAsia="fr-FR"/>
        </w:rPr>
        <w:t xml:space="preserve"> et services. Le statut client-prospect fait l’office d’une règle expliquée </w:t>
      </w:r>
      <w:hyperlink w:anchor="_Statut_Client" w:history="1">
        <w:r w:rsidRPr="003C6174">
          <w:rPr>
            <w:rStyle w:val="Hyperlink"/>
            <w:lang w:eastAsia="fr-FR"/>
          </w:rPr>
          <w:t>ici</w:t>
        </w:r>
      </w:hyperlink>
      <w:r>
        <w:rPr>
          <w:lang w:eastAsia="fr-FR"/>
        </w:rPr>
        <w:t>.</w:t>
      </w:r>
    </w:p>
    <w:p w14:paraId="621B7E9E" w14:textId="2E2333B3" w:rsidR="00873820" w:rsidRDefault="00BA26D4" w:rsidP="0016747C">
      <w:pPr>
        <w:rPr>
          <w:lang w:eastAsia="fr-FR"/>
        </w:rPr>
      </w:pPr>
      <w:r>
        <w:rPr>
          <w:lang w:eastAsia="fr-FR"/>
        </w:rPr>
        <w:t>La fiche d’un</w:t>
      </w:r>
      <w:r w:rsidR="00F26B9A">
        <w:rPr>
          <w:lang w:eastAsia="fr-FR"/>
        </w:rPr>
        <w:t xml:space="preserve">e société </w:t>
      </w:r>
      <w:r>
        <w:rPr>
          <w:lang w:eastAsia="fr-FR"/>
        </w:rPr>
        <w:t>présente</w:t>
      </w:r>
      <w:r w:rsidR="00E7777F">
        <w:rPr>
          <w:lang w:eastAsia="fr-FR"/>
        </w:rPr>
        <w:t xml:space="preserve"> </w:t>
      </w:r>
      <w:r w:rsidR="00B724B9">
        <w:rPr>
          <w:lang w:eastAsia="fr-FR"/>
        </w:rPr>
        <w:t>4</w:t>
      </w:r>
      <w:r w:rsidR="00E7777F">
        <w:rPr>
          <w:lang w:eastAsia="fr-FR"/>
        </w:rPr>
        <w:t xml:space="preserve"> onglets :</w:t>
      </w:r>
    </w:p>
    <w:p w14:paraId="3E7B968D" w14:textId="1EBCA3EE" w:rsidR="00BA26D4" w:rsidRDefault="00873820" w:rsidP="0016747C">
      <w:pPr>
        <w:rPr>
          <w:lang w:eastAsia="fr-FR"/>
        </w:rPr>
      </w:pPr>
      <w:r>
        <w:rPr>
          <w:lang w:eastAsia="fr-FR"/>
        </w:rPr>
        <w:t>U</w:t>
      </w:r>
      <w:r w:rsidR="00BA26D4">
        <w:rPr>
          <w:lang w:eastAsia="fr-FR"/>
        </w:rPr>
        <w:t>n</w:t>
      </w:r>
      <w:r w:rsidR="002F701D">
        <w:rPr>
          <w:lang w:eastAsia="fr-FR"/>
        </w:rPr>
        <w:t xml:space="preserve"> onglet d’accueil reprenant les informations principales </w:t>
      </w:r>
      <w:r w:rsidR="00EC4126">
        <w:rPr>
          <w:lang w:eastAsia="fr-FR"/>
        </w:rPr>
        <w:t>identifiant la société, ainsi que les</w:t>
      </w:r>
      <w:r w:rsidR="00F26B9A">
        <w:rPr>
          <w:lang w:eastAsia="fr-FR"/>
        </w:rPr>
        <w:t xml:space="preserve"> coordonnées</w:t>
      </w:r>
      <w:r w:rsidR="00270B39">
        <w:rPr>
          <w:lang w:eastAsia="fr-FR"/>
        </w:rPr>
        <w:t>.</w:t>
      </w:r>
    </w:p>
    <w:p w14:paraId="0A855099" w14:textId="41D8590D" w:rsidR="00270B39" w:rsidRDefault="00270B39" w:rsidP="0016747C">
      <w:pPr>
        <w:rPr>
          <w:lang w:eastAsia="fr-FR"/>
        </w:rPr>
      </w:pPr>
      <w:r>
        <w:rPr>
          <w:lang w:eastAsia="fr-FR"/>
        </w:rPr>
        <w:t>Un onglet dédié aux contacts</w:t>
      </w:r>
      <w:r w:rsidR="003C6174">
        <w:rPr>
          <w:lang w:eastAsia="fr-FR"/>
        </w:rPr>
        <w:t>. Il</w:t>
      </w:r>
      <w:r w:rsidR="00D20EF9">
        <w:rPr>
          <w:lang w:eastAsia="fr-FR"/>
        </w:rPr>
        <w:t xml:space="preserve"> listera dans u</w:t>
      </w:r>
      <w:r w:rsidR="007A0A14">
        <w:rPr>
          <w:lang w:eastAsia="fr-FR"/>
        </w:rPr>
        <w:t xml:space="preserve">ne grille </w:t>
      </w:r>
      <w:r w:rsidR="003A2A13">
        <w:rPr>
          <w:lang w:eastAsia="fr-FR"/>
        </w:rPr>
        <w:t>les contacts (affichage par défaut)</w:t>
      </w:r>
      <w:r w:rsidR="00744A87">
        <w:rPr>
          <w:lang w:eastAsia="fr-FR"/>
        </w:rPr>
        <w:t>. L</w:t>
      </w:r>
      <w:r w:rsidR="00654101">
        <w:rPr>
          <w:lang w:eastAsia="fr-FR"/>
        </w:rPr>
        <w:t>’utilisateur possède la possibilité d’</w:t>
      </w:r>
      <w:r w:rsidR="005F4931">
        <w:rPr>
          <w:lang w:eastAsia="fr-FR"/>
        </w:rPr>
        <w:t>affich</w:t>
      </w:r>
      <w:r w:rsidR="00654101">
        <w:rPr>
          <w:lang w:eastAsia="fr-FR"/>
        </w:rPr>
        <w:t>er</w:t>
      </w:r>
      <w:r w:rsidR="005F4931">
        <w:rPr>
          <w:lang w:eastAsia="fr-FR"/>
        </w:rPr>
        <w:t xml:space="preserve"> l’organigramme de ces contacts (affichage alternatif, nécessitant que le</w:t>
      </w:r>
      <w:r w:rsidR="00CC4F22">
        <w:rPr>
          <w:lang w:eastAsia="fr-FR"/>
        </w:rPr>
        <w:t>s liens entre ces contacts soient créés au préalable)</w:t>
      </w:r>
      <w:r w:rsidR="00E7777F">
        <w:rPr>
          <w:lang w:eastAsia="fr-FR"/>
        </w:rPr>
        <w:t>.</w:t>
      </w:r>
      <w:r w:rsidR="00744A87">
        <w:rPr>
          <w:lang w:eastAsia="fr-FR"/>
        </w:rPr>
        <w:t xml:space="preserve"> On peut naviguer vers les fiches individuelles des contacts à partir de cet onglet.</w:t>
      </w:r>
    </w:p>
    <w:p w14:paraId="1CE5C3DE" w14:textId="40871B06" w:rsidR="00E7777F" w:rsidRDefault="00E7777F" w:rsidP="0016747C">
      <w:pPr>
        <w:rPr>
          <w:lang w:eastAsia="fr-FR"/>
        </w:rPr>
      </w:pPr>
      <w:r>
        <w:rPr>
          <w:lang w:eastAsia="fr-FR"/>
        </w:rPr>
        <w:lastRenderedPageBreak/>
        <w:t>Un onglet dédi</w:t>
      </w:r>
      <w:r w:rsidR="00873820">
        <w:rPr>
          <w:lang w:eastAsia="fr-FR"/>
        </w:rPr>
        <w:t xml:space="preserve">é aux besoins et listera sous forme de </w:t>
      </w:r>
      <w:r w:rsidR="007A0A14">
        <w:rPr>
          <w:lang w:eastAsia="fr-FR"/>
        </w:rPr>
        <w:t>grille</w:t>
      </w:r>
      <w:r w:rsidR="004F22F3">
        <w:rPr>
          <w:lang w:eastAsia="fr-FR"/>
        </w:rPr>
        <w:t xml:space="preserve"> filtrable et navigable</w:t>
      </w:r>
      <w:r w:rsidR="00E3132A">
        <w:rPr>
          <w:lang w:eastAsia="fr-FR"/>
        </w:rPr>
        <w:t xml:space="preserve"> les besoins en cours (l’ordre d’affichage</w:t>
      </w:r>
      <w:r w:rsidR="003167B0">
        <w:rPr>
          <w:lang w:eastAsia="fr-FR"/>
        </w:rPr>
        <w:t xml:space="preserve"> de ces besoins pourra être paramétré et modifié si besoin par l’utilisateur</w:t>
      </w:r>
      <w:r w:rsidR="00AD425D">
        <w:rPr>
          <w:lang w:eastAsia="fr-FR"/>
        </w:rPr>
        <w:t>)</w:t>
      </w:r>
      <w:r w:rsidR="00744A87">
        <w:rPr>
          <w:lang w:eastAsia="fr-FR"/>
        </w:rPr>
        <w:t>.</w:t>
      </w:r>
    </w:p>
    <w:p w14:paraId="1FF676FC" w14:textId="4BB46833" w:rsidR="00B724B9" w:rsidRDefault="00B724B9" w:rsidP="0016747C">
      <w:pPr>
        <w:rPr>
          <w:lang w:eastAsia="fr-FR"/>
        </w:rPr>
      </w:pPr>
      <w:r>
        <w:rPr>
          <w:lang w:eastAsia="fr-FR"/>
        </w:rPr>
        <w:t xml:space="preserve">Un onglet </w:t>
      </w:r>
      <w:r w:rsidR="00414DB6">
        <w:rPr>
          <w:lang w:eastAsia="fr-FR"/>
        </w:rPr>
        <w:t>dédié à la gestion financière de c</w:t>
      </w:r>
      <w:r w:rsidR="005E0FC6">
        <w:rPr>
          <w:lang w:eastAsia="fr-FR"/>
        </w:rPr>
        <w:t>ette société</w:t>
      </w:r>
      <w:r w:rsidR="00414DB6">
        <w:rPr>
          <w:lang w:eastAsia="fr-FR"/>
        </w:rPr>
        <w:t>, à savoir les projets</w:t>
      </w:r>
      <w:r w:rsidR="00D41E77">
        <w:rPr>
          <w:lang w:eastAsia="fr-FR"/>
        </w:rPr>
        <w:t xml:space="preserve"> et les facturations.</w:t>
      </w:r>
    </w:p>
    <w:p w14:paraId="1CAA31B1" w14:textId="5549D722" w:rsidR="00636516" w:rsidRDefault="00636516" w:rsidP="00636516">
      <w:pPr>
        <w:pStyle w:val="Heading2"/>
      </w:pPr>
      <w:bookmarkStart w:id="5" w:name="_Service"/>
      <w:bookmarkStart w:id="6" w:name="_Toc122016735"/>
      <w:bookmarkEnd w:id="5"/>
      <w:r>
        <w:t>Service</w:t>
      </w:r>
      <w:bookmarkEnd w:id="6"/>
    </w:p>
    <w:p w14:paraId="62ED6C75" w14:textId="57EC060A" w:rsidR="00A957C8" w:rsidRDefault="00A957C8" w:rsidP="00A957C8">
      <w:pPr>
        <w:rPr>
          <w:lang w:eastAsia="fr-FR"/>
        </w:rPr>
      </w:pPr>
      <w:r>
        <w:rPr>
          <w:lang w:eastAsia="fr-FR"/>
        </w:rPr>
        <w:t xml:space="preserve">Un </w:t>
      </w:r>
      <w:r w:rsidR="001B1423">
        <w:rPr>
          <w:lang w:eastAsia="fr-FR"/>
        </w:rPr>
        <w:t>service es</w:t>
      </w:r>
      <w:r w:rsidR="00097799">
        <w:rPr>
          <w:lang w:eastAsia="fr-FR"/>
        </w:rPr>
        <w:t xml:space="preserve">t </w:t>
      </w:r>
      <w:r w:rsidR="00B72E3C">
        <w:rPr>
          <w:lang w:eastAsia="fr-FR"/>
        </w:rPr>
        <w:t>le nœud le plus bas de la structure d’une entreprise</w:t>
      </w:r>
      <w:r w:rsidR="00B232F9">
        <w:rPr>
          <w:lang w:eastAsia="fr-FR"/>
        </w:rPr>
        <w:t>.</w:t>
      </w:r>
    </w:p>
    <w:p w14:paraId="29F1B45D" w14:textId="075764F1" w:rsidR="00A957C8" w:rsidRDefault="00B232F9" w:rsidP="00A957C8">
      <w:pPr>
        <w:rPr>
          <w:lang w:eastAsia="fr-FR"/>
        </w:rPr>
      </w:pPr>
      <w:r>
        <w:rPr>
          <w:lang w:eastAsia="fr-FR"/>
        </w:rPr>
        <w:t xml:space="preserve">Il </w:t>
      </w:r>
      <w:r w:rsidR="00A957C8">
        <w:rPr>
          <w:lang w:eastAsia="fr-FR"/>
        </w:rPr>
        <w:t>peut être attaché à un autre nœud de type business unit ou bien pôle ou bien directement au client. Dans la fiche du service, on peut trouver :</w:t>
      </w:r>
    </w:p>
    <w:p w14:paraId="38A11220" w14:textId="77777777" w:rsidR="00A957C8" w:rsidRDefault="00A957C8" w:rsidP="006E6CBF">
      <w:pPr>
        <w:pStyle w:val="ListParagraph"/>
        <w:numPr>
          <w:ilvl w:val="0"/>
          <w:numId w:val="14"/>
        </w:numPr>
        <w:rPr>
          <w:lang w:eastAsia="fr-FR"/>
        </w:rPr>
      </w:pPr>
      <w:r>
        <w:rPr>
          <w:lang w:eastAsia="fr-FR"/>
        </w:rPr>
        <w:t>Le parent s’il existe</w:t>
      </w:r>
    </w:p>
    <w:p w14:paraId="16413443" w14:textId="77777777" w:rsidR="00A957C8" w:rsidRDefault="00A957C8" w:rsidP="006E6CBF">
      <w:pPr>
        <w:pStyle w:val="ListParagraph"/>
        <w:numPr>
          <w:ilvl w:val="0"/>
          <w:numId w:val="14"/>
        </w:numPr>
        <w:rPr>
          <w:lang w:eastAsia="fr-FR"/>
        </w:rPr>
      </w:pPr>
      <w:r>
        <w:rPr>
          <w:lang w:eastAsia="fr-FR"/>
        </w:rPr>
        <w:t>Le nom du service</w:t>
      </w:r>
    </w:p>
    <w:p w14:paraId="5E7EB1A0" w14:textId="77777777" w:rsidR="00A957C8" w:rsidRDefault="00A957C8" w:rsidP="006E6CBF">
      <w:pPr>
        <w:pStyle w:val="ListParagraph"/>
        <w:numPr>
          <w:ilvl w:val="0"/>
          <w:numId w:val="14"/>
        </w:numPr>
        <w:rPr>
          <w:lang w:eastAsia="fr-FR"/>
        </w:rPr>
      </w:pPr>
      <w:r>
        <w:rPr>
          <w:lang w:eastAsia="fr-FR"/>
        </w:rPr>
        <w:t>Un descriptif</w:t>
      </w:r>
    </w:p>
    <w:p w14:paraId="5A3263BC" w14:textId="0324AC4B" w:rsidR="00A957C8" w:rsidRDefault="00B232F9" w:rsidP="002E469B">
      <w:pPr>
        <w:rPr>
          <w:lang w:eastAsia="fr-FR"/>
        </w:rPr>
      </w:pPr>
      <w:r>
        <w:rPr>
          <w:lang w:eastAsia="fr-FR"/>
        </w:rPr>
        <w:t>Un service</w:t>
      </w:r>
      <w:r w:rsidR="002E469B">
        <w:rPr>
          <w:lang w:eastAsia="fr-FR"/>
        </w:rPr>
        <w:t xml:space="preserve"> possède un ou plusieurs</w:t>
      </w:r>
      <w:r w:rsidR="00A957C8">
        <w:rPr>
          <w:lang w:eastAsia="fr-FR"/>
        </w:rPr>
        <w:t xml:space="preserve"> contact</w:t>
      </w:r>
      <w:r w:rsidR="002E469B">
        <w:rPr>
          <w:lang w:eastAsia="fr-FR"/>
        </w:rPr>
        <w:t>s</w:t>
      </w:r>
      <w:r w:rsidR="00A957C8">
        <w:rPr>
          <w:lang w:eastAsia="fr-FR"/>
        </w:rPr>
        <w:t>.</w:t>
      </w:r>
    </w:p>
    <w:p w14:paraId="5E30B32A" w14:textId="1417353A" w:rsidR="00581E22" w:rsidRPr="00A957C8" w:rsidRDefault="00581E22" w:rsidP="002E469B">
      <w:pPr>
        <w:rPr>
          <w:lang w:eastAsia="fr-FR"/>
        </w:rPr>
      </w:pPr>
      <w:r>
        <w:rPr>
          <w:lang w:eastAsia="fr-FR"/>
        </w:rPr>
        <w:t>A travers le service, l’utilisateur pourra gérer les contacts, les besoins et les projets.</w:t>
      </w:r>
    </w:p>
    <w:p w14:paraId="4CC54A1A" w14:textId="7B70F739" w:rsidR="00785D64" w:rsidRDefault="00C34493" w:rsidP="003A65AA">
      <w:pPr>
        <w:pStyle w:val="Heading2"/>
      </w:pPr>
      <w:bookmarkStart w:id="7" w:name="_Contact"/>
      <w:bookmarkStart w:id="8" w:name="_Toc122016736"/>
      <w:bookmarkEnd w:id="7"/>
      <w:r w:rsidRPr="007B728E">
        <w:t>Contact</w:t>
      </w:r>
      <w:bookmarkEnd w:id="8"/>
    </w:p>
    <w:p w14:paraId="31101C3B" w14:textId="7B6D51A1" w:rsidR="00576EF1" w:rsidRDefault="00137911" w:rsidP="00137911">
      <w:pPr>
        <w:rPr>
          <w:lang w:eastAsia="fr-FR"/>
        </w:rPr>
      </w:pPr>
      <w:r>
        <w:rPr>
          <w:lang w:eastAsia="fr-FR"/>
        </w:rPr>
        <w:t xml:space="preserve">Un Contact représente une personne physique au sein </w:t>
      </w:r>
      <w:r w:rsidR="00863C21">
        <w:rPr>
          <w:lang w:eastAsia="fr-FR"/>
        </w:rPr>
        <w:t>d’une société.</w:t>
      </w:r>
    </w:p>
    <w:p w14:paraId="779C364C" w14:textId="77777777" w:rsidR="004B3091" w:rsidRDefault="00576EF1" w:rsidP="00137911">
      <w:pPr>
        <w:rPr>
          <w:lang w:eastAsia="fr-FR"/>
        </w:rPr>
      </w:pPr>
      <w:r>
        <w:rPr>
          <w:lang w:eastAsia="fr-FR"/>
        </w:rPr>
        <w:t xml:space="preserve">La fiche contact </w:t>
      </w:r>
      <w:r w:rsidR="001E7009">
        <w:rPr>
          <w:lang w:eastAsia="fr-FR"/>
        </w:rPr>
        <w:t>contient l’identification du contact</w:t>
      </w:r>
      <w:r w:rsidR="00AD18C5">
        <w:rPr>
          <w:lang w:eastAsia="fr-FR"/>
        </w:rPr>
        <w:t>, de son poste et d</w:t>
      </w:r>
      <w:r w:rsidR="00C034F1">
        <w:rPr>
          <w:lang w:eastAsia="fr-FR"/>
        </w:rPr>
        <w:t>u nœud de l’organisation auquel il appartient si l’information est disponible. Cette dernière pourra être utilisée pour afficher l’organigramme d</w:t>
      </w:r>
      <w:r w:rsidR="00EC1A41">
        <w:rPr>
          <w:lang w:eastAsia="fr-FR"/>
        </w:rPr>
        <w:t>e son entreprise.</w:t>
      </w:r>
    </w:p>
    <w:p w14:paraId="644FF5A7" w14:textId="60DDA4BA" w:rsidR="00EC1A41" w:rsidRDefault="004B3091" w:rsidP="00137911">
      <w:pPr>
        <w:rPr>
          <w:lang w:eastAsia="fr-FR"/>
        </w:rPr>
      </w:pPr>
      <w:r>
        <w:rPr>
          <w:lang w:eastAsia="fr-FR"/>
        </w:rPr>
        <w:t>Les coordonnées sont aussi important</w:t>
      </w:r>
      <w:r w:rsidR="002142B0">
        <w:rPr>
          <w:lang w:eastAsia="fr-FR"/>
        </w:rPr>
        <w:t>es pour contacter la personne (par mail ou téléphone par exemple).</w:t>
      </w:r>
    </w:p>
    <w:p w14:paraId="15684DEA" w14:textId="019831BC" w:rsidR="00523D08" w:rsidRDefault="00523D08" w:rsidP="00137911">
      <w:pPr>
        <w:rPr>
          <w:lang w:eastAsia="fr-FR"/>
        </w:rPr>
      </w:pPr>
      <w:r>
        <w:rPr>
          <w:lang w:eastAsia="fr-FR"/>
        </w:rPr>
        <w:t xml:space="preserve">La liste </w:t>
      </w:r>
      <w:r w:rsidR="00FB14E8">
        <w:rPr>
          <w:lang w:eastAsia="fr-FR"/>
        </w:rPr>
        <w:t xml:space="preserve">du périmètre technique et fonctionnel de ce contact, permettra par la suite de </w:t>
      </w:r>
      <w:r w:rsidR="00F77AC8">
        <w:rPr>
          <w:lang w:eastAsia="fr-FR"/>
        </w:rPr>
        <w:t>mieux qualifier les besoins.</w:t>
      </w:r>
    </w:p>
    <w:p w14:paraId="53F83FCA" w14:textId="2889E21C" w:rsidR="00B72E3C" w:rsidRDefault="007F2893" w:rsidP="00137911">
      <w:pPr>
        <w:rPr>
          <w:lang w:eastAsia="fr-FR"/>
        </w:rPr>
      </w:pPr>
      <w:r>
        <w:rPr>
          <w:lang w:eastAsia="fr-FR"/>
        </w:rPr>
        <w:t>On pourrait aussi y retrouver un onglet listant dans un</w:t>
      </w:r>
      <w:r w:rsidR="00250D59">
        <w:rPr>
          <w:lang w:eastAsia="fr-FR"/>
        </w:rPr>
        <w:t xml:space="preserve">e grille </w:t>
      </w:r>
      <w:r>
        <w:rPr>
          <w:lang w:eastAsia="fr-FR"/>
        </w:rPr>
        <w:t xml:space="preserve">les différents besoins et projets pour lesquels </w:t>
      </w:r>
      <w:r w:rsidR="00305EA4">
        <w:rPr>
          <w:lang w:eastAsia="fr-FR"/>
        </w:rPr>
        <w:t>il représente le contact client.</w:t>
      </w:r>
    </w:p>
    <w:p w14:paraId="3352F919" w14:textId="65FC4731" w:rsidR="00D41E77" w:rsidRDefault="00E642B2" w:rsidP="00D41E77">
      <w:pPr>
        <w:pStyle w:val="Heading2"/>
      </w:pPr>
      <w:bookmarkStart w:id="9" w:name="_Statut_Client"/>
      <w:bookmarkStart w:id="10" w:name="_Toc122016737"/>
      <w:bookmarkEnd w:id="9"/>
      <w:r>
        <w:t>Statut C</w:t>
      </w:r>
      <w:r w:rsidR="00147E49">
        <w:t>lient</w:t>
      </w:r>
      <w:bookmarkEnd w:id="10"/>
    </w:p>
    <w:p w14:paraId="48714F8D" w14:textId="231901A8" w:rsidR="00C877F2" w:rsidRDefault="000A4AD7" w:rsidP="00D41E77">
      <w:pPr>
        <w:rPr>
          <w:lang w:eastAsia="fr-FR"/>
        </w:rPr>
      </w:pPr>
      <w:r>
        <w:rPr>
          <w:lang w:eastAsia="fr-FR"/>
        </w:rPr>
        <w:t>Quand l’agence possède un contrat avec une société celle-ci peut être considérée comme un client. Ce statut est t</w:t>
      </w:r>
      <w:r w:rsidR="0064595B">
        <w:rPr>
          <w:lang w:eastAsia="fr-FR"/>
        </w:rPr>
        <w:t xml:space="preserve">ransmis de bas en haut </w:t>
      </w:r>
      <w:r w:rsidR="00365CA5">
        <w:rPr>
          <w:lang w:eastAsia="fr-FR"/>
        </w:rPr>
        <w:t>d</w:t>
      </w:r>
      <w:r w:rsidR="001112CC">
        <w:rPr>
          <w:lang w:eastAsia="fr-FR"/>
        </w:rPr>
        <w:t>ans</w:t>
      </w:r>
      <w:r w:rsidR="00365CA5">
        <w:rPr>
          <w:lang w:eastAsia="fr-FR"/>
        </w:rPr>
        <w:t xml:space="preserve"> l’organisation dans le sens que dès que </w:t>
      </w:r>
      <w:r w:rsidR="006911EC">
        <w:rPr>
          <w:lang w:eastAsia="fr-FR"/>
        </w:rPr>
        <w:t xml:space="preserve">l’agence possède un contrat de prestation ou projet avec un </w:t>
      </w:r>
      <w:r w:rsidR="000D7C14">
        <w:rPr>
          <w:lang w:eastAsia="fr-FR"/>
        </w:rPr>
        <w:t>service</w:t>
      </w:r>
      <w:r w:rsidR="006911EC">
        <w:rPr>
          <w:lang w:eastAsia="fr-FR"/>
        </w:rPr>
        <w:t>, celui-ci</w:t>
      </w:r>
      <w:r w:rsidR="00E0194A">
        <w:rPr>
          <w:lang w:eastAsia="fr-FR"/>
        </w:rPr>
        <w:t xml:space="preserve">, ainsi que le </w:t>
      </w:r>
      <w:r w:rsidR="000D7C14">
        <w:rPr>
          <w:lang w:eastAsia="fr-FR"/>
        </w:rPr>
        <w:t>business unit</w:t>
      </w:r>
      <w:r w:rsidR="00E0194A">
        <w:rPr>
          <w:lang w:eastAsia="fr-FR"/>
        </w:rPr>
        <w:t xml:space="preserve"> auquel il appartient, le </w:t>
      </w:r>
      <w:r w:rsidR="00AD7F22">
        <w:rPr>
          <w:lang w:eastAsia="fr-FR"/>
        </w:rPr>
        <w:t>pôle et la société sont</w:t>
      </w:r>
      <w:r w:rsidR="006911EC">
        <w:rPr>
          <w:lang w:eastAsia="fr-FR"/>
        </w:rPr>
        <w:t xml:space="preserve"> considéré</w:t>
      </w:r>
      <w:r w:rsidR="00AD7F22">
        <w:rPr>
          <w:lang w:eastAsia="fr-FR"/>
        </w:rPr>
        <w:t>s</w:t>
      </w:r>
      <w:r w:rsidR="006911EC">
        <w:rPr>
          <w:lang w:eastAsia="fr-FR"/>
        </w:rPr>
        <w:t xml:space="preserve"> un clien</w:t>
      </w:r>
      <w:r w:rsidR="00015821">
        <w:rPr>
          <w:lang w:eastAsia="fr-FR"/>
        </w:rPr>
        <w:t>t</w:t>
      </w:r>
      <w:r w:rsidR="00DF4E2F">
        <w:rPr>
          <w:lang w:eastAsia="fr-FR"/>
        </w:rPr>
        <w:t>.</w:t>
      </w:r>
      <w:r w:rsidR="00250F2C">
        <w:rPr>
          <w:lang w:eastAsia="fr-FR"/>
        </w:rPr>
        <w:t xml:space="preserve"> Tous les contacts de ce dit service sont aussi considérés comme client.</w:t>
      </w:r>
      <w:r w:rsidR="00912B83">
        <w:rPr>
          <w:lang w:eastAsia="fr-FR"/>
        </w:rPr>
        <w:t xml:space="preserve"> Ci-dessous un exemple illustré de cette règle.</w:t>
      </w:r>
      <w:r w:rsidR="00B90498">
        <w:rPr>
          <w:lang w:eastAsia="fr-FR"/>
        </w:rPr>
        <w:t xml:space="preserve"> On voit notamment que </w:t>
      </w:r>
      <w:r w:rsidR="000E5A2D">
        <w:rPr>
          <w:lang w:eastAsia="fr-FR"/>
        </w:rPr>
        <w:t xml:space="preserve">le </w:t>
      </w:r>
      <w:r w:rsidR="00427989">
        <w:rPr>
          <w:lang w:eastAsia="fr-FR"/>
        </w:rPr>
        <w:t>« </w:t>
      </w:r>
      <w:r w:rsidR="000E5A2D">
        <w:rPr>
          <w:lang w:eastAsia="fr-FR"/>
        </w:rPr>
        <w:t>Contact 42</w:t>
      </w:r>
      <w:r w:rsidR="00427989">
        <w:rPr>
          <w:lang w:eastAsia="fr-FR"/>
        </w:rPr>
        <w:t> »</w:t>
      </w:r>
      <w:r w:rsidR="000E5A2D">
        <w:rPr>
          <w:lang w:eastAsia="fr-FR"/>
        </w:rPr>
        <w:t xml:space="preserve"> a le statut client, bien qu’il n’y aucun </w:t>
      </w:r>
      <w:r w:rsidR="00C877F2">
        <w:rPr>
          <w:lang w:eastAsia="fr-FR"/>
        </w:rPr>
        <w:t>projet avec lui.</w:t>
      </w:r>
    </w:p>
    <w:p w14:paraId="15E82EF8" w14:textId="77777777" w:rsidR="00B047B2" w:rsidRDefault="00B047B2" w:rsidP="00D41E77">
      <w:pPr>
        <w:rPr>
          <w:lang w:eastAsia="fr-FR"/>
        </w:rPr>
      </w:pPr>
    </w:p>
    <w:p w14:paraId="510E2832" w14:textId="45879DCB" w:rsidR="00B047B2" w:rsidRDefault="00B047B2" w:rsidP="00D41E77">
      <w:pPr>
        <w:rPr>
          <w:lang w:eastAsia="fr-FR"/>
        </w:rPr>
      </w:pPr>
      <w:r w:rsidRPr="00B047B2">
        <w:rPr>
          <w:noProof/>
          <w:lang w:eastAsia="fr-FR"/>
        </w:rPr>
        <w:lastRenderedPageBreak/>
        <w:drawing>
          <wp:inline distT="0" distB="0" distL="0" distR="0" wp14:anchorId="7EBD56E6" wp14:editId="3F439D02">
            <wp:extent cx="5760720" cy="32937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93745"/>
                    </a:xfrm>
                    <a:prstGeom prst="rect">
                      <a:avLst/>
                    </a:prstGeom>
                  </pic:spPr>
                </pic:pic>
              </a:graphicData>
            </a:graphic>
          </wp:inline>
        </w:drawing>
      </w:r>
    </w:p>
    <w:p w14:paraId="1C2E7259" w14:textId="610618BC" w:rsidR="007E7645" w:rsidRDefault="007E7645" w:rsidP="00D41E77">
      <w:pPr>
        <w:rPr>
          <w:lang w:eastAsia="fr-FR"/>
        </w:rPr>
      </w:pPr>
      <w:r>
        <w:rPr>
          <w:lang w:eastAsia="fr-FR"/>
        </w:rPr>
        <w:t xml:space="preserve">Ceci permet de gérer le départ des contacts, ainsi que la </w:t>
      </w:r>
      <w:r w:rsidR="0004060B">
        <w:rPr>
          <w:lang w:eastAsia="fr-FR"/>
        </w:rPr>
        <w:t>réinitialisation</w:t>
      </w:r>
      <w:r>
        <w:rPr>
          <w:lang w:eastAsia="fr-FR"/>
        </w:rPr>
        <w:t xml:space="preserve"> de leur</w:t>
      </w:r>
      <w:r w:rsidR="0004060B">
        <w:rPr>
          <w:lang w:eastAsia="fr-FR"/>
        </w:rPr>
        <w:t xml:space="preserve"> statut dépendamment de la structure de la société dans laquelle ils se trouvent.</w:t>
      </w:r>
    </w:p>
    <w:tbl>
      <w:tblPr>
        <w:tblStyle w:val="TableGrid"/>
        <w:tblW w:w="0" w:type="auto"/>
        <w:tblLook w:val="04A0" w:firstRow="1" w:lastRow="0" w:firstColumn="1" w:lastColumn="0" w:noHBand="0" w:noVBand="1"/>
      </w:tblPr>
      <w:tblGrid>
        <w:gridCol w:w="9062"/>
      </w:tblGrid>
      <w:tr w:rsidR="002F26F4" w14:paraId="13FEB769" w14:textId="77777777" w:rsidTr="0015492D">
        <w:trPr>
          <w:trHeight w:val="558"/>
        </w:trPr>
        <w:tc>
          <w:tcPr>
            <w:tcW w:w="9062" w:type="dxa"/>
            <w:shd w:val="clear" w:color="auto" w:fill="FDE9D9" w:themeFill="accent6" w:themeFillTint="33"/>
          </w:tcPr>
          <w:p w14:paraId="7D236E14" w14:textId="77777777" w:rsidR="002F26F4" w:rsidRDefault="00512E3A" w:rsidP="008B62C4">
            <w:pPr>
              <w:spacing w:after="0"/>
              <w:rPr>
                <w:lang w:eastAsia="fr-FR"/>
              </w:rPr>
            </w:pPr>
            <w:bookmarkStart w:id="11" w:name="_Hlk121780154"/>
            <w:r>
              <w:rPr>
                <w:noProof/>
                <w:lang w:eastAsia="fr-FR"/>
              </w:rPr>
              <w:drawing>
                <wp:anchor distT="0" distB="0" distL="114300" distR="114300" simplePos="0" relativeHeight="251658240" behindDoc="1" locked="0" layoutInCell="1" allowOverlap="1" wp14:anchorId="6E9ECE49" wp14:editId="3334815A">
                  <wp:simplePos x="0" y="0"/>
                  <wp:positionH relativeFrom="column">
                    <wp:posOffset>0</wp:posOffset>
                  </wp:positionH>
                  <wp:positionV relativeFrom="paragraph">
                    <wp:posOffset>4445</wp:posOffset>
                  </wp:positionV>
                  <wp:extent cx="304800" cy="304800"/>
                  <wp:effectExtent l="0" t="0" r="0" b="0"/>
                  <wp:wrapTight wrapText="bothSides">
                    <wp:wrapPolygon edited="0">
                      <wp:start x="5400" y="0"/>
                      <wp:lineTo x="0" y="6750"/>
                      <wp:lineTo x="0" y="16200"/>
                      <wp:lineTo x="6750" y="20250"/>
                      <wp:lineTo x="14850" y="20250"/>
                      <wp:lineTo x="20250" y="13500"/>
                      <wp:lineTo x="20250" y="4050"/>
                      <wp:lineTo x="13500" y="0"/>
                      <wp:lineTo x="5400" y="0"/>
                    </wp:wrapPolygon>
                  </wp:wrapTight>
                  <wp:docPr id="2" name="Picture 2" descr="Badge point d’interrog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Badge point d’interrogation avec un remplissage uni"/>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04800" cy="304800"/>
                          </a:xfrm>
                          <a:prstGeom prst="rect">
                            <a:avLst/>
                          </a:prstGeom>
                        </pic:spPr>
                      </pic:pic>
                    </a:graphicData>
                  </a:graphic>
                </wp:anchor>
              </w:drawing>
            </w:r>
            <w:r w:rsidR="0015492D">
              <w:rPr>
                <w:lang w:eastAsia="fr-FR"/>
              </w:rPr>
              <w:t>Doit-on</w:t>
            </w:r>
            <w:r w:rsidR="00E52D18">
              <w:rPr>
                <w:lang w:eastAsia="fr-FR"/>
              </w:rPr>
              <w:t xml:space="preserve"> remettre le statut à « prospect » s’il n’y a plus de projets en cours ou bien </w:t>
            </w:r>
            <w:r w:rsidR="0015492D">
              <w:rPr>
                <w:lang w:eastAsia="fr-FR"/>
              </w:rPr>
              <w:t>depuis une certaine durée (6 mois à titre d’exemple) ?</w:t>
            </w:r>
          </w:p>
          <w:p w14:paraId="34E5E56A" w14:textId="77777777" w:rsidR="00CE70C7" w:rsidRDefault="00CE70C7" w:rsidP="008B62C4">
            <w:pPr>
              <w:spacing w:after="0"/>
              <w:rPr>
                <w:lang w:eastAsia="fr-FR"/>
              </w:rPr>
            </w:pPr>
          </w:p>
          <w:p w14:paraId="51CE5180" w14:textId="004FE402" w:rsidR="00C03B48" w:rsidRDefault="00C03B48" w:rsidP="008B62C4">
            <w:pPr>
              <w:spacing w:after="0"/>
              <w:rPr>
                <w:lang w:eastAsia="fr-FR"/>
              </w:rPr>
            </w:pPr>
            <w:r>
              <w:rPr>
                <w:lang w:eastAsia="fr-FR"/>
              </w:rPr>
              <w:t>Il faut un comportement par défaut (laisser client le statut d’un contact par exemple)</w:t>
            </w:r>
          </w:p>
          <w:p w14:paraId="322F2853" w14:textId="7EFB2A7A" w:rsidR="00C03B48" w:rsidRDefault="00C03B48" w:rsidP="008B62C4">
            <w:pPr>
              <w:spacing w:after="0"/>
              <w:rPr>
                <w:lang w:eastAsia="fr-FR"/>
              </w:rPr>
            </w:pPr>
            <w:r>
              <w:rPr>
                <w:lang w:eastAsia="fr-FR"/>
              </w:rPr>
              <w:t xml:space="preserve">Il </w:t>
            </w:r>
            <w:r w:rsidR="00D223F3">
              <w:rPr>
                <w:lang w:eastAsia="fr-FR"/>
              </w:rPr>
              <w:t>faut laisser la main à l’utilisateur (la traçabilité permet de savoir ce qui s’est passé)</w:t>
            </w:r>
          </w:p>
          <w:p w14:paraId="2F7CFCD9" w14:textId="77777777" w:rsidR="00127983" w:rsidRDefault="00127983" w:rsidP="008B62C4">
            <w:pPr>
              <w:spacing w:after="0"/>
              <w:rPr>
                <w:lang w:eastAsia="fr-FR"/>
              </w:rPr>
            </w:pPr>
          </w:p>
          <w:p w14:paraId="48AFA692" w14:textId="3755882E" w:rsidR="00127983" w:rsidRDefault="000322DE" w:rsidP="008B62C4">
            <w:pPr>
              <w:spacing w:after="0"/>
              <w:rPr>
                <w:lang w:eastAsia="fr-FR"/>
              </w:rPr>
            </w:pPr>
            <w:r>
              <w:rPr>
                <w:lang w:eastAsia="fr-FR"/>
              </w:rPr>
              <w:t>Si contact rattaché à un service client – est-il client ?</w:t>
            </w:r>
          </w:p>
          <w:p w14:paraId="53D6EF73" w14:textId="67E17016" w:rsidR="00FA5497" w:rsidRDefault="00FA5497" w:rsidP="008B62C4">
            <w:pPr>
              <w:spacing w:after="0"/>
              <w:rPr>
                <w:lang w:eastAsia="fr-FR"/>
              </w:rPr>
            </w:pPr>
            <w:r>
              <w:rPr>
                <w:lang w:eastAsia="fr-FR"/>
              </w:rPr>
              <w:t xml:space="preserve">Est-ce que le statut client peut aussi être transféré </w:t>
            </w:r>
            <w:r w:rsidR="00AF55F8">
              <w:rPr>
                <w:lang w:eastAsia="fr-FR"/>
              </w:rPr>
              <w:t>de père en fils</w:t>
            </w:r>
            <w:r w:rsidR="004135F4">
              <w:rPr>
                <w:lang w:eastAsia="fr-FR"/>
              </w:rPr>
              <w:t> ?</w:t>
            </w:r>
          </w:p>
          <w:p w14:paraId="53699179" w14:textId="6754A25E" w:rsidR="00C03B48" w:rsidRDefault="00C03B48" w:rsidP="008B62C4">
            <w:pPr>
              <w:spacing w:after="0"/>
              <w:rPr>
                <w:lang w:eastAsia="fr-FR"/>
              </w:rPr>
            </w:pPr>
          </w:p>
        </w:tc>
      </w:tr>
      <w:bookmarkEnd w:id="11"/>
    </w:tbl>
    <w:p w14:paraId="1633FB24" w14:textId="77777777" w:rsidR="00D41E77" w:rsidRPr="00C079B4" w:rsidRDefault="00D41E77" w:rsidP="00137911">
      <w:pPr>
        <w:rPr>
          <w:lang w:eastAsia="fr-FR"/>
        </w:rPr>
      </w:pPr>
    </w:p>
    <w:p w14:paraId="59E35424" w14:textId="0DFA0641" w:rsidR="00C34493" w:rsidRDefault="00C34493" w:rsidP="00C34493">
      <w:pPr>
        <w:pStyle w:val="Heading2"/>
      </w:pPr>
      <w:bookmarkStart w:id="12" w:name="_Toc122016738"/>
      <w:r w:rsidRPr="007B728E">
        <w:t>Rapport</w:t>
      </w:r>
      <w:bookmarkEnd w:id="12"/>
    </w:p>
    <w:p w14:paraId="4BCEB0FF" w14:textId="061114BD" w:rsidR="00305EA4" w:rsidRDefault="00B40A5F" w:rsidP="00305EA4">
      <w:pPr>
        <w:rPr>
          <w:lang w:eastAsia="fr-FR"/>
        </w:rPr>
      </w:pPr>
      <w:r>
        <w:rPr>
          <w:lang w:eastAsia="fr-FR"/>
        </w:rPr>
        <w:t xml:space="preserve">Le rapport est un </w:t>
      </w:r>
      <w:r w:rsidR="000E6C36">
        <w:rPr>
          <w:lang w:eastAsia="fr-FR"/>
        </w:rPr>
        <w:t>tableau de bord</w:t>
      </w:r>
      <w:r>
        <w:rPr>
          <w:lang w:eastAsia="fr-FR"/>
        </w:rPr>
        <w:t xml:space="preserve"> regroupant différents diagrammes et informations </w:t>
      </w:r>
      <w:r w:rsidR="006E543B">
        <w:rPr>
          <w:lang w:eastAsia="fr-FR"/>
        </w:rPr>
        <w:t xml:space="preserve">permettant d’avoir des KPIs. Ces derniers </w:t>
      </w:r>
      <w:r w:rsidR="003B5EA6">
        <w:rPr>
          <w:lang w:eastAsia="fr-FR"/>
        </w:rPr>
        <w:t>seront utilisés pour l’aide à la décision.</w:t>
      </w:r>
    </w:p>
    <w:p w14:paraId="578880D0" w14:textId="51375164" w:rsidR="003B5EA6" w:rsidRPr="00305EA4" w:rsidRDefault="003B5EA6" w:rsidP="00305EA4">
      <w:pPr>
        <w:rPr>
          <w:lang w:eastAsia="fr-FR"/>
        </w:rPr>
      </w:pPr>
      <w:r>
        <w:rPr>
          <w:lang w:eastAsia="fr-FR"/>
        </w:rPr>
        <w:t>Ce tableau de bord d</w:t>
      </w:r>
      <w:r w:rsidR="00956B6B">
        <w:rPr>
          <w:lang w:eastAsia="fr-FR"/>
        </w:rPr>
        <w:t xml:space="preserve">oit filtrer les informations auxquelles une personne </w:t>
      </w:r>
      <w:r w:rsidR="001F2C53">
        <w:rPr>
          <w:lang w:eastAsia="fr-FR"/>
        </w:rPr>
        <w:t xml:space="preserve">possède accès par rapport à son rôle. Les différents formats de restitution de données </w:t>
      </w:r>
      <w:r w:rsidR="008E7FC3">
        <w:rPr>
          <w:lang w:eastAsia="fr-FR"/>
        </w:rPr>
        <w:t>peuvent être configurés par des widgets.</w:t>
      </w:r>
    </w:p>
    <w:p w14:paraId="767629E8" w14:textId="597416BE" w:rsidR="00C34493" w:rsidRDefault="00C34493" w:rsidP="00C34493">
      <w:pPr>
        <w:pStyle w:val="Heading2"/>
      </w:pPr>
      <w:bookmarkStart w:id="13" w:name="_Besoin"/>
      <w:bookmarkStart w:id="14" w:name="_Toc122016739"/>
      <w:bookmarkEnd w:id="13"/>
      <w:r w:rsidRPr="007B728E">
        <w:t>Besoin</w:t>
      </w:r>
      <w:bookmarkEnd w:id="14"/>
    </w:p>
    <w:p w14:paraId="6023C2D7" w14:textId="44BF2B1D" w:rsidR="00980946" w:rsidRDefault="006F5692" w:rsidP="006F5692">
      <w:pPr>
        <w:rPr>
          <w:lang w:eastAsia="fr-FR"/>
        </w:rPr>
      </w:pPr>
      <w:r>
        <w:rPr>
          <w:lang w:eastAsia="fr-FR"/>
        </w:rPr>
        <w:t xml:space="preserve">Un besoin </w:t>
      </w:r>
      <w:r w:rsidR="00883844">
        <w:rPr>
          <w:lang w:eastAsia="fr-FR"/>
        </w:rPr>
        <w:t xml:space="preserve">est matérialisé par une fiche de besoin. </w:t>
      </w:r>
      <w:r w:rsidR="00980946">
        <w:rPr>
          <w:lang w:eastAsia="fr-FR"/>
        </w:rPr>
        <w:t>Elle résume le besoin et son contexte</w:t>
      </w:r>
      <w:r w:rsidR="004F468F">
        <w:rPr>
          <w:lang w:eastAsia="fr-FR"/>
        </w:rPr>
        <w:t xml:space="preserve"> (dont les informations tarifaires)</w:t>
      </w:r>
      <w:r w:rsidR="00053669">
        <w:rPr>
          <w:lang w:eastAsia="fr-FR"/>
        </w:rPr>
        <w:t>. Le besoin doit être lié à un contact client</w:t>
      </w:r>
      <w:r w:rsidR="00847C1A">
        <w:rPr>
          <w:lang w:eastAsia="fr-FR"/>
        </w:rPr>
        <w:t xml:space="preserve"> (ce qui l’a</w:t>
      </w:r>
      <w:r w:rsidR="00C65C3E">
        <w:rPr>
          <w:lang w:eastAsia="fr-FR"/>
        </w:rPr>
        <w:t>ttache au nœud auquel appartient ce contact)</w:t>
      </w:r>
      <w:r w:rsidR="00053669">
        <w:rPr>
          <w:lang w:eastAsia="fr-FR"/>
        </w:rPr>
        <w:t xml:space="preserve">. Une </w:t>
      </w:r>
      <w:r w:rsidR="00C65C3E">
        <w:rPr>
          <w:lang w:eastAsia="fr-FR"/>
        </w:rPr>
        <w:t>liste</w:t>
      </w:r>
      <w:r w:rsidR="00053669">
        <w:rPr>
          <w:lang w:eastAsia="fr-FR"/>
        </w:rPr>
        <w:t xml:space="preserve"> de compétences doit être liée à ce besoin </w:t>
      </w:r>
      <w:r w:rsidR="00CB3970">
        <w:rPr>
          <w:lang w:eastAsia="fr-FR"/>
        </w:rPr>
        <w:t>en termes de</w:t>
      </w:r>
      <w:r w:rsidR="00053669">
        <w:rPr>
          <w:lang w:eastAsia="fr-FR"/>
        </w:rPr>
        <w:t xml:space="preserve"> compétences techniques, fonctionnelles ou personnelles.</w:t>
      </w:r>
      <w:r w:rsidR="00DF32A3">
        <w:rPr>
          <w:lang w:eastAsia="fr-FR"/>
        </w:rPr>
        <w:t xml:space="preserve"> Cette </w:t>
      </w:r>
      <w:r w:rsidR="00C65C3E">
        <w:rPr>
          <w:lang w:eastAsia="fr-FR"/>
        </w:rPr>
        <w:t>liste</w:t>
      </w:r>
      <w:r w:rsidR="00DF32A3">
        <w:rPr>
          <w:lang w:eastAsia="fr-FR"/>
        </w:rPr>
        <w:t xml:space="preserve"> doit contenir les </w:t>
      </w:r>
      <w:r w:rsidR="00DF32A3">
        <w:rPr>
          <w:lang w:eastAsia="fr-FR"/>
        </w:rPr>
        <w:lastRenderedPageBreak/>
        <w:t xml:space="preserve">niveaux d’expertise à avoir par rapport à chaque compétence. Certaines </w:t>
      </w:r>
      <w:r w:rsidR="00DF5E35">
        <w:rPr>
          <w:lang w:eastAsia="fr-FR"/>
        </w:rPr>
        <w:t xml:space="preserve">compétences peuvent être </w:t>
      </w:r>
      <w:r w:rsidR="004E1B49">
        <w:rPr>
          <w:lang w:eastAsia="fr-FR"/>
        </w:rPr>
        <w:t>identifiées comme obligatoires.</w:t>
      </w:r>
    </w:p>
    <w:p w14:paraId="2A00D581" w14:textId="4F906F45" w:rsidR="0078207D" w:rsidRDefault="0078207D" w:rsidP="006F5692">
      <w:pPr>
        <w:rPr>
          <w:lang w:eastAsia="fr-FR"/>
        </w:rPr>
      </w:pPr>
      <w:r>
        <w:rPr>
          <w:lang w:eastAsia="fr-FR"/>
        </w:rPr>
        <w:t xml:space="preserve">Un onglet représentera </w:t>
      </w:r>
      <w:r w:rsidR="00CB3970">
        <w:rPr>
          <w:lang w:eastAsia="fr-FR"/>
        </w:rPr>
        <w:t>les positionnements</w:t>
      </w:r>
      <w:r>
        <w:rPr>
          <w:lang w:eastAsia="fr-FR"/>
        </w:rPr>
        <w:t xml:space="preserve"> des candidats ou des ressources pour ce besoin avec l’état de ce positionnement ainsi que l’éventuel retour du client.</w:t>
      </w:r>
    </w:p>
    <w:p w14:paraId="60965618" w14:textId="0B47BA54" w:rsidR="00C9121B" w:rsidRDefault="00C9121B" w:rsidP="006F5692">
      <w:pPr>
        <w:rPr>
          <w:lang w:eastAsia="fr-FR"/>
        </w:rPr>
      </w:pPr>
      <w:r>
        <w:rPr>
          <w:lang w:eastAsia="fr-FR"/>
        </w:rPr>
        <w:t xml:space="preserve">Un onglet permet d’avoir une éventuelle fiche de préparation de ce besoin. Cette dernière reprend les informations clés de la fiche client, ainsi que des éléments </w:t>
      </w:r>
      <w:r w:rsidR="00CB3970">
        <w:rPr>
          <w:lang w:eastAsia="fr-FR"/>
        </w:rPr>
        <w:t>liés à la matrice de compétences déjà créée dans l’onglet principal.</w:t>
      </w:r>
    </w:p>
    <w:p w14:paraId="59C3D073" w14:textId="4E99F2AB" w:rsidR="00670EC0" w:rsidRPr="006F5692" w:rsidRDefault="00670EC0" w:rsidP="006F5692">
      <w:pPr>
        <w:rPr>
          <w:lang w:eastAsia="fr-FR"/>
        </w:rPr>
      </w:pPr>
      <w:r>
        <w:rPr>
          <w:lang w:eastAsia="fr-FR"/>
        </w:rPr>
        <w:t xml:space="preserve">On doit avoir le moyen à travers la fiche du besoin de sélectionner </w:t>
      </w:r>
      <w:r w:rsidR="0070697A">
        <w:rPr>
          <w:lang w:eastAsia="fr-FR"/>
        </w:rPr>
        <w:t xml:space="preserve">des éventuels candidats pour les positionner. On appréciera d’avoir certains insights quand certains éléments de la fiche du candidat ne </w:t>
      </w:r>
      <w:r w:rsidR="00C647D4">
        <w:rPr>
          <w:lang w:eastAsia="fr-FR"/>
        </w:rPr>
        <w:t xml:space="preserve">seront pas adaptés au besoin précédemment décrit. A titre d’exemple, si le TJM du candidat est très </w:t>
      </w:r>
      <w:r w:rsidR="00DF32A3">
        <w:rPr>
          <w:lang w:eastAsia="fr-FR"/>
        </w:rPr>
        <w:t>élevé</w:t>
      </w:r>
      <w:r w:rsidR="00C647D4">
        <w:rPr>
          <w:lang w:eastAsia="fr-FR"/>
        </w:rPr>
        <w:t xml:space="preserve"> </w:t>
      </w:r>
      <w:r w:rsidR="00DF32A3">
        <w:rPr>
          <w:lang w:eastAsia="fr-FR"/>
        </w:rPr>
        <w:t xml:space="preserve">ou bien sa note sur une compétence </w:t>
      </w:r>
      <w:r w:rsidR="00776FCB">
        <w:rPr>
          <w:lang w:eastAsia="fr-FR"/>
        </w:rPr>
        <w:t>obligatoire en dessous du besoin décrit.</w:t>
      </w:r>
    </w:p>
    <w:p w14:paraId="32FA090C" w14:textId="15898F89" w:rsidR="00C34493" w:rsidRDefault="00C34493" w:rsidP="00C34493">
      <w:pPr>
        <w:pStyle w:val="Heading2"/>
      </w:pPr>
      <w:bookmarkStart w:id="15" w:name="_Toc122016740"/>
      <w:r w:rsidRPr="007B728E">
        <w:t>Projet</w:t>
      </w:r>
      <w:bookmarkEnd w:id="15"/>
    </w:p>
    <w:p w14:paraId="595432AA" w14:textId="66EE4F31" w:rsidR="00F4094A" w:rsidRDefault="00F4094A" w:rsidP="00F4094A">
      <w:pPr>
        <w:rPr>
          <w:lang w:eastAsia="fr-FR"/>
        </w:rPr>
      </w:pPr>
      <w:r>
        <w:rPr>
          <w:lang w:eastAsia="fr-FR"/>
        </w:rPr>
        <w:t xml:space="preserve">Un projet est </w:t>
      </w:r>
      <w:r w:rsidR="00405A6D">
        <w:rPr>
          <w:lang w:eastAsia="fr-FR"/>
        </w:rPr>
        <w:t xml:space="preserve">une mission de prestation au forfait ou en régie chez un client. Il est représenté par </w:t>
      </w:r>
      <w:r w:rsidR="00462342">
        <w:rPr>
          <w:lang w:eastAsia="fr-FR"/>
        </w:rPr>
        <w:t xml:space="preserve">une fiche de projet. Celle-ci peut être créée directement ou générée par </w:t>
      </w:r>
      <w:r w:rsidR="00161F5F">
        <w:rPr>
          <w:lang w:eastAsia="fr-FR"/>
        </w:rPr>
        <w:t xml:space="preserve">une fiche de besoin créée au préalable et pour laquelle à titre d’exemple le candidat a été retenu par le client. </w:t>
      </w:r>
      <w:r>
        <w:rPr>
          <w:lang w:eastAsia="fr-FR"/>
        </w:rPr>
        <w:t>Un projet reprend</w:t>
      </w:r>
      <w:r w:rsidR="00161F5F">
        <w:rPr>
          <w:lang w:eastAsia="fr-FR"/>
        </w:rPr>
        <w:t xml:space="preserve"> toutes les informations présentes dans la fiche du besoin</w:t>
      </w:r>
      <w:r w:rsidR="00081B5E">
        <w:rPr>
          <w:lang w:eastAsia="fr-FR"/>
        </w:rPr>
        <w:t>.</w:t>
      </w:r>
    </w:p>
    <w:p w14:paraId="5F60E7A3" w14:textId="698E05A5" w:rsidR="00081B5E" w:rsidRPr="00F4094A" w:rsidRDefault="00081B5E" w:rsidP="00F4094A">
      <w:pPr>
        <w:rPr>
          <w:lang w:eastAsia="fr-FR"/>
        </w:rPr>
      </w:pPr>
      <w:r>
        <w:rPr>
          <w:lang w:eastAsia="fr-FR"/>
        </w:rPr>
        <w:t>De plus il contient un onglet finance permettant de gérer ce projet</w:t>
      </w:r>
      <w:r w:rsidR="003B510A">
        <w:rPr>
          <w:rStyle w:val="FootnoteReference"/>
          <w:lang w:eastAsia="fr-FR"/>
        </w:rPr>
        <w:footnoteReference w:id="2"/>
      </w:r>
      <w:r w:rsidR="00026783">
        <w:rPr>
          <w:lang w:eastAsia="fr-FR"/>
        </w:rPr>
        <w:t>.</w:t>
      </w:r>
      <w:r w:rsidR="003B510A">
        <w:rPr>
          <w:lang w:eastAsia="fr-FR"/>
        </w:rPr>
        <w:t xml:space="preserve"> </w:t>
      </w:r>
      <w:r w:rsidR="009A64B0">
        <w:rPr>
          <w:lang w:eastAsia="fr-FR"/>
        </w:rPr>
        <w:t xml:space="preserve">A titre d’exemple nous pourrons </w:t>
      </w:r>
      <w:r w:rsidR="00867CD8">
        <w:rPr>
          <w:lang w:eastAsia="fr-FR"/>
        </w:rPr>
        <w:t xml:space="preserve">avoir la grille tarifaire du besoin, </w:t>
      </w:r>
      <w:r w:rsidR="00EC3019">
        <w:rPr>
          <w:lang w:eastAsia="fr-FR"/>
        </w:rPr>
        <w:t xml:space="preserve">le TJM actuelle de la ressource, </w:t>
      </w:r>
      <w:r w:rsidR="001B781A">
        <w:rPr>
          <w:lang w:eastAsia="fr-FR"/>
        </w:rPr>
        <w:t>l’historique du TJM</w:t>
      </w:r>
      <w:r w:rsidR="00DC3C6C">
        <w:rPr>
          <w:lang w:eastAsia="fr-FR"/>
        </w:rPr>
        <w:t>…</w:t>
      </w:r>
    </w:p>
    <w:p w14:paraId="5C55DEF0" w14:textId="6246CB1E" w:rsidR="009E3166" w:rsidRDefault="00C34493" w:rsidP="007D18D6">
      <w:pPr>
        <w:pStyle w:val="Heading2"/>
      </w:pPr>
      <w:bookmarkStart w:id="16" w:name="_Processus_de_Recrutement"/>
      <w:bookmarkStart w:id="17" w:name="_Toc122016741"/>
      <w:bookmarkEnd w:id="16"/>
      <w:r w:rsidRPr="007B728E">
        <w:t xml:space="preserve">Processus </w:t>
      </w:r>
      <w:r w:rsidR="00B3538E">
        <w:t>d</w:t>
      </w:r>
      <w:r w:rsidRPr="007B728E">
        <w:t>e Recrutement</w:t>
      </w:r>
      <w:bookmarkEnd w:id="17"/>
    </w:p>
    <w:p w14:paraId="0F7BCCDE" w14:textId="139BBCEC" w:rsidR="00A07B9E" w:rsidRDefault="00EB2D39" w:rsidP="00A07B9E">
      <w:pPr>
        <w:rPr>
          <w:lang w:eastAsia="fr-FR"/>
        </w:rPr>
      </w:pPr>
      <w:r>
        <w:rPr>
          <w:lang w:eastAsia="fr-FR"/>
        </w:rPr>
        <w:t xml:space="preserve">Un </w:t>
      </w:r>
      <w:r w:rsidR="00654262">
        <w:rPr>
          <w:lang w:eastAsia="fr-FR"/>
        </w:rPr>
        <w:t>processus de recrutement est</w:t>
      </w:r>
      <w:r w:rsidR="009D5D52">
        <w:rPr>
          <w:lang w:eastAsia="fr-FR"/>
        </w:rPr>
        <w:t xml:space="preserve"> le process métier </w:t>
      </w:r>
      <w:r w:rsidR="00F10869">
        <w:rPr>
          <w:lang w:eastAsia="fr-FR"/>
        </w:rPr>
        <w:t xml:space="preserve">que va effectuer </w:t>
      </w:r>
      <w:r w:rsidR="006C42A9">
        <w:rPr>
          <w:lang w:eastAsia="fr-FR"/>
        </w:rPr>
        <w:t>le candidat depuis la création de sa fiche jusqu’à l’éventuelle signature du contrat en passant par l’évaluation et le positionnement</w:t>
      </w:r>
      <w:r w:rsidR="000C0AB9">
        <w:rPr>
          <w:lang w:eastAsia="fr-FR"/>
        </w:rPr>
        <w:t>. Vu la nature très dynamique du process</w:t>
      </w:r>
      <w:r w:rsidR="00F80ADC">
        <w:rPr>
          <w:lang w:eastAsia="fr-FR"/>
        </w:rPr>
        <w:t>us, il faut que ce dernier soit souple afin de permettre l’ajout, suppression ou modification de toutes les étapes exceptées celle</w:t>
      </w:r>
      <w:r w:rsidR="00A567C8">
        <w:rPr>
          <w:lang w:eastAsia="fr-FR"/>
        </w:rPr>
        <w:t xml:space="preserve"> de la transformation en ressource du candidat</w:t>
      </w:r>
      <w:r w:rsidR="00F30BF7">
        <w:rPr>
          <w:lang w:eastAsia="fr-FR"/>
        </w:rPr>
        <w:t>.</w:t>
      </w:r>
    </w:p>
    <w:p w14:paraId="31C3C454" w14:textId="77777777" w:rsidR="00312A6B" w:rsidRDefault="009B7EA4" w:rsidP="00A07B9E">
      <w:pPr>
        <w:rPr>
          <w:lang w:eastAsia="fr-FR"/>
        </w:rPr>
      </w:pPr>
      <w:r>
        <w:rPr>
          <w:lang w:eastAsia="fr-FR"/>
        </w:rPr>
        <w:t>C</w:t>
      </w:r>
      <w:r w:rsidR="00F30BF7">
        <w:rPr>
          <w:lang w:eastAsia="fr-FR"/>
        </w:rPr>
        <w:t>haque étape doit</w:t>
      </w:r>
      <w:r>
        <w:rPr>
          <w:lang w:eastAsia="fr-FR"/>
        </w:rPr>
        <w:t xml:space="preserve"> être</w:t>
      </w:r>
      <w:r w:rsidR="00F30BF7">
        <w:rPr>
          <w:lang w:eastAsia="fr-FR"/>
        </w:rPr>
        <w:t xml:space="preserve"> associ</w:t>
      </w:r>
      <w:r>
        <w:rPr>
          <w:lang w:eastAsia="fr-FR"/>
        </w:rPr>
        <w:t>ée</w:t>
      </w:r>
      <w:r w:rsidR="009E33A3">
        <w:rPr>
          <w:lang w:eastAsia="fr-FR"/>
        </w:rPr>
        <w:t xml:space="preserve"> à</w:t>
      </w:r>
      <w:r w:rsidR="00F30BF7">
        <w:rPr>
          <w:lang w:eastAsia="fr-FR"/>
        </w:rPr>
        <w:t xml:space="preserve"> un ou plusieurs onglets dans les différentes fiche</w:t>
      </w:r>
      <w:r w:rsidR="00435F38">
        <w:rPr>
          <w:lang w:eastAsia="fr-FR"/>
        </w:rPr>
        <w:t>s.</w:t>
      </w:r>
      <w:r w:rsidR="00C64BB2">
        <w:rPr>
          <w:lang w:eastAsia="fr-FR"/>
        </w:rPr>
        <w:t xml:space="preserve"> </w:t>
      </w:r>
      <w:r w:rsidR="00624D53">
        <w:rPr>
          <w:lang w:eastAsia="fr-FR"/>
        </w:rPr>
        <w:t xml:space="preserve">De plus, </w:t>
      </w:r>
      <w:r w:rsidR="004976D2">
        <w:rPr>
          <w:lang w:eastAsia="fr-FR"/>
        </w:rPr>
        <w:t>le processus permettra de gérer les droits des différents acteurs pour chaque étape</w:t>
      </w:r>
      <w:r w:rsidR="005C58F8">
        <w:rPr>
          <w:lang w:eastAsia="fr-FR"/>
        </w:rPr>
        <w:t xml:space="preserve">. </w:t>
      </w:r>
      <w:r w:rsidR="004F0873">
        <w:rPr>
          <w:lang w:eastAsia="fr-FR"/>
        </w:rPr>
        <w:t>Enfin, un processus de recrutement</w:t>
      </w:r>
      <w:r w:rsidR="00A110C2">
        <w:rPr>
          <w:lang w:eastAsia="fr-FR"/>
        </w:rPr>
        <w:t xml:space="preserve"> possède un périmètre d’application</w:t>
      </w:r>
      <w:r w:rsidR="00EF4BDB">
        <w:rPr>
          <w:lang w:eastAsia="fr-FR"/>
        </w:rPr>
        <w:t> :</w:t>
      </w:r>
      <w:r w:rsidR="004F0873">
        <w:rPr>
          <w:lang w:eastAsia="fr-FR"/>
        </w:rPr>
        <w:t xml:space="preserve"> un</w:t>
      </w:r>
      <w:r w:rsidR="006A5F95">
        <w:rPr>
          <w:lang w:eastAsia="fr-FR"/>
        </w:rPr>
        <w:t>e agence, un</w:t>
      </w:r>
      <w:r w:rsidR="00EF4BDB">
        <w:rPr>
          <w:lang w:eastAsia="fr-FR"/>
        </w:rPr>
        <w:t xml:space="preserve"> poste</w:t>
      </w:r>
      <w:r w:rsidR="004F0873">
        <w:rPr>
          <w:lang w:eastAsia="fr-FR"/>
        </w:rPr>
        <w:t>,</w:t>
      </w:r>
      <w:r w:rsidR="00EF4BDB">
        <w:rPr>
          <w:lang w:eastAsia="fr-FR"/>
        </w:rPr>
        <w:t xml:space="preserve"> une séniorité, un secteur,</w:t>
      </w:r>
      <w:r w:rsidR="004F0873">
        <w:rPr>
          <w:lang w:eastAsia="fr-FR"/>
        </w:rPr>
        <w:t xml:space="preserve"> un </w:t>
      </w:r>
      <w:r w:rsidR="006F137D">
        <w:rPr>
          <w:lang w:eastAsia="fr-FR"/>
        </w:rPr>
        <w:t>client.</w:t>
      </w:r>
      <w:r w:rsidR="006A5F95">
        <w:rPr>
          <w:lang w:eastAsia="fr-FR"/>
        </w:rPr>
        <w:t xml:space="preserve"> Une condition complexe d’application</w:t>
      </w:r>
      <w:r w:rsidR="00C2335C">
        <w:rPr>
          <w:lang w:eastAsia="fr-FR"/>
        </w:rPr>
        <w:t xml:space="preserve"> du processus</w:t>
      </w:r>
      <w:r w:rsidR="00CB6F0C">
        <w:rPr>
          <w:lang w:eastAsia="fr-FR"/>
        </w:rPr>
        <w:t xml:space="preserve"> – par exemple </w:t>
      </w:r>
      <w:r w:rsidR="006A5F95">
        <w:rPr>
          <w:lang w:eastAsia="fr-FR"/>
        </w:rPr>
        <w:t>un type de profil pour un client don</w:t>
      </w:r>
      <w:r w:rsidR="00CB6F0C">
        <w:rPr>
          <w:lang w:eastAsia="fr-FR"/>
        </w:rPr>
        <w:t xml:space="preserve">né </w:t>
      </w:r>
      <w:r w:rsidR="00C2335C">
        <w:rPr>
          <w:lang w:eastAsia="fr-FR"/>
        </w:rPr>
        <w:t>–</w:t>
      </w:r>
      <w:r w:rsidR="00CB6F0C">
        <w:rPr>
          <w:lang w:eastAsia="fr-FR"/>
        </w:rPr>
        <w:t xml:space="preserve"> </w:t>
      </w:r>
      <w:r w:rsidR="00C2335C">
        <w:rPr>
          <w:lang w:eastAsia="fr-FR"/>
        </w:rPr>
        <w:t xml:space="preserve">doit être possible. </w:t>
      </w:r>
      <w:r w:rsidR="005C58F8">
        <w:rPr>
          <w:lang w:eastAsia="fr-FR"/>
        </w:rPr>
        <w:t xml:space="preserve">Ce modèle est supposé </w:t>
      </w:r>
      <w:r w:rsidR="00DA7235">
        <w:rPr>
          <w:lang w:eastAsia="fr-FR"/>
        </w:rPr>
        <w:t>donner de la souplesse au responsable de recrutement</w:t>
      </w:r>
      <w:r w:rsidR="004F0873">
        <w:rPr>
          <w:lang w:eastAsia="fr-FR"/>
        </w:rPr>
        <w:t>.</w:t>
      </w:r>
    </w:p>
    <w:p w14:paraId="58AB5950" w14:textId="5FDD7916" w:rsidR="00F30BF7" w:rsidRDefault="00180DEC" w:rsidP="00A07B9E">
      <w:pPr>
        <w:rPr>
          <w:lang w:eastAsia="fr-FR"/>
        </w:rPr>
      </w:pPr>
      <w:r>
        <w:rPr>
          <w:lang w:eastAsia="fr-FR"/>
        </w:rPr>
        <w:t xml:space="preserve">Le processus </w:t>
      </w:r>
      <w:r w:rsidR="00BB3C46">
        <w:rPr>
          <w:lang w:eastAsia="fr-FR"/>
        </w:rPr>
        <w:t>à</w:t>
      </w:r>
      <w:r>
        <w:rPr>
          <w:lang w:eastAsia="fr-FR"/>
        </w:rPr>
        <w:t xml:space="preserve"> </w:t>
      </w:r>
      <w:r w:rsidR="00BB3C46">
        <w:rPr>
          <w:lang w:eastAsia="fr-FR"/>
        </w:rPr>
        <w:t xml:space="preserve">appliquer </w:t>
      </w:r>
      <w:r>
        <w:rPr>
          <w:lang w:eastAsia="fr-FR"/>
        </w:rPr>
        <w:t>pour une candidature</w:t>
      </w:r>
      <w:r w:rsidR="00791B43">
        <w:rPr>
          <w:lang w:eastAsia="fr-FR"/>
        </w:rPr>
        <w:t xml:space="preserve"> donnée est celui avec le périmètre le plus spécifique</w:t>
      </w:r>
      <w:r w:rsidR="002A62AB">
        <w:rPr>
          <w:lang w:eastAsia="fr-FR"/>
        </w:rPr>
        <w:t xml:space="preserve"> correspondant aux informations renseigné</w:t>
      </w:r>
      <w:r w:rsidR="000A37B2">
        <w:rPr>
          <w:lang w:eastAsia="fr-FR"/>
        </w:rPr>
        <w:t>es dans la fiche du candidat.</w:t>
      </w:r>
    </w:p>
    <w:p w14:paraId="52090E64" w14:textId="77777777" w:rsidR="004E546F" w:rsidRDefault="004E546F" w:rsidP="00A07B9E">
      <w:pPr>
        <w:rPr>
          <w:lang w:eastAsia="fr-FR"/>
        </w:rPr>
      </w:pPr>
    </w:p>
    <w:p w14:paraId="5F2A79A4" w14:textId="1E2FE5EC" w:rsidR="001F2101" w:rsidRDefault="001F2101" w:rsidP="001F2101">
      <w:pPr>
        <w:pStyle w:val="Heading2"/>
      </w:pPr>
      <w:bookmarkStart w:id="18" w:name="_Qualification"/>
      <w:bookmarkStart w:id="19" w:name="_Toc122016742"/>
      <w:bookmarkEnd w:id="18"/>
      <w:r>
        <w:lastRenderedPageBreak/>
        <w:t>Qualification</w:t>
      </w:r>
      <w:bookmarkEnd w:id="19"/>
    </w:p>
    <w:p w14:paraId="5AB7277D" w14:textId="144F3F02" w:rsidR="001F2101" w:rsidRDefault="001F2101" w:rsidP="001F2101">
      <w:r>
        <w:t>L’onglet « qualification » de la fiche « candidat » contient les qualifications effectuées pour un candidat donné. La qualification est liée à un besoin. La qualification peut être de plusieurs types (téléphonique, humaines, techniques, …) ; la liste des types pouvant être gérés par l’administrateur.</w:t>
      </w:r>
    </w:p>
    <w:p w14:paraId="7A20A7C8" w14:textId="77777777" w:rsidR="0093728E" w:rsidRDefault="00993007" w:rsidP="00A31AE2">
      <w:r>
        <w:t>En cas de recrutement sur profil, le besoin sera associé à l’agence même et non à un client.</w:t>
      </w:r>
    </w:p>
    <w:p w14:paraId="1B7BAA03" w14:textId="70C96B27" w:rsidR="00E239F1" w:rsidRPr="007B728E" w:rsidRDefault="00E239F1" w:rsidP="0093728E">
      <w:pPr>
        <w:pStyle w:val="Heading1"/>
      </w:pPr>
      <w:bookmarkStart w:id="20" w:name="_Toc122016743"/>
      <w:r w:rsidRPr="007B728E">
        <w:lastRenderedPageBreak/>
        <w:t>RÔLES</w:t>
      </w:r>
      <w:bookmarkEnd w:id="20"/>
    </w:p>
    <w:p w14:paraId="53F83237" w14:textId="5D71CDF8" w:rsidR="00E239F1" w:rsidRDefault="00E773B8" w:rsidP="009B3EC6">
      <w:pPr>
        <w:pStyle w:val="Heading2"/>
      </w:pPr>
      <w:bookmarkStart w:id="21" w:name="_Toc122016744"/>
      <w:r w:rsidRPr="007B728E">
        <w:t>Responsable Recrutement</w:t>
      </w:r>
      <w:bookmarkEnd w:id="21"/>
    </w:p>
    <w:p w14:paraId="2A69F6EA" w14:textId="7C378459" w:rsidR="00681134" w:rsidRDefault="000B0520" w:rsidP="000B0520">
      <w:pPr>
        <w:rPr>
          <w:lang w:eastAsia="fr-FR"/>
        </w:rPr>
      </w:pPr>
      <w:r>
        <w:rPr>
          <w:lang w:eastAsia="fr-FR"/>
        </w:rPr>
        <w:t xml:space="preserve">Le responsable de recrutement est un utilisateur </w:t>
      </w:r>
      <w:r w:rsidR="00C6090F">
        <w:rPr>
          <w:lang w:eastAsia="fr-FR"/>
        </w:rPr>
        <w:t>du système</w:t>
      </w:r>
      <w:r w:rsidR="00D038CD">
        <w:rPr>
          <w:lang w:eastAsia="fr-FR"/>
        </w:rPr>
        <w:t>.</w:t>
      </w:r>
      <w:r>
        <w:rPr>
          <w:lang w:eastAsia="fr-FR"/>
        </w:rPr>
        <w:t xml:space="preserve"> </w:t>
      </w:r>
      <w:r w:rsidR="00D038CD">
        <w:rPr>
          <w:lang w:eastAsia="fr-FR"/>
        </w:rPr>
        <w:t>I</w:t>
      </w:r>
      <w:r>
        <w:rPr>
          <w:lang w:eastAsia="fr-FR"/>
        </w:rPr>
        <w:t xml:space="preserve">l met en place et gère </w:t>
      </w:r>
      <w:r w:rsidR="001C519A">
        <w:rPr>
          <w:lang w:eastAsia="fr-FR"/>
        </w:rPr>
        <w:t>le(s) processus de recrutement pour un périmètre donnée.</w:t>
      </w:r>
      <w:r w:rsidR="00681134">
        <w:rPr>
          <w:lang w:eastAsia="fr-FR"/>
        </w:rPr>
        <w:t xml:space="preserve"> </w:t>
      </w:r>
      <w:r w:rsidR="002E72EF">
        <w:rPr>
          <w:lang w:eastAsia="fr-FR"/>
        </w:rPr>
        <w:t>Il peut</w:t>
      </w:r>
      <w:r w:rsidR="00AC4C53">
        <w:rPr>
          <w:lang w:eastAsia="fr-FR"/>
        </w:rPr>
        <w:t> :</w:t>
      </w:r>
    </w:p>
    <w:p w14:paraId="72BA212E" w14:textId="0021FE05" w:rsidR="00681134" w:rsidRDefault="00681134" w:rsidP="006E6CBF">
      <w:pPr>
        <w:pStyle w:val="ListParagraph"/>
        <w:numPr>
          <w:ilvl w:val="0"/>
          <w:numId w:val="9"/>
        </w:numPr>
        <w:rPr>
          <w:lang w:eastAsia="fr-FR"/>
        </w:rPr>
      </w:pPr>
      <w:r>
        <w:rPr>
          <w:lang w:eastAsia="fr-FR"/>
        </w:rPr>
        <w:t>Rajouter</w:t>
      </w:r>
      <w:r w:rsidR="002E72EF">
        <w:rPr>
          <w:lang w:eastAsia="fr-FR"/>
        </w:rPr>
        <w:t xml:space="preserve"> ou supprimer des étapes dans le processus.</w:t>
      </w:r>
    </w:p>
    <w:p w14:paraId="0E43AAFC" w14:textId="4E1CA357" w:rsidR="002E72EF" w:rsidRPr="00FF5C72" w:rsidRDefault="00681134" w:rsidP="006E6CBF">
      <w:pPr>
        <w:pStyle w:val="ListParagraph"/>
        <w:numPr>
          <w:ilvl w:val="0"/>
          <w:numId w:val="9"/>
        </w:numPr>
        <w:rPr>
          <w:lang w:eastAsia="fr-FR"/>
        </w:rPr>
      </w:pPr>
      <w:r>
        <w:rPr>
          <w:lang w:eastAsia="fr-FR"/>
        </w:rPr>
        <w:t>Gérer</w:t>
      </w:r>
      <w:r w:rsidR="00347F11">
        <w:rPr>
          <w:lang w:eastAsia="fr-FR"/>
        </w:rPr>
        <w:t xml:space="preserve"> les droits des différents utilisateurs</w:t>
      </w:r>
      <w:r w:rsidR="00E1468F">
        <w:rPr>
          <w:lang w:eastAsia="fr-FR"/>
        </w:rPr>
        <w:t>. (</w:t>
      </w:r>
      <w:r w:rsidR="00AA4918">
        <w:rPr>
          <w:lang w:eastAsia="fr-FR"/>
        </w:rPr>
        <w:t>Voir</w:t>
      </w:r>
      <w:r w:rsidR="00E1468F">
        <w:rPr>
          <w:lang w:eastAsia="fr-FR"/>
        </w:rPr>
        <w:t xml:space="preserve"> </w:t>
      </w:r>
      <w:hyperlink w:anchor="_Gestion_de_Droits" w:history="1">
        <w:r w:rsidR="00E1468F" w:rsidRPr="00AA4918">
          <w:rPr>
            <w:rStyle w:val="Hyperlink"/>
            <w:lang w:eastAsia="fr-FR"/>
          </w:rPr>
          <w:t>gestion des droits</w:t>
        </w:r>
      </w:hyperlink>
      <w:r w:rsidR="00E1468F">
        <w:rPr>
          <w:lang w:eastAsia="fr-FR"/>
        </w:rPr>
        <w:t>)</w:t>
      </w:r>
    </w:p>
    <w:p w14:paraId="457E8466" w14:textId="6DF06177" w:rsidR="007E4E7E" w:rsidRDefault="00E773B8" w:rsidP="009B3EC6">
      <w:pPr>
        <w:pStyle w:val="Heading2"/>
      </w:pPr>
      <w:bookmarkStart w:id="22" w:name="_Toc122016745"/>
      <w:r w:rsidRPr="007B728E">
        <w:t>Ressource Humaine</w:t>
      </w:r>
      <w:bookmarkEnd w:id="22"/>
    </w:p>
    <w:p w14:paraId="39D80625" w14:textId="729F873D" w:rsidR="00AF762A" w:rsidRPr="00AF762A" w:rsidRDefault="00117774" w:rsidP="00AF762A">
      <w:pPr>
        <w:rPr>
          <w:lang w:eastAsia="fr-FR"/>
        </w:rPr>
      </w:pPr>
      <w:r>
        <w:rPr>
          <w:lang w:eastAsia="fr-FR"/>
        </w:rPr>
        <w:t xml:space="preserve">Une </w:t>
      </w:r>
      <w:r w:rsidR="00344558">
        <w:rPr>
          <w:lang w:eastAsia="fr-FR"/>
        </w:rPr>
        <w:t>ressource humaine</w:t>
      </w:r>
      <w:r>
        <w:rPr>
          <w:lang w:eastAsia="fr-FR"/>
        </w:rPr>
        <w:t xml:space="preserve"> est </w:t>
      </w:r>
      <w:r w:rsidR="00553E05">
        <w:rPr>
          <w:lang w:eastAsia="fr-FR"/>
        </w:rPr>
        <w:t>un utilisateur d</w:t>
      </w:r>
      <w:r w:rsidR="008323C0">
        <w:rPr>
          <w:lang w:eastAsia="fr-FR"/>
        </w:rPr>
        <w:t>u système</w:t>
      </w:r>
      <w:r w:rsidR="00553E05">
        <w:rPr>
          <w:lang w:eastAsia="fr-FR"/>
        </w:rPr>
        <w:t>.</w:t>
      </w:r>
      <w:r w:rsidR="005E78C3">
        <w:rPr>
          <w:lang w:eastAsia="fr-FR"/>
        </w:rPr>
        <w:t xml:space="preserve"> Dans un premier temps, e</w:t>
      </w:r>
      <w:r w:rsidR="00344558">
        <w:rPr>
          <w:lang w:eastAsia="fr-FR"/>
        </w:rPr>
        <w:t>lle peut créer et gérer une fiche candidat dont elle a accès à tous les onglets</w:t>
      </w:r>
      <w:r w:rsidR="002D7028">
        <w:rPr>
          <w:lang w:eastAsia="fr-FR"/>
        </w:rPr>
        <w:t> : elle est chargée de recrutement.</w:t>
      </w:r>
    </w:p>
    <w:p w14:paraId="60D0E88B" w14:textId="7F7F3422" w:rsidR="007E4E7E" w:rsidRDefault="009B3EC6" w:rsidP="009B3EC6">
      <w:pPr>
        <w:pStyle w:val="Heading2"/>
      </w:pPr>
      <w:bookmarkStart w:id="23" w:name="_Toc122016746"/>
      <w:r w:rsidRPr="007B728E">
        <w:t>Ingénieur d’affaires</w:t>
      </w:r>
      <w:bookmarkEnd w:id="23"/>
    </w:p>
    <w:p w14:paraId="4E00040C" w14:textId="3C6FEBC5" w:rsidR="00344558" w:rsidRPr="00344558" w:rsidRDefault="00344558" w:rsidP="00344558">
      <w:pPr>
        <w:rPr>
          <w:lang w:eastAsia="fr-FR"/>
        </w:rPr>
      </w:pPr>
      <w:r>
        <w:rPr>
          <w:lang w:eastAsia="fr-FR"/>
        </w:rPr>
        <w:t>Un ingénieur d’affaires</w:t>
      </w:r>
      <w:r w:rsidR="00DB77FD">
        <w:rPr>
          <w:lang w:eastAsia="fr-FR"/>
        </w:rPr>
        <w:t xml:space="preserve"> est un utilisateur </w:t>
      </w:r>
      <w:r w:rsidR="008323C0">
        <w:rPr>
          <w:lang w:eastAsia="fr-FR"/>
        </w:rPr>
        <w:t>du système</w:t>
      </w:r>
      <w:r w:rsidR="00025684">
        <w:rPr>
          <w:lang w:eastAsia="fr-FR"/>
        </w:rPr>
        <w:t>.</w:t>
      </w:r>
      <w:r w:rsidR="008809CF">
        <w:rPr>
          <w:lang w:eastAsia="fr-FR"/>
        </w:rPr>
        <w:t xml:space="preserve"> </w:t>
      </w:r>
      <w:r w:rsidR="005E6395">
        <w:rPr>
          <w:lang w:eastAsia="fr-FR"/>
        </w:rPr>
        <w:t xml:space="preserve">Celui-ci </w:t>
      </w:r>
      <w:r w:rsidR="001426BE">
        <w:rPr>
          <w:lang w:eastAsia="fr-FR"/>
        </w:rPr>
        <w:t>peut</w:t>
      </w:r>
      <w:r w:rsidR="006679BC">
        <w:rPr>
          <w:lang w:eastAsia="fr-FR"/>
        </w:rPr>
        <w:t xml:space="preserve"> être amené à créer les prospects/client</w:t>
      </w:r>
      <w:r w:rsidR="001426BE">
        <w:rPr>
          <w:lang w:eastAsia="fr-FR"/>
        </w:rPr>
        <w:t>s et</w:t>
      </w:r>
      <w:r w:rsidR="006679BC">
        <w:rPr>
          <w:lang w:eastAsia="fr-FR"/>
        </w:rPr>
        <w:t xml:space="preserve"> leurs besoins</w:t>
      </w:r>
      <w:r w:rsidR="001426BE">
        <w:rPr>
          <w:lang w:eastAsia="fr-FR"/>
        </w:rPr>
        <w:t>. Il a accès aux fiches des candidats</w:t>
      </w:r>
      <w:r w:rsidR="002C1E91">
        <w:rPr>
          <w:lang w:eastAsia="fr-FR"/>
        </w:rPr>
        <w:t xml:space="preserve"> afin de les positionner sur un besoin.</w:t>
      </w:r>
    </w:p>
    <w:p w14:paraId="2C56C0DF" w14:textId="1D1269CF" w:rsidR="00575B7A" w:rsidRDefault="00575B7A" w:rsidP="00575B7A">
      <w:pPr>
        <w:pStyle w:val="Heading2"/>
      </w:pPr>
      <w:bookmarkStart w:id="24" w:name="_Toc122016747"/>
      <w:r w:rsidRPr="007B728E">
        <w:t>Evaluateur</w:t>
      </w:r>
      <w:bookmarkEnd w:id="24"/>
    </w:p>
    <w:p w14:paraId="262D81D3" w14:textId="77777777" w:rsidR="00E84B7B" w:rsidRDefault="00931A53" w:rsidP="002D2BCF">
      <w:pPr>
        <w:rPr>
          <w:lang w:eastAsia="fr-FR"/>
        </w:rPr>
      </w:pPr>
      <w:r>
        <w:rPr>
          <w:lang w:eastAsia="fr-FR"/>
        </w:rPr>
        <w:t xml:space="preserve">Un évaluateur est un utilisateur </w:t>
      </w:r>
      <w:r w:rsidR="008323C0">
        <w:rPr>
          <w:lang w:eastAsia="fr-FR"/>
        </w:rPr>
        <w:t>du système</w:t>
      </w:r>
      <w:r>
        <w:rPr>
          <w:lang w:eastAsia="fr-FR"/>
        </w:rPr>
        <w:t xml:space="preserve">. </w:t>
      </w:r>
      <w:r w:rsidR="002D2BCF">
        <w:rPr>
          <w:lang w:eastAsia="fr-FR"/>
        </w:rPr>
        <w:t xml:space="preserve">Son interaction principale avec </w:t>
      </w:r>
      <w:r w:rsidR="008323C0">
        <w:rPr>
          <w:lang w:eastAsia="fr-FR"/>
        </w:rPr>
        <w:t xml:space="preserve">celui-ci </w:t>
      </w:r>
      <w:r w:rsidR="002D2BCF">
        <w:rPr>
          <w:lang w:eastAsia="fr-FR"/>
        </w:rPr>
        <w:t xml:space="preserve">survient lorsqu’il </w:t>
      </w:r>
      <w:r w:rsidR="008323C0">
        <w:rPr>
          <w:lang w:eastAsia="fr-FR"/>
        </w:rPr>
        <w:t>remplit</w:t>
      </w:r>
      <w:r w:rsidR="002D2BCF">
        <w:rPr>
          <w:lang w:eastAsia="fr-FR"/>
        </w:rPr>
        <w:t xml:space="preserve"> une fiche d’évaluation d’un candidat. </w:t>
      </w:r>
    </w:p>
    <w:p w14:paraId="6671DAD3" w14:textId="4FCAF3E1" w:rsidR="00931A53" w:rsidRPr="00931A53" w:rsidRDefault="00582442" w:rsidP="002D2BCF">
      <w:pPr>
        <w:rPr>
          <w:lang w:eastAsia="fr-FR"/>
        </w:rPr>
      </w:pPr>
      <w:r>
        <w:rPr>
          <w:lang w:eastAsia="fr-FR"/>
        </w:rPr>
        <w:t xml:space="preserve">Le type d’évaluation </w:t>
      </w:r>
      <w:r w:rsidR="00560E84">
        <w:rPr>
          <w:lang w:eastAsia="fr-FR"/>
        </w:rPr>
        <w:t>étant</w:t>
      </w:r>
      <w:r>
        <w:rPr>
          <w:lang w:eastAsia="fr-FR"/>
        </w:rPr>
        <w:t xml:space="preserve"> variable</w:t>
      </w:r>
      <w:r w:rsidR="00560E84">
        <w:rPr>
          <w:lang w:eastAsia="fr-FR"/>
        </w:rPr>
        <w:t xml:space="preserve"> (</w:t>
      </w:r>
      <w:r w:rsidR="000F4C8B">
        <w:rPr>
          <w:lang w:eastAsia="fr-FR"/>
        </w:rPr>
        <w:t xml:space="preserve">compétences personnelles, </w:t>
      </w:r>
      <w:r w:rsidR="00560E84">
        <w:rPr>
          <w:lang w:eastAsia="fr-FR"/>
        </w:rPr>
        <w:t>technique, fonctionnel</w:t>
      </w:r>
      <w:r w:rsidR="002B0F29">
        <w:rPr>
          <w:lang w:eastAsia="fr-FR"/>
        </w:rPr>
        <w:t>les</w:t>
      </w:r>
      <w:r w:rsidR="00560E84">
        <w:rPr>
          <w:lang w:eastAsia="fr-FR"/>
        </w:rPr>
        <w:t>)</w:t>
      </w:r>
      <w:r>
        <w:rPr>
          <w:lang w:eastAsia="fr-FR"/>
        </w:rPr>
        <w:t xml:space="preserve"> et la fiche devrait suivre un </w:t>
      </w:r>
      <w:r w:rsidR="00560E84">
        <w:rPr>
          <w:lang w:eastAsia="fr-FR"/>
        </w:rPr>
        <w:t>modèle</w:t>
      </w:r>
      <w:r>
        <w:rPr>
          <w:lang w:eastAsia="fr-FR"/>
        </w:rPr>
        <w:t xml:space="preserve"> établi à l’avance</w:t>
      </w:r>
      <w:r w:rsidR="008F7F22">
        <w:rPr>
          <w:lang w:eastAsia="fr-FR"/>
        </w:rPr>
        <w:t xml:space="preserve"> par le responsable de recrutement</w:t>
      </w:r>
      <w:r>
        <w:rPr>
          <w:lang w:eastAsia="fr-FR"/>
        </w:rPr>
        <w:t xml:space="preserve"> avec une zone de commentaire permettant de palier à des manquement dans celle-ci.</w:t>
      </w:r>
    </w:p>
    <w:p w14:paraId="4F2EBAAA" w14:textId="54F51272" w:rsidR="00575B7A" w:rsidRDefault="00575B7A" w:rsidP="00575B7A">
      <w:pPr>
        <w:pStyle w:val="Heading2"/>
      </w:pPr>
      <w:bookmarkStart w:id="25" w:name="_Toc122016748"/>
      <w:r w:rsidRPr="007B728E">
        <w:t>Administrateur</w:t>
      </w:r>
      <w:bookmarkEnd w:id="25"/>
    </w:p>
    <w:p w14:paraId="58D189BC" w14:textId="54678A80" w:rsidR="008F7F22" w:rsidRDefault="008F7F22" w:rsidP="008F7F22">
      <w:pPr>
        <w:rPr>
          <w:lang w:eastAsia="fr-FR"/>
        </w:rPr>
      </w:pPr>
      <w:r>
        <w:rPr>
          <w:lang w:eastAsia="fr-FR"/>
        </w:rPr>
        <w:t xml:space="preserve">L’administrateur est un utilisateur </w:t>
      </w:r>
      <w:r w:rsidR="0051741C">
        <w:rPr>
          <w:lang w:eastAsia="fr-FR"/>
        </w:rPr>
        <w:t>du système</w:t>
      </w:r>
      <w:r>
        <w:rPr>
          <w:lang w:eastAsia="fr-FR"/>
        </w:rPr>
        <w:t xml:space="preserve">. Comme son nom l’indique, celui-ci possède les droits d’administration sur </w:t>
      </w:r>
      <w:r w:rsidR="0051741C">
        <w:rPr>
          <w:lang w:eastAsia="fr-FR"/>
        </w:rPr>
        <w:t>le système</w:t>
      </w:r>
      <w:r w:rsidR="007A338D">
        <w:rPr>
          <w:lang w:eastAsia="fr-FR"/>
        </w:rPr>
        <w:t>. Trois grandes familles de gestions subsistent :</w:t>
      </w:r>
    </w:p>
    <w:p w14:paraId="59897BAE" w14:textId="0FD04F69" w:rsidR="007A338D" w:rsidRDefault="007A338D" w:rsidP="006E6CBF">
      <w:pPr>
        <w:pStyle w:val="ListParagraph"/>
        <w:numPr>
          <w:ilvl w:val="0"/>
          <w:numId w:val="7"/>
        </w:numPr>
        <w:rPr>
          <w:lang w:eastAsia="fr-FR"/>
        </w:rPr>
      </w:pPr>
      <w:r>
        <w:rPr>
          <w:lang w:eastAsia="fr-FR"/>
        </w:rPr>
        <w:t xml:space="preserve">Gestion des utilisateurs et de leurs </w:t>
      </w:r>
      <w:r w:rsidR="00243E7C">
        <w:rPr>
          <w:lang w:eastAsia="fr-FR"/>
        </w:rPr>
        <w:t>rôles/</w:t>
      </w:r>
      <w:r>
        <w:rPr>
          <w:lang w:eastAsia="fr-FR"/>
        </w:rPr>
        <w:t>droits</w:t>
      </w:r>
    </w:p>
    <w:p w14:paraId="01F72D58" w14:textId="1EDFA23F" w:rsidR="00236BA8" w:rsidRDefault="00236BA8" w:rsidP="006E6CBF">
      <w:pPr>
        <w:pStyle w:val="ListParagraph"/>
        <w:numPr>
          <w:ilvl w:val="0"/>
          <w:numId w:val="7"/>
        </w:numPr>
        <w:rPr>
          <w:lang w:eastAsia="fr-FR"/>
        </w:rPr>
      </w:pPr>
      <w:r>
        <w:rPr>
          <w:lang w:eastAsia="fr-FR"/>
        </w:rPr>
        <w:t>Gestion de la liste des valeurs</w:t>
      </w:r>
    </w:p>
    <w:p w14:paraId="168644DC" w14:textId="2112E47B" w:rsidR="007A338D" w:rsidRPr="008F7F22" w:rsidRDefault="007A338D" w:rsidP="006E6CBF">
      <w:pPr>
        <w:pStyle w:val="ListParagraph"/>
        <w:numPr>
          <w:ilvl w:val="0"/>
          <w:numId w:val="7"/>
        </w:numPr>
        <w:rPr>
          <w:lang w:eastAsia="fr-FR"/>
        </w:rPr>
      </w:pPr>
      <w:r>
        <w:rPr>
          <w:lang w:eastAsia="fr-FR"/>
        </w:rPr>
        <w:t xml:space="preserve">Gestion </w:t>
      </w:r>
      <w:r w:rsidR="00CE6A52">
        <w:rPr>
          <w:lang w:eastAsia="fr-FR"/>
        </w:rPr>
        <w:t>de l’apparence</w:t>
      </w:r>
      <w:r>
        <w:rPr>
          <w:lang w:eastAsia="fr-FR"/>
        </w:rPr>
        <w:t xml:space="preserve"> d</w:t>
      </w:r>
      <w:r w:rsidR="0051741C">
        <w:rPr>
          <w:lang w:eastAsia="fr-FR"/>
        </w:rPr>
        <w:t>u système</w:t>
      </w:r>
    </w:p>
    <w:p w14:paraId="5E03F28B" w14:textId="110F157C" w:rsidR="00575B7A" w:rsidRDefault="00B04EA9" w:rsidP="00575B7A">
      <w:pPr>
        <w:pStyle w:val="Heading2"/>
      </w:pPr>
      <w:bookmarkStart w:id="26" w:name="_Toc122016749"/>
      <w:r w:rsidRPr="007B728E">
        <w:t>Candidat</w:t>
      </w:r>
      <w:bookmarkEnd w:id="26"/>
    </w:p>
    <w:p w14:paraId="17905C9F" w14:textId="77777777" w:rsidR="00682799" w:rsidRDefault="00CE6A52" w:rsidP="00CE6A52">
      <w:pPr>
        <w:rPr>
          <w:lang w:eastAsia="fr-FR"/>
        </w:rPr>
      </w:pPr>
      <w:r>
        <w:rPr>
          <w:lang w:eastAsia="fr-FR"/>
        </w:rPr>
        <w:t>Un candidat est matérialisé p</w:t>
      </w:r>
      <w:r w:rsidR="000F4C8B">
        <w:rPr>
          <w:lang w:eastAsia="fr-FR"/>
        </w:rPr>
        <w:t>ar s</w:t>
      </w:r>
      <w:r w:rsidR="00BD1EA1">
        <w:rPr>
          <w:lang w:eastAsia="fr-FR"/>
        </w:rPr>
        <w:t xml:space="preserve">a fiche. A ce stade nous n’avons pas de </w:t>
      </w:r>
      <w:r w:rsidR="00A93A0D">
        <w:rPr>
          <w:lang w:eastAsia="fr-FR"/>
        </w:rPr>
        <w:t>besoin clair</w:t>
      </w:r>
      <w:r w:rsidR="00BD1EA1">
        <w:rPr>
          <w:lang w:eastAsia="fr-FR"/>
        </w:rPr>
        <w:t xml:space="preserve"> en ce qui concerne son interaction éventuelle avec </w:t>
      </w:r>
      <w:r w:rsidR="00C6090F">
        <w:rPr>
          <w:lang w:eastAsia="fr-FR"/>
        </w:rPr>
        <w:t>le système</w:t>
      </w:r>
      <w:r w:rsidR="00BD1EA1">
        <w:rPr>
          <w:lang w:eastAsia="fr-FR"/>
        </w:rPr>
        <w:t>. Dans l’avenir, il pourrait</w:t>
      </w:r>
      <w:r w:rsidR="00682799">
        <w:rPr>
          <w:lang w:eastAsia="fr-FR"/>
        </w:rPr>
        <w:t> :</w:t>
      </w:r>
    </w:p>
    <w:p w14:paraId="0AB7FAD6" w14:textId="71502F17" w:rsidR="00CE6A52" w:rsidRDefault="00840582" w:rsidP="006E6CBF">
      <w:pPr>
        <w:pStyle w:val="ListParagraph"/>
        <w:numPr>
          <w:ilvl w:val="0"/>
          <w:numId w:val="8"/>
        </w:numPr>
        <w:rPr>
          <w:lang w:eastAsia="fr-FR"/>
        </w:rPr>
      </w:pPr>
      <w:r>
        <w:rPr>
          <w:lang w:eastAsia="fr-FR"/>
        </w:rPr>
        <w:t>Avoir</w:t>
      </w:r>
      <w:r w:rsidR="00BD1EA1">
        <w:rPr>
          <w:lang w:eastAsia="fr-FR"/>
        </w:rPr>
        <w:t xml:space="preserve"> accès </w:t>
      </w:r>
      <w:r w:rsidR="00C6090F">
        <w:rPr>
          <w:lang w:eastAsia="fr-FR"/>
        </w:rPr>
        <w:t>à</w:t>
      </w:r>
      <w:r w:rsidR="00A93A0D">
        <w:rPr>
          <w:lang w:eastAsia="fr-FR"/>
        </w:rPr>
        <w:t xml:space="preserve"> l’éventuelle application d</w:t>
      </w:r>
      <w:r w:rsidR="004E3FF0">
        <w:rPr>
          <w:lang w:eastAsia="fr-FR"/>
        </w:rPr>
        <w:t>’évaluation du système.</w:t>
      </w:r>
    </w:p>
    <w:p w14:paraId="047BDFE1" w14:textId="185FC25C" w:rsidR="00682799" w:rsidRDefault="00840582" w:rsidP="006E6CBF">
      <w:pPr>
        <w:pStyle w:val="ListParagraph"/>
        <w:numPr>
          <w:ilvl w:val="0"/>
          <w:numId w:val="8"/>
        </w:numPr>
        <w:rPr>
          <w:lang w:eastAsia="fr-FR"/>
        </w:rPr>
      </w:pPr>
      <w:r>
        <w:rPr>
          <w:lang w:eastAsia="fr-FR"/>
        </w:rPr>
        <w:t>Soumettre</w:t>
      </w:r>
      <w:r w:rsidR="00682799">
        <w:rPr>
          <w:lang w:eastAsia="fr-FR"/>
        </w:rPr>
        <w:t xml:space="preserve"> une candidature spontanée</w:t>
      </w:r>
      <w:r w:rsidR="00A914BD">
        <w:rPr>
          <w:lang w:eastAsia="fr-FR"/>
        </w:rPr>
        <w:t xml:space="preserve"> à travers une redirection du site de la société</w:t>
      </w:r>
      <w:r>
        <w:rPr>
          <w:lang w:eastAsia="fr-FR"/>
        </w:rPr>
        <w:t>.</w:t>
      </w:r>
    </w:p>
    <w:p w14:paraId="2CB00702" w14:textId="483BDC86" w:rsidR="00840582" w:rsidRPr="00CE6A52" w:rsidRDefault="00840582" w:rsidP="006E6CBF">
      <w:pPr>
        <w:pStyle w:val="ListParagraph"/>
        <w:numPr>
          <w:ilvl w:val="0"/>
          <w:numId w:val="8"/>
        </w:numPr>
        <w:rPr>
          <w:lang w:eastAsia="fr-FR"/>
        </w:rPr>
      </w:pPr>
      <w:r>
        <w:rPr>
          <w:lang w:eastAsia="fr-FR"/>
        </w:rPr>
        <w:t>Participer à un parcours de signature de</w:t>
      </w:r>
      <w:r w:rsidR="00681134">
        <w:rPr>
          <w:lang w:eastAsia="fr-FR"/>
        </w:rPr>
        <w:t xml:space="preserve"> documents tel que le contrat ou bien l’ordre de mission</w:t>
      </w:r>
    </w:p>
    <w:p w14:paraId="472566C3" w14:textId="2AE4AD84" w:rsidR="00B04EA9" w:rsidRDefault="00B04EA9" w:rsidP="00B04EA9">
      <w:pPr>
        <w:pStyle w:val="Heading2"/>
      </w:pPr>
      <w:bookmarkStart w:id="27" w:name="_Toc122016750"/>
      <w:r w:rsidRPr="007B728E">
        <w:lastRenderedPageBreak/>
        <w:t>Support</w:t>
      </w:r>
      <w:bookmarkEnd w:id="27"/>
    </w:p>
    <w:p w14:paraId="21E17733" w14:textId="2E424711" w:rsidR="00FA7E54" w:rsidRDefault="006A765E" w:rsidP="00FA7E54">
      <w:pPr>
        <w:rPr>
          <w:lang w:eastAsia="fr-FR"/>
        </w:rPr>
      </w:pPr>
      <w:r>
        <w:rPr>
          <w:lang w:eastAsia="fr-FR"/>
        </w:rPr>
        <w:t xml:space="preserve">Le support est un utilisateur du système. Il </w:t>
      </w:r>
      <w:r w:rsidR="00573870">
        <w:rPr>
          <w:lang w:eastAsia="fr-FR"/>
        </w:rPr>
        <w:t>possède un accès à toutes les applications en lecture seule.</w:t>
      </w:r>
    </w:p>
    <w:p w14:paraId="3FAD2E8B" w14:textId="243A8357" w:rsidR="0031433D" w:rsidRPr="00FA7E54" w:rsidRDefault="0031433D" w:rsidP="00FA7E54">
      <w:pPr>
        <w:rPr>
          <w:lang w:eastAsia="fr-FR"/>
        </w:rPr>
      </w:pPr>
      <w:r>
        <w:rPr>
          <w:lang w:eastAsia="fr-FR"/>
        </w:rPr>
        <w:t>Il doit avoir la possibilité</w:t>
      </w:r>
      <w:r w:rsidR="000C19BD">
        <w:rPr>
          <w:lang w:eastAsia="fr-FR"/>
        </w:rPr>
        <w:t xml:space="preserve"> d’effectuer </w:t>
      </w:r>
      <w:r w:rsidR="00967680">
        <w:rPr>
          <w:lang w:eastAsia="fr-FR"/>
        </w:rPr>
        <w:t>éventuellement toutes les actions qu’un utilisateur du système peut effectuer</w:t>
      </w:r>
      <w:r w:rsidR="00B538EA">
        <w:rPr>
          <w:lang w:eastAsia="fr-FR"/>
        </w:rPr>
        <w:t>.</w:t>
      </w:r>
    </w:p>
    <w:p w14:paraId="4182D4D1" w14:textId="32E076C4" w:rsidR="009E3166" w:rsidRPr="007B728E" w:rsidRDefault="00AD61EB" w:rsidP="009E3166">
      <w:pPr>
        <w:pStyle w:val="Heading1"/>
      </w:pPr>
      <w:bookmarkStart w:id="28" w:name="_Toc122016751"/>
      <w:r w:rsidRPr="007B728E">
        <w:rPr>
          <w:caps w:val="0"/>
        </w:rPr>
        <w:lastRenderedPageBreak/>
        <w:t>FONCTIONNALITES</w:t>
      </w:r>
      <w:bookmarkEnd w:id="28"/>
    </w:p>
    <w:p w14:paraId="00AD9E5B" w14:textId="4674DD27" w:rsidR="006A246F" w:rsidRPr="007B728E" w:rsidRDefault="006A246F" w:rsidP="009B3EC6">
      <w:pPr>
        <w:pStyle w:val="Heading2"/>
      </w:pPr>
      <w:bookmarkStart w:id="29" w:name="_Toc122016752"/>
      <w:r w:rsidRPr="007B728E">
        <w:t>Fonctionnalités Transverses</w:t>
      </w:r>
      <w:bookmarkEnd w:id="29"/>
    </w:p>
    <w:p w14:paraId="5BC2C357" w14:textId="39A27B3A" w:rsidR="00852FE4" w:rsidRDefault="00261B97" w:rsidP="00852FE4">
      <w:pPr>
        <w:pStyle w:val="Heading3"/>
        <w:rPr>
          <w:lang w:eastAsia="fr-FR"/>
        </w:rPr>
      </w:pPr>
      <w:bookmarkStart w:id="30" w:name="_Toc122016753"/>
      <w:r w:rsidRPr="007B728E">
        <w:rPr>
          <w:lang w:eastAsia="fr-FR"/>
        </w:rPr>
        <w:t>Traçabilité</w:t>
      </w:r>
      <w:bookmarkEnd w:id="30"/>
    </w:p>
    <w:p w14:paraId="61036994" w14:textId="6D951D05" w:rsidR="001D507E" w:rsidRDefault="00C76B1C" w:rsidP="001D507E">
      <w:pPr>
        <w:rPr>
          <w:lang w:eastAsia="fr-FR"/>
        </w:rPr>
      </w:pPr>
      <w:r>
        <w:rPr>
          <w:lang w:eastAsia="fr-FR"/>
        </w:rPr>
        <w:t>Tou</w:t>
      </w:r>
      <w:r w:rsidR="00453C64">
        <w:rPr>
          <w:lang w:eastAsia="fr-FR"/>
        </w:rPr>
        <w:t>tes les pages</w:t>
      </w:r>
      <w:r w:rsidR="00BB5D81">
        <w:rPr>
          <w:lang w:eastAsia="fr-FR"/>
        </w:rPr>
        <w:t xml:space="preserve"> ou fiche</w:t>
      </w:r>
      <w:r w:rsidR="00453C64">
        <w:rPr>
          <w:lang w:eastAsia="fr-FR"/>
        </w:rPr>
        <w:t xml:space="preserve"> </w:t>
      </w:r>
      <w:r w:rsidR="00EC44B5">
        <w:rPr>
          <w:lang w:eastAsia="fr-FR"/>
        </w:rPr>
        <w:t>d</w:t>
      </w:r>
      <w:r w:rsidR="003532AA">
        <w:rPr>
          <w:lang w:eastAsia="fr-FR"/>
        </w:rPr>
        <w:t>u s</w:t>
      </w:r>
      <w:r w:rsidR="00B12CB8">
        <w:rPr>
          <w:lang w:eastAsia="fr-FR"/>
        </w:rPr>
        <w:t xml:space="preserve">ystème possèdent un </w:t>
      </w:r>
      <w:r w:rsidR="00D87F52">
        <w:rPr>
          <w:lang w:eastAsia="fr-FR"/>
        </w:rPr>
        <w:t xml:space="preserve">onglet « Historique » traçant toutes les actions et modifications </w:t>
      </w:r>
      <w:r w:rsidR="00BB5D81">
        <w:rPr>
          <w:lang w:eastAsia="fr-FR"/>
        </w:rPr>
        <w:t>amenées à cette fiche</w:t>
      </w:r>
      <w:r w:rsidR="00147FD2">
        <w:rPr>
          <w:lang w:eastAsia="fr-FR"/>
        </w:rPr>
        <w:t>, tel que :</w:t>
      </w:r>
    </w:p>
    <w:p w14:paraId="3CBB79FB" w14:textId="5AD356D4" w:rsidR="00147FD2" w:rsidRDefault="00147FD2" w:rsidP="006E6CBF">
      <w:pPr>
        <w:pStyle w:val="ListParagraph"/>
        <w:numPr>
          <w:ilvl w:val="0"/>
          <w:numId w:val="12"/>
        </w:numPr>
        <w:rPr>
          <w:lang w:eastAsia="fr-FR"/>
        </w:rPr>
      </w:pPr>
      <w:r>
        <w:rPr>
          <w:lang w:eastAsia="fr-FR"/>
        </w:rPr>
        <w:t>Les transitions</w:t>
      </w:r>
      <w:r w:rsidR="007A7938">
        <w:rPr>
          <w:lang w:eastAsia="fr-FR"/>
        </w:rPr>
        <w:t xml:space="preserve"> de statuts</w:t>
      </w:r>
    </w:p>
    <w:p w14:paraId="1DBEA724" w14:textId="7B66CE71" w:rsidR="007A7938" w:rsidRDefault="007A7938" w:rsidP="006E6CBF">
      <w:pPr>
        <w:pStyle w:val="ListParagraph"/>
        <w:numPr>
          <w:ilvl w:val="0"/>
          <w:numId w:val="12"/>
        </w:numPr>
        <w:rPr>
          <w:lang w:eastAsia="fr-FR"/>
        </w:rPr>
      </w:pPr>
      <w:r>
        <w:rPr>
          <w:lang w:eastAsia="fr-FR"/>
        </w:rPr>
        <w:t>Les modifications des informations de la fiche</w:t>
      </w:r>
    </w:p>
    <w:p w14:paraId="61274CFA" w14:textId="62EEDD12" w:rsidR="007A7938" w:rsidRDefault="000D2663" w:rsidP="006E6CBF">
      <w:pPr>
        <w:pStyle w:val="ListParagraph"/>
        <w:numPr>
          <w:ilvl w:val="0"/>
          <w:numId w:val="12"/>
        </w:numPr>
        <w:rPr>
          <w:lang w:eastAsia="fr-FR"/>
        </w:rPr>
      </w:pPr>
      <w:r>
        <w:rPr>
          <w:lang w:eastAsia="fr-FR"/>
        </w:rPr>
        <w:t xml:space="preserve">Les </w:t>
      </w:r>
      <w:r w:rsidR="00685B0F">
        <w:rPr>
          <w:lang w:eastAsia="fr-FR"/>
        </w:rPr>
        <w:t xml:space="preserve">interactions </w:t>
      </w:r>
      <w:r w:rsidR="0023471B">
        <w:rPr>
          <w:lang w:eastAsia="fr-FR"/>
        </w:rPr>
        <w:t>avec le candidat, prospect ou client</w:t>
      </w:r>
    </w:p>
    <w:p w14:paraId="00FB0320" w14:textId="54AC197E" w:rsidR="007F1F14" w:rsidRDefault="007F1F14" w:rsidP="007F1F14">
      <w:pPr>
        <w:pStyle w:val="Heading3"/>
        <w:rPr>
          <w:lang w:eastAsia="fr-FR"/>
        </w:rPr>
      </w:pPr>
      <w:bookmarkStart w:id="31" w:name="_Toc122016754"/>
      <w:r>
        <w:rPr>
          <w:lang w:eastAsia="fr-FR"/>
        </w:rPr>
        <w:t>Notifications</w:t>
      </w:r>
      <w:bookmarkEnd w:id="31"/>
    </w:p>
    <w:p w14:paraId="5D329AFF" w14:textId="273B1C91" w:rsidR="007F1F14" w:rsidRDefault="007F1F14" w:rsidP="007F1F14">
      <w:pPr>
        <w:rPr>
          <w:lang w:eastAsia="fr-FR"/>
        </w:rPr>
      </w:pPr>
      <w:r>
        <w:rPr>
          <w:lang w:eastAsia="fr-FR"/>
        </w:rPr>
        <w:t xml:space="preserve">Chaque </w:t>
      </w:r>
      <w:r w:rsidR="004E5B48">
        <w:rPr>
          <w:lang w:eastAsia="fr-FR"/>
        </w:rPr>
        <w:t xml:space="preserve">fois qu’une fiche </w:t>
      </w:r>
      <w:r w:rsidR="00336D79">
        <w:rPr>
          <w:lang w:eastAsia="fr-FR"/>
        </w:rPr>
        <w:t>est modifiée</w:t>
      </w:r>
      <w:r w:rsidR="004E5B48">
        <w:rPr>
          <w:lang w:eastAsia="fr-FR"/>
        </w:rPr>
        <w:t>, les intervenants de cette fiche</w:t>
      </w:r>
      <w:r w:rsidR="00582612">
        <w:rPr>
          <w:lang w:eastAsia="fr-FR"/>
        </w:rPr>
        <w:t xml:space="preserve"> – le </w:t>
      </w:r>
      <w:r w:rsidR="001336BE">
        <w:rPr>
          <w:lang w:eastAsia="fr-FR"/>
        </w:rPr>
        <w:t>responsable du besoin par exemple, lors du positionnement de candidat</w:t>
      </w:r>
      <w:r w:rsidR="00582612">
        <w:rPr>
          <w:lang w:eastAsia="fr-FR"/>
        </w:rPr>
        <w:t xml:space="preserve"> – </w:t>
      </w:r>
      <w:r w:rsidR="001336BE">
        <w:rPr>
          <w:lang w:eastAsia="fr-FR"/>
        </w:rPr>
        <w:t>seront</w:t>
      </w:r>
      <w:r w:rsidR="00582612">
        <w:rPr>
          <w:lang w:eastAsia="fr-FR"/>
        </w:rPr>
        <w:t xml:space="preserve"> </w:t>
      </w:r>
      <w:r w:rsidR="001336BE">
        <w:rPr>
          <w:lang w:eastAsia="fr-FR"/>
        </w:rPr>
        <w:t>notifiés</w:t>
      </w:r>
      <w:r w:rsidR="00582612">
        <w:rPr>
          <w:lang w:eastAsia="fr-FR"/>
        </w:rPr>
        <w:t xml:space="preserve">. </w:t>
      </w:r>
      <w:r w:rsidR="002E4E2B">
        <w:rPr>
          <w:lang w:eastAsia="fr-FR"/>
        </w:rPr>
        <w:t>Cette notification se fera par la présence d’une pastille rouge numérotée dans l’entrée</w:t>
      </w:r>
      <w:r w:rsidR="001D50B0">
        <w:rPr>
          <w:lang w:eastAsia="fr-FR"/>
        </w:rPr>
        <w:t xml:space="preserve"> dans l’entrée « Flux » </w:t>
      </w:r>
      <w:r w:rsidR="00654FFA">
        <w:rPr>
          <w:lang w:eastAsia="fr-FR"/>
        </w:rPr>
        <w:t>du menu principal</w:t>
      </w:r>
      <w:r w:rsidR="001D50B0">
        <w:rPr>
          <w:lang w:eastAsia="fr-FR"/>
        </w:rPr>
        <w:t>.</w:t>
      </w:r>
    </w:p>
    <w:tbl>
      <w:tblPr>
        <w:tblStyle w:val="TableGrid"/>
        <w:tblW w:w="0" w:type="auto"/>
        <w:tblLook w:val="04A0" w:firstRow="1" w:lastRow="0" w:firstColumn="1" w:lastColumn="0" w:noHBand="0" w:noVBand="1"/>
      </w:tblPr>
      <w:tblGrid>
        <w:gridCol w:w="9062"/>
      </w:tblGrid>
      <w:tr w:rsidR="00410DE4" w14:paraId="0F17B730" w14:textId="77777777" w:rsidTr="00162F99">
        <w:trPr>
          <w:trHeight w:val="225"/>
        </w:trPr>
        <w:tc>
          <w:tcPr>
            <w:tcW w:w="9062" w:type="dxa"/>
            <w:shd w:val="clear" w:color="auto" w:fill="FDE9D9" w:themeFill="accent6" w:themeFillTint="33"/>
          </w:tcPr>
          <w:p w14:paraId="43BD9D21" w14:textId="77777777" w:rsidR="00410DE4" w:rsidRDefault="00410DE4">
            <w:pPr>
              <w:spacing w:after="0"/>
              <w:rPr>
                <w:lang w:eastAsia="fr-FR"/>
              </w:rPr>
            </w:pPr>
            <w:r>
              <w:rPr>
                <w:noProof/>
                <w:lang w:eastAsia="fr-FR"/>
              </w:rPr>
              <w:drawing>
                <wp:anchor distT="0" distB="0" distL="114300" distR="114300" simplePos="0" relativeHeight="251658241" behindDoc="1" locked="0" layoutInCell="1" allowOverlap="1" wp14:anchorId="1BDB702D" wp14:editId="455E4A80">
                  <wp:simplePos x="0" y="0"/>
                  <wp:positionH relativeFrom="column">
                    <wp:posOffset>0</wp:posOffset>
                  </wp:positionH>
                  <wp:positionV relativeFrom="paragraph">
                    <wp:posOffset>5080</wp:posOffset>
                  </wp:positionV>
                  <wp:extent cx="190500" cy="190500"/>
                  <wp:effectExtent l="0" t="0" r="0" b="0"/>
                  <wp:wrapTight wrapText="bothSides">
                    <wp:wrapPolygon edited="0">
                      <wp:start x="0" y="0"/>
                      <wp:lineTo x="0" y="19440"/>
                      <wp:lineTo x="19440" y="19440"/>
                      <wp:lineTo x="19440" y="0"/>
                      <wp:lineTo x="0" y="0"/>
                    </wp:wrapPolygon>
                  </wp:wrapTight>
                  <wp:docPr id="11" name="Picture 11" descr="Badge point d’interrog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Badge point d’interrogation avec un remplissage uni"/>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Pr>
                <w:lang w:eastAsia="fr-FR"/>
              </w:rPr>
              <w:t xml:space="preserve">Doit-on implémenter la fonctionnalité de « watcher » pour </w:t>
            </w:r>
            <w:r w:rsidR="000F3F62">
              <w:rPr>
                <w:lang w:eastAsia="fr-FR"/>
              </w:rPr>
              <w:t>une fiche donnée ?</w:t>
            </w:r>
          </w:p>
          <w:p w14:paraId="34ECF64F" w14:textId="77777777" w:rsidR="00A23E85" w:rsidRDefault="00A23E85">
            <w:pPr>
              <w:spacing w:after="0"/>
              <w:rPr>
                <w:lang w:eastAsia="fr-FR"/>
              </w:rPr>
            </w:pPr>
            <w:r>
              <w:rPr>
                <w:lang w:eastAsia="fr-FR"/>
              </w:rPr>
              <w:t>Peur que ça soit très lourd pour la personne</w:t>
            </w:r>
            <w:r w:rsidR="000154D9">
              <w:rPr>
                <w:lang w:eastAsia="fr-FR"/>
              </w:rPr>
              <w:t>.</w:t>
            </w:r>
          </w:p>
          <w:p w14:paraId="493B9D8B" w14:textId="54A6F881" w:rsidR="000154D9" w:rsidRDefault="000154D9">
            <w:pPr>
              <w:spacing w:after="0"/>
              <w:rPr>
                <w:lang w:eastAsia="fr-FR"/>
              </w:rPr>
            </w:pPr>
            <w:r>
              <w:rPr>
                <w:lang w:eastAsia="fr-FR"/>
              </w:rPr>
              <w:t xml:space="preserve">Watcher </w:t>
            </w:r>
            <w:r w:rsidR="00042907">
              <w:rPr>
                <w:lang w:eastAsia="fr-FR"/>
              </w:rPr>
              <w:t>avec sa checklist aussi</w:t>
            </w:r>
          </w:p>
        </w:tc>
      </w:tr>
    </w:tbl>
    <w:p w14:paraId="422844AC" w14:textId="77777777" w:rsidR="00410DE4" w:rsidRPr="007F1F14" w:rsidRDefault="00410DE4" w:rsidP="007F1F14">
      <w:pPr>
        <w:rPr>
          <w:lang w:eastAsia="fr-FR"/>
        </w:rPr>
      </w:pPr>
    </w:p>
    <w:p w14:paraId="2BC7332D" w14:textId="456D6847" w:rsidR="004C4DE8" w:rsidRDefault="004C4DE8" w:rsidP="004C4DE8">
      <w:pPr>
        <w:pStyle w:val="Heading3"/>
        <w:rPr>
          <w:lang w:eastAsia="fr-FR"/>
        </w:rPr>
      </w:pPr>
      <w:bookmarkStart w:id="32" w:name="_Toc122016755"/>
      <w:r>
        <w:rPr>
          <w:lang w:eastAsia="fr-FR"/>
        </w:rPr>
        <w:t>F</w:t>
      </w:r>
      <w:r w:rsidR="00830B93">
        <w:rPr>
          <w:lang w:eastAsia="fr-FR"/>
        </w:rPr>
        <w:t>il de discussion</w:t>
      </w:r>
      <w:bookmarkEnd w:id="32"/>
    </w:p>
    <w:p w14:paraId="68109DFE" w14:textId="56D3B8A8" w:rsidR="00830B93" w:rsidRDefault="00830B93" w:rsidP="00830B93">
      <w:pPr>
        <w:rPr>
          <w:lang w:eastAsia="fr-FR"/>
        </w:rPr>
      </w:pPr>
      <w:r>
        <w:rPr>
          <w:lang w:eastAsia="fr-FR"/>
        </w:rPr>
        <w:t xml:space="preserve">Toutes les fiches </w:t>
      </w:r>
      <w:r w:rsidR="008D7503">
        <w:rPr>
          <w:lang w:eastAsia="fr-FR"/>
        </w:rPr>
        <w:t>possèdent</w:t>
      </w:r>
      <w:r>
        <w:rPr>
          <w:lang w:eastAsia="fr-FR"/>
        </w:rPr>
        <w:t xml:space="preserve"> un</w:t>
      </w:r>
      <w:r w:rsidR="007110CF">
        <w:rPr>
          <w:lang w:eastAsia="fr-FR"/>
        </w:rPr>
        <w:t>e rubrique de discussion</w:t>
      </w:r>
      <w:r w:rsidR="008D7503">
        <w:rPr>
          <w:lang w:eastAsia="fr-FR"/>
        </w:rPr>
        <w:t xml:space="preserve"> réduite</w:t>
      </w:r>
      <w:r w:rsidR="00A705E4">
        <w:rPr>
          <w:lang w:eastAsia="fr-FR"/>
        </w:rPr>
        <w:t xml:space="preserve"> à droite de l’écran</w:t>
      </w:r>
      <w:r w:rsidR="008D7503">
        <w:rPr>
          <w:lang w:eastAsia="fr-FR"/>
        </w:rPr>
        <w:t xml:space="preserve">, permettant de commenter ou bien discuter </w:t>
      </w:r>
      <w:r w:rsidR="00346ECC">
        <w:rPr>
          <w:lang w:eastAsia="fr-FR"/>
        </w:rPr>
        <w:t xml:space="preserve">avec ses collègues concernant la fiche en question. </w:t>
      </w:r>
      <w:r w:rsidR="004F5E03">
        <w:rPr>
          <w:lang w:eastAsia="fr-FR"/>
        </w:rPr>
        <w:t>Ce fil peut être épinglé par l’utilisateur s’il le souhaite.</w:t>
      </w:r>
    </w:p>
    <w:p w14:paraId="62D5C193" w14:textId="3F3248FD" w:rsidR="004F5E03" w:rsidRPr="00830B93" w:rsidRDefault="004F5E03" w:rsidP="00830B93">
      <w:pPr>
        <w:rPr>
          <w:lang w:eastAsia="fr-FR"/>
        </w:rPr>
      </w:pPr>
      <w:r>
        <w:rPr>
          <w:lang w:eastAsia="fr-FR"/>
        </w:rPr>
        <w:t xml:space="preserve">Si un utilisateur mentionne un autre utilisateur grâce à </w:t>
      </w:r>
      <w:r w:rsidR="000437DC">
        <w:rPr>
          <w:lang w:eastAsia="fr-FR"/>
        </w:rPr>
        <w:t xml:space="preserve">l’annotation « @ », ce dernier sera alors notifié par la présence </w:t>
      </w:r>
      <w:r w:rsidR="00980A91">
        <w:rPr>
          <w:lang w:eastAsia="fr-FR"/>
        </w:rPr>
        <w:t>d’une pastille rouge</w:t>
      </w:r>
      <w:r w:rsidR="00803700">
        <w:rPr>
          <w:lang w:eastAsia="fr-FR"/>
        </w:rPr>
        <w:t xml:space="preserve"> numérotée</w:t>
      </w:r>
      <w:r w:rsidR="00980A91">
        <w:rPr>
          <w:lang w:eastAsia="fr-FR"/>
        </w:rPr>
        <w:t xml:space="preserve"> dans </w:t>
      </w:r>
      <w:r w:rsidR="0087642F">
        <w:rPr>
          <w:lang w:eastAsia="fr-FR"/>
        </w:rPr>
        <w:t xml:space="preserve">l’entrée </w:t>
      </w:r>
      <w:r w:rsidR="00156098">
        <w:rPr>
          <w:lang w:eastAsia="fr-FR"/>
        </w:rPr>
        <w:t>«</w:t>
      </w:r>
      <w:r w:rsidR="00654FFA">
        <w:rPr>
          <w:lang w:eastAsia="fr-FR"/>
        </w:rPr>
        <w:t xml:space="preserve"> Flux »</w:t>
      </w:r>
      <w:r w:rsidR="00156098">
        <w:rPr>
          <w:lang w:eastAsia="fr-FR"/>
        </w:rPr>
        <w:t> </w:t>
      </w:r>
      <w:r w:rsidR="00654FFA">
        <w:rPr>
          <w:lang w:eastAsia="fr-FR"/>
        </w:rPr>
        <w:t>du menu principal.</w:t>
      </w:r>
      <w:r w:rsidR="0087642F">
        <w:rPr>
          <w:lang w:eastAsia="fr-FR"/>
        </w:rPr>
        <w:t xml:space="preserve"> </w:t>
      </w:r>
    </w:p>
    <w:p w14:paraId="292F8E11" w14:textId="01D9430F" w:rsidR="00E00DB2" w:rsidRDefault="00AC3B08" w:rsidP="00E00DB2">
      <w:pPr>
        <w:pStyle w:val="Heading3"/>
        <w:rPr>
          <w:lang w:eastAsia="fr-FR"/>
        </w:rPr>
      </w:pPr>
      <w:bookmarkStart w:id="33" w:name="_Toc122016756"/>
      <w:r w:rsidRPr="007B728E">
        <w:rPr>
          <w:lang w:eastAsia="fr-FR"/>
        </w:rPr>
        <w:t>Moteur de Recherche</w:t>
      </w:r>
      <w:bookmarkEnd w:id="33"/>
    </w:p>
    <w:p w14:paraId="0EC8521B" w14:textId="028C372D" w:rsidR="00976D7B" w:rsidRDefault="00AA4918" w:rsidP="00976D7B">
      <w:pPr>
        <w:rPr>
          <w:lang w:eastAsia="fr-FR"/>
        </w:rPr>
      </w:pPr>
      <w:r>
        <w:rPr>
          <w:lang w:eastAsia="fr-FR"/>
        </w:rPr>
        <w:t>Le moteur de recherche doit permettre selon la page</w:t>
      </w:r>
      <w:r w:rsidR="0079638E">
        <w:rPr>
          <w:lang w:eastAsia="fr-FR"/>
        </w:rPr>
        <w:t xml:space="preserve"> – candidat par exemple – d’effectuer</w:t>
      </w:r>
      <w:r>
        <w:rPr>
          <w:lang w:eastAsia="fr-FR"/>
        </w:rPr>
        <w:t xml:space="preserve"> une recherche </w:t>
      </w:r>
      <w:r w:rsidR="004F195A">
        <w:rPr>
          <w:lang w:eastAsia="fr-FR"/>
        </w:rPr>
        <w:t>des éléments présents sur cette page.</w:t>
      </w:r>
    </w:p>
    <w:p w14:paraId="2CDC48CA" w14:textId="678A6AC5" w:rsidR="004F195A" w:rsidRDefault="004F195A" w:rsidP="00976D7B">
      <w:pPr>
        <w:rPr>
          <w:lang w:eastAsia="fr-FR"/>
        </w:rPr>
      </w:pPr>
      <w:r>
        <w:rPr>
          <w:lang w:eastAsia="fr-FR"/>
        </w:rPr>
        <w:t>Les résultats affichés doivent être filtrés par rapport aux éléments visibles à cet utilisateur.</w:t>
      </w:r>
      <w:r w:rsidR="0079638E">
        <w:rPr>
          <w:lang w:eastAsia="fr-FR"/>
        </w:rPr>
        <w:t xml:space="preserve"> Tous les champs peuvent être rajoutés à la condition de recherche. L’affichage du choix de la valeur est déterminé selon le type du champ (la liste des valeurs possibles pour un choix multiple, un choix de date pour les champs date, …)</w:t>
      </w:r>
      <w:r w:rsidR="008C12E1">
        <w:rPr>
          <w:lang w:eastAsia="fr-FR"/>
        </w:rPr>
        <w:t>.</w:t>
      </w:r>
    </w:p>
    <w:p w14:paraId="442F0705" w14:textId="10CFF478" w:rsidR="008C12E1" w:rsidRDefault="008C12E1" w:rsidP="00976D7B">
      <w:pPr>
        <w:rPr>
          <w:lang w:eastAsia="fr-FR"/>
        </w:rPr>
      </w:pPr>
      <w:r>
        <w:rPr>
          <w:lang w:eastAsia="fr-FR"/>
        </w:rPr>
        <w:t>Pour chaque page, il existera un filtre simple sur les champs principaux et un filtre avancé sur tous les champs possibles.</w:t>
      </w:r>
    </w:p>
    <w:p w14:paraId="01ABF69F" w14:textId="5179FC78" w:rsidR="009E6516" w:rsidRDefault="00CE37B4" w:rsidP="00976D7B">
      <w:pPr>
        <w:rPr>
          <w:lang w:eastAsia="fr-FR"/>
        </w:rPr>
      </w:pPr>
      <w:r>
        <w:rPr>
          <w:lang w:eastAsia="fr-FR"/>
        </w:rPr>
        <w:t>Les différentes conditions rajoutées à un filtre prennent la f</w:t>
      </w:r>
      <w:r w:rsidR="00FC60F8">
        <w:rPr>
          <w:lang w:eastAsia="fr-FR"/>
        </w:rPr>
        <w:t>orme d’une condition logique dans laquelle les opérateurs logiques et les associations sont permises.</w:t>
      </w:r>
    </w:p>
    <w:p w14:paraId="47B72ECB" w14:textId="4B90FC73" w:rsidR="004F195A" w:rsidRDefault="004F195A" w:rsidP="00976D7B">
      <w:pPr>
        <w:rPr>
          <w:lang w:eastAsia="fr-FR"/>
        </w:rPr>
      </w:pPr>
      <w:r>
        <w:rPr>
          <w:lang w:eastAsia="fr-FR"/>
        </w:rPr>
        <w:lastRenderedPageBreak/>
        <w:t xml:space="preserve">Etant donné qu’un élément est associé à un ou plusieurs autres éléments d’autres type </w:t>
      </w:r>
      <w:r w:rsidR="0079638E">
        <w:rPr>
          <w:lang w:eastAsia="fr-FR"/>
        </w:rPr>
        <w:t xml:space="preserve">– à </w:t>
      </w:r>
      <w:r>
        <w:rPr>
          <w:lang w:eastAsia="fr-FR"/>
        </w:rPr>
        <w:t>titre d’exemple, un besoin peut avoir plusieurs candidature</w:t>
      </w:r>
      <w:r w:rsidR="0079638E">
        <w:rPr>
          <w:lang w:eastAsia="fr-FR"/>
        </w:rPr>
        <w:t xml:space="preserve"> –</w:t>
      </w:r>
      <w:r>
        <w:rPr>
          <w:lang w:eastAsia="fr-FR"/>
        </w:rPr>
        <w:t xml:space="preserve"> la</w:t>
      </w:r>
      <w:r w:rsidR="0079638E">
        <w:rPr>
          <w:lang w:eastAsia="fr-FR"/>
        </w:rPr>
        <w:t xml:space="preserve"> </w:t>
      </w:r>
      <w:r>
        <w:rPr>
          <w:lang w:eastAsia="fr-FR"/>
        </w:rPr>
        <w:t xml:space="preserve">recherche doit permettre </w:t>
      </w:r>
      <w:r w:rsidR="00A47D28">
        <w:rPr>
          <w:lang w:eastAsia="fr-FR"/>
        </w:rPr>
        <w:t>d’avoir des fonctions de relations</w:t>
      </w:r>
      <w:r>
        <w:rPr>
          <w:lang w:eastAsia="fr-FR"/>
        </w:rPr>
        <w:t> :</w:t>
      </w:r>
    </w:p>
    <w:p w14:paraId="62BEFF75" w14:textId="24C7E860" w:rsidR="004F195A" w:rsidRDefault="00A47D28" w:rsidP="006E6CBF">
      <w:pPr>
        <w:pStyle w:val="ListParagraph"/>
        <w:numPr>
          <w:ilvl w:val="0"/>
          <w:numId w:val="13"/>
        </w:numPr>
        <w:rPr>
          <w:lang w:eastAsia="fr-FR"/>
        </w:rPr>
      </w:pPr>
      <w:r>
        <w:rPr>
          <w:lang w:eastAsia="fr-FR"/>
        </w:rPr>
        <w:t>« </w:t>
      </w:r>
      <w:r w:rsidR="00BD752F">
        <w:rPr>
          <w:lang w:eastAsia="fr-FR"/>
        </w:rPr>
        <w:t>À un moins une association</w:t>
      </w:r>
      <w:r>
        <w:rPr>
          <w:lang w:eastAsia="fr-FR"/>
        </w:rPr>
        <w:t> »</w:t>
      </w:r>
      <w:r w:rsidRPr="00A47D28">
        <w:rPr>
          <w:lang w:eastAsia="fr-FR"/>
        </w:rPr>
        <w:t xml:space="preserve"> – pour filtrer sur </w:t>
      </w:r>
      <w:r>
        <w:rPr>
          <w:lang w:eastAsia="fr-FR"/>
        </w:rPr>
        <w:t>les éléments ayant cette relation</w:t>
      </w:r>
    </w:p>
    <w:p w14:paraId="4059872B" w14:textId="1B596445" w:rsidR="00A47D28" w:rsidRDefault="00A47D28" w:rsidP="006E6CBF">
      <w:pPr>
        <w:pStyle w:val="ListParagraph"/>
        <w:numPr>
          <w:ilvl w:val="0"/>
          <w:numId w:val="13"/>
        </w:numPr>
        <w:rPr>
          <w:lang w:eastAsia="fr-FR"/>
        </w:rPr>
      </w:pPr>
      <w:r>
        <w:rPr>
          <w:lang w:eastAsia="fr-FR"/>
        </w:rPr>
        <w:t>« </w:t>
      </w:r>
      <w:r w:rsidR="00BD752F">
        <w:rPr>
          <w:lang w:eastAsia="fr-FR"/>
        </w:rPr>
        <w:t>Ne possède aucune association</w:t>
      </w:r>
      <w:r>
        <w:rPr>
          <w:lang w:eastAsia="fr-FR"/>
        </w:rPr>
        <w:t> »</w:t>
      </w:r>
      <w:r w:rsidRPr="00A47D28">
        <w:rPr>
          <w:lang w:eastAsia="fr-FR"/>
        </w:rPr>
        <w:t xml:space="preserve"> – pour filtrer sur le</w:t>
      </w:r>
      <w:r>
        <w:rPr>
          <w:lang w:eastAsia="fr-FR"/>
        </w:rPr>
        <w:t>s éléments n’ayant pas cette relation</w:t>
      </w:r>
    </w:p>
    <w:p w14:paraId="15CAE55C" w14:textId="242A640C" w:rsidR="00A47D28" w:rsidRDefault="00A47D28" w:rsidP="006E6CBF">
      <w:pPr>
        <w:pStyle w:val="ListParagraph"/>
        <w:numPr>
          <w:ilvl w:val="0"/>
          <w:numId w:val="13"/>
        </w:numPr>
        <w:rPr>
          <w:lang w:eastAsia="fr-FR"/>
        </w:rPr>
      </w:pPr>
      <w:r w:rsidRPr="00A47D28">
        <w:rPr>
          <w:lang w:eastAsia="fr-FR"/>
        </w:rPr>
        <w:t>« </w:t>
      </w:r>
      <w:r w:rsidR="00BD752F">
        <w:rPr>
          <w:lang w:eastAsia="fr-FR"/>
        </w:rPr>
        <w:t>Est associé à</w:t>
      </w:r>
      <w:r w:rsidRPr="00A47D28">
        <w:rPr>
          <w:lang w:eastAsia="fr-FR"/>
        </w:rPr>
        <w:t> » - pour filtrer sur le</w:t>
      </w:r>
      <w:r>
        <w:rPr>
          <w:lang w:eastAsia="fr-FR"/>
        </w:rPr>
        <w:t>s éléments lier à une condition particulière sur l’autre type.</w:t>
      </w:r>
    </w:p>
    <w:p w14:paraId="32D8A059" w14:textId="5AF71D65" w:rsidR="002E5FC6" w:rsidRDefault="004E3760" w:rsidP="002E5FC6">
      <w:pPr>
        <w:rPr>
          <w:lang w:eastAsia="fr-FR"/>
        </w:rPr>
      </w:pPr>
      <w:r>
        <w:rPr>
          <w:lang w:eastAsia="fr-FR"/>
        </w:rPr>
        <w:t xml:space="preserve">Les recherches peuvent être sauvegardées et partagées </w:t>
      </w:r>
      <w:r w:rsidR="005055F2">
        <w:rPr>
          <w:lang w:eastAsia="fr-FR"/>
        </w:rPr>
        <w:t>avec d’autre utilisateur avec un système de gestion de droit simplifié (agence</w:t>
      </w:r>
      <w:r w:rsidR="00DD6885">
        <w:rPr>
          <w:lang w:eastAsia="fr-FR"/>
        </w:rPr>
        <w:t>/profil ou bien un utilisateur spécifique)</w:t>
      </w:r>
    </w:p>
    <w:p w14:paraId="2D9E6F37" w14:textId="5C1DB7C5" w:rsidR="00D56F6A" w:rsidRDefault="00D56F6A" w:rsidP="00A47D28">
      <w:pPr>
        <w:pStyle w:val="Heading3"/>
        <w:rPr>
          <w:lang w:eastAsia="fr-FR"/>
        </w:rPr>
      </w:pPr>
      <w:bookmarkStart w:id="34" w:name="_Toc122016757"/>
      <w:r>
        <w:rPr>
          <w:lang w:eastAsia="fr-FR"/>
        </w:rPr>
        <w:t>Alerte</w:t>
      </w:r>
      <w:r w:rsidR="001C13F9">
        <w:rPr>
          <w:lang w:eastAsia="fr-FR"/>
        </w:rPr>
        <w:t>s</w:t>
      </w:r>
      <w:r>
        <w:rPr>
          <w:lang w:eastAsia="fr-FR"/>
        </w:rPr>
        <w:t xml:space="preserve"> </w:t>
      </w:r>
      <w:r w:rsidR="001C13F9">
        <w:rPr>
          <w:lang w:eastAsia="fr-FR"/>
        </w:rPr>
        <w:t>intelligentes</w:t>
      </w:r>
      <w:bookmarkEnd w:id="34"/>
    </w:p>
    <w:p w14:paraId="24F38AEE" w14:textId="74A00F9D" w:rsidR="001C13F9" w:rsidRDefault="00400590" w:rsidP="001C13F9">
      <w:pPr>
        <w:rPr>
          <w:lang w:eastAsia="fr-FR"/>
        </w:rPr>
      </w:pPr>
      <w:r>
        <w:rPr>
          <w:lang w:eastAsia="fr-FR"/>
        </w:rPr>
        <w:t xml:space="preserve">Chaque utilisateur aura la possibilité d’enregistrer 3 alertes </w:t>
      </w:r>
      <w:r w:rsidR="00D87C6C">
        <w:rPr>
          <w:lang w:eastAsia="fr-FR"/>
        </w:rPr>
        <w:t xml:space="preserve">intelligentes </w:t>
      </w:r>
      <w:r w:rsidR="001B107C">
        <w:rPr>
          <w:lang w:eastAsia="fr-FR"/>
        </w:rPr>
        <w:t>dans l’application des tâches</w:t>
      </w:r>
      <w:r w:rsidR="00FB0696">
        <w:rPr>
          <w:lang w:eastAsia="fr-FR"/>
        </w:rPr>
        <w:t xml:space="preserve">. </w:t>
      </w:r>
      <w:r w:rsidR="00F543B8">
        <w:rPr>
          <w:lang w:eastAsia="fr-FR"/>
        </w:rPr>
        <w:t>L’alerte aura un nom</w:t>
      </w:r>
      <w:r w:rsidR="00CA642A">
        <w:rPr>
          <w:lang w:eastAsia="fr-FR"/>
        </w:rPr>
        <w:t xml:space="preserve">, </w:t>
      </w:r>
      <w:r w:rsidR="00F543B8">
        <w:rPr>
          <w:lang w:eastAsia="fr-FR"/>
        </w:rPr>
        <w:t>une recherche sauvegardée associée</w:t>
      </w:r>
      <w:r w:rsidR="00CA642A">
        <w:rPr>
          <w:lang w:eastAsia="fr-FR"/>
        </w:rPr>
        <w:t xml:space="preserve"> et se présentera sous forme d</w:t>
      </w:r>
      <w:r w:rsidR="009540B6">
        <w:rPr>
          <w:lang w:eastAsia="fr-FR"/>
        </w:rPr>
        <w:t xml:space="preserve">’entrée </w:t>
      </w:r>
      <w:r w:rsidR="00A912AC">
        <w:rPr>
          <w:lang w:eastAsia="fr-FR"/>
        </w:rPr>
        <w:t>numéroté</w:t>
      </w:r>
      <w:r w:rsidR="009540B6">
        <w:rPr>
          <w:lang w:eastAsia="fr-FR"/>
        </w:rPr>
        <w:t>e dans le menu.</w:t>
      </w:r>
      <w:r w:rsidR="006179AA">
        <w:rPr>
          <w:lang w:eastAsia="fr-FR"/>
        </w:rPr>
        <w:t xml:space="preserve"> Ceci </w:t>
      </w:r>
      <w:r w:rsidR="00A15B97">
        <w:rPr>
          <w:lang w:eastAsia="fr-FR"/>
        </w:rPr>
        <w:t xml:space="preserve">permettra à l’utilisateur </w:t>
      </w:r>
      <w:r w:rsidR="006D469D">
        <w:rPr>
          <w:lang w:eastAsia="fr-FR"/>
        </w:rPr>
        <w:t>d’avoir une alerte visuelle de</w:t>
      </w:r>
      <w:r w:rsidR="0048795B">
        <w:rPr>
          <w:lang w:eastAsia="fr-FR"/>
        </w:rPr>
        <w:t xml:space="preserve"> l</w:t>
      </w:r>
      <w:r w:rsidR="006D469D">
        <w:rPr>
          <w:lang w:eastAsia="fr-FR"/>
        </w:rPr>
        <w:t>’arrivée de nouveaux éléments correspondant à la recherche enregistrée.</w:t>
      </w:r>
    </w:p>
    <w:tbl>
      <w:tblPr>
        <w:tblStyle w:val="TableGrid"/>
        <w:tblW w:w="0" w:type="auto"/>
        <w:tblLook w:val="04A0" w:firstRow="1" w:lastRow="0" w:firstColumn="1" w:lastColumn="0" w:noHBand="0" w:noVBand="1"/>
      </w:tblPr>
      <w:tblGrid>
        <w:gridCol w:w="9062"/>
      </w:tblGrid>
      <w:tr w:rsidR="00FB62E6" w14:paraId="777A78D4" w14:textId="77777777">
        <w:trPr>
          <w:trHeight w:val="558"/>
        </w:trPr>
        <w:tc>
          <w:tcPr>
            <w:tcW w:w="9062" w:type="dxa"/>
            <w:shd w:val="clear" w:color="auto" w:fill="FDE9D9" w:themeFill="accent6" w:themeFillTint="33"/>
          </w:tcPr>
          <w:p w14:paraId="68434351" w14:textId="11896CCC" w:rsidR="00FB62E6" w:rsidRDefault="00FB62E6" w:rsidP="00162F99">
            <w:pPr>
              <w:spacing w:after="0"/>
              <w:ind w:left="731"/>
              <w:rPr>
                <w:lang w:eastAsia="fr-FR"/>
              </w:rPr>
            </w:pPr>
            <w:r>
              <w:rPr>
                <w:noProof/>
                <w:lang w:eastAsia="fr-FR"/>
              </w:rPr>
              <w:drawing>
                <wp:anchor distT="0" distB="0" distL="114300" distR="114300" simplePos="0" relativeHeight="251658242" behindDoc="0" locked="0" layoutInCell="1" allowOverlap="1" wp14:anchorId="307A4744" wp14:editId="44FE0A2A">
                  <wp:simplePos x="0" y="0"/>
                  <wp:positionH relativeFrom="column">
                    <wp:posOffset>0</wp:posOffset>
                  </wp:positionH>
                  <wp:positionV relativeFrom="paragraph">
                    <wp:posOffset>1905</wp:posOffset>
                  </wp:positionV>
                  <wp:extent cx="304800" cy="304800"/>
                  <wp:effectExtent l="0" t="0" r="0" b="0"/>
                  <wp:wrapThrough wrapText="bothSides">
                    <wp:wrapPolygon edited="0">
                      <wp:start x="5400" y="0"/>
                      <wp:lineTo x="0" y="6750"/>
                      <wp:lineTo x="0" y="16200"/>
                      <wp:lineTo x="6750" y="20250"/>
                      <wp:lineTo x="14850" y="20250"/>
                      <wp:lineTo x="20250" y="13500"/>
                      <wp:lineTo x="20250" y="4050"/>
                      <wp:lineTo x="13500" y="0"/>
                      <wp:lineTo x="5400" y="0"/>
                    </wp:wrapPolygon>
                  </wp:wrapThrough>
                  <wp:docPr id="9" name="Picture 9" descr="Badge point d’interrog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Badge point d’interrogation avec un remplissage uni"/>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04800" cy="304800"/>
                          </a:xfrm>
                          <a:prstGeom prst="rect">
                            <a:avLst/>
                          </a:prstGeom>
                        </pic:spPr>
                      </pic:pic>
                    </a:graphicData>
                  </a:graphic>
                </wp:anchor>
              </w:drawing>
            </w:r>
            <w:r w:rsidR="00896EA1">
              <w:rPr>
                <w:lang w:eastAsia="fr-FR"/>
              </w:rPr>
              <w:t xml:space="preserve">Cette fonctionnalité bien que très utile pour augmenter la réactivité des utilisateurs </w:t>
            </w:r>
            <w:r w:rsidR="002F22A8">
              <w:rPr>
                <w:lang w:eastAsia="fr-FR"/>
              </w:rPr>
              <w:t>à la suite de</w:t>
            </w:r>
            <w:r w:rsidR="00896EA1">
              <w:rPr>
                <w:lang w:eastAsia="fr-FR"/>
              </w:rPr>
              <w:t xml:space="preserve"> certains </w:t>
            </w:r>
            <w:r w:rsidR="000262E5">
              <w:rPr>
                <w:lang w:eastAsia="fr-FR"/>
              </w:rPr>
              <w:t>évènements risque de dégrader les performances. Elle pourra</w:t>
            </w:r>
            <w:r w:rsidR="00162F99">
              <w:rPr>
                <w:lang w:eastAsia="fr-FR"/>
              </w:rPr>
              <w:t xml:space="preserve"> </w:t>
            </w:r>
            <w:r w:rsidR="000262E5">
              <w:rPr>
                <w:lang w:eastAsia="fr-FR"/>
              </w:rPr>
              <w:t>être étud</w:t>
            </w:r>
            <w:r w:rsidR="002F22A8">
              <w:rPr>
                <w:lang w:eastAsia="fr-FR"/>
              </w:rPr>
              <w:t>ié dans un second temps</w:t>
            </w:r>
          </w:p>
        </w:tc>
      </w:tr>
    </w:tbl>
    <w:p w14:paraId="436E6FE7" w14:textId="77777777" w:rsidR="00FB62E6" w:rsidRPr="001C13F9" w:rsidRDefault="00FB62E6" w:rsidP="001C13F9">
      <w:pPr>
        <w:rPr>
          <w:lang w:eastAsia="fr-FR"/>
        </w:rPr>
      </w:pPr>
    </w:p>
    <w:p w14:paraId="0D0BE182" w14:textId="0CBF9AB3" w:rsidR="00A47D28" w:rsidRDefault="00A47D28" w:rsidP="00A47D28">
      <w:pPr>
        <w:pStyle w:val="Heading3"/>
        <w:rPr>
          <w:lang w:eastAsia="fr-FR"/>
        </w:rPr>
      </w:pPr>
      <w:bookmarkStart w:id="35" w:name="_Toc122016758"/>
      <w:r>
        <w:rPr>
          <w:lang w:eastAsia="fr-FR"/>
        </w:rPr>
        <w:t>Affichage de</w:t>
      </w:r>
      <w:r w:rsidR="007703D0">
        <w:rPr>
          <w:lang w:eastAsia="fr-FR"/>
        </w:rPr>
        <w:t>s</w:t>
      </w:r>
      <w:r>
        <w:rPr>
          <w:lang w:eastAsia="fr-FR"/>
        </w:rPr>
        <w:t xml:space="preserve"> </w:t>
      </w:r>
      <w:r w:rsidR="00C63ED3">
        <w:rPr>
          <w:lang w:eastAsia="fr-FR"/>
        </w:rPr>
        <w:t>grilles</w:t>
      </w:r>
      <w:bookmarkEnd w:id="35"/>
    </w:p>
    <w:p w14:paraId="1E42B3E5" w14:textId="2EA858F8" w:rsidR="00A47D28" w:rsidRDefault="00A47D28" w:rsidP="00A47D28">
      <w:pPr>
        <w:rPr>
          <w:lang w:eastAsia="fr-FR"/>
        </w:rPr>
      </w:pPr>
      <w:r>
        <w:rPr>
          <w:lang w:eastAsia="fr-FR"/>
        </w:rPr>
        <w:t>Chaque application possède un affichage d</w:t>
      </w:r>
      <w:r w:rsidR="00BD752F">
        <w:rPr>
          <w:lang w:eastAsia="fr-FR"/>
        </w:rPr>
        <w:t xml:space="preserve">’une grille </w:t>
      </w:r>
      <w:r>
        <w:rPr>
          <w:lang w:eastAsia="fr-FR"/>
        </w:rPr>
        <w:t>d’éléments filtrable via le moteur de recherche.</w:t>
      </w:r>
    </w:p>
    <w:p w14:paraId="57FBA653" w14:textId="25822681" w:rsidR="00A47D28" w:rsidRDefault="00A47D28" w:rsidP="00A47D28">
      <w:pPr>
        <w:rPr>
          <w:lang w:eastAsia="fr-FR"/>
        </w:rPr>
      </w:pPr>
      <w:r>
        <w:rPr>
          <w:lang w:eastAsia="fr-FR"/>
        </w:rPr>
        <w:t>Les champs affichés par défaut sont configurables pour chaque page par l’administrateur.</w:t>
      </w:r>
    </w:p>
    <w:p w14:paraId="76C2E99D" w14:textId="74059427" w:rsidR="00A47D28" w:rsidRDefault="00A47D28" w:rsidP="00A47D28">
      <w:pPr>
        <w:rPr>
          <w:lang w:eastAsia="fr-FR"/>
        </w:rPr>
      </w:pPr>
      <w:r>
        <w:rPr>
          <w:lang w:eastAsia="fr-FR"/>
        </w:rPr>
        <w:t>L’utilisateur a la possibilité d’ajouter ou de supprimer des champs.</w:t>
      </w:r>
      <w:r w:rsidR="00BD752F">
        <w:rPr>
          <w:lang w:eastAsia="fr-FR"/>
        </w:rPr>
        <w:t xml:space="preserve"> Cet affichage sera automatiquement sauvegardé pour cet utilisateur. La limite du nombre maximal de colonnes par grille devra être définie dans la solution.</w:t>
      </w:r>
    </w:p>
    <w:p w14:paraId="7015FAEC" w14:textId="20AC1012" w:rsidR="00A47D28" w:rsidRDefault="00A47D28" w:rsidP="00A47D28">
      <w:pPr>
        <w:rPr>
          <w:lang w:eastAsia="fr-FR"/>
        </w:rPr>
      </w:pPr>
      <w:r>
        <w:rPr>
          <w:lang w:eastAsia="fr-FR"/>
        </w:rPr>
        <w:t xml:space="preserve">On appréciera la possibilité d’avoir un affichage à double </w:t>
      </w:r>
      <w:r w:rsidR="00BD752F">
        <w:rPr>
          <w:lang w:eastAsia="fr-FR"/>
        </w:rPr>
        <w:t>panneaux</w:t>
      </w:r>
      <w:r>
        <w:rPr>
          <w:lang w:eastAsia="fr-FR"/>
        </w:rPr>
        <w:t xml:space="preserve"> lié</w:t>
      </w:r>
      <w:r w:rsidR="00023296">
        <w:rPr>
          <w:lang w:eastAsia="fr-FR"/>
        </w:rPr>
        <w:t>e</w:t>
      </w:r>
      <w:r>
        <w:rPr>
          <w:lang w:eastAsia="fr-FR"/>
        </w:rPr>
        <w:t>s dans lequel</w:t>
      </w:r>
      <w:r w:rsidR="00023296">
        <w:rPr>
          <w:lang w:eastAsia="fr-FR"/>
        </w:rPr>
        <w:t xml:space="preserve"> l’affichage </w:t>
      </w:r>
      <w:r w:rsidR="00BD752F">
        <w:rPr>
          <w:lang w:eastAsia="fr-FR"/>
        </w:rPr>
        <w:t>du panneau de</w:t>
      </w:r>
      <w:r w:rsidR="00023296">
        <w:rPr>
          <w:lang w:eastAsia="fr-FR"/>
        </w:rPr>
        <w:t xml:space="preserve"> droite dépend de l’élément sélectionné dans la </w:t>
      </w:r>
      <w:r w:rsidR="00BD752F">
        <w:rPr>
          <w:lang w:eastAsia="fr-FR"/>
        </w:rPr>
        <w:t>grille</w:t>
      </w:r>
      <w:r w:rsidR="00023296">
        <w:rPr>
          <w:lang w:eastAsia="fr-FR"/>
        </w:rPr>
        <w:t xml:space="preserve"> d</w:t>
      </w:r>
      <w:r w:rsidR="00BD752F">
        <w:rPr>
          <w:lang w:eastAsia="fr-FR"/>
        </w:rPr>
        <w:t>u panneau de</w:t>
      </w:r>
      <w:r w:rsidR="00023296">
        <w:rPr>
          <w:lang w:eastAsia="fr-FR"/>
        </w:rPr>
        <w:t xml:space="preserve"> gauche</w:t>
      </w:r>
      <w:r w:rsidR="00BD752F">
        <w:rPr>
          <w:lang w:eastAsia="fr-FR"/>
        </w:rPr>
        <w:t xml:space="preserve"> qui gardera sa disposition d’affichage.</w:t>
      </w:r>
    </w:p>
    <w:p w14:paraId="03F144EE" w14:textId="4BE45961" w:rsidR="00BD752F" w:rsidRPr="00A47D28" w:rsidRDefault="00BD752F" w:rsidP="00A47D28">
      <w:pPr>
        <w:rPr>
          <w:lang w:eastAsia="fr-FR"/>
        </w:rPr>
      </w:pPr>
      <w:r>
        <w:rPr>
          <w:lang w:eastAsia="fr-FR"/>
        </w:rPr>
        <w:t>Dans le panneau de droite, l’utilisateur pourra afficher la grille d’éléments associés, ou bien l’aperçu de la fiche détaillée de l’élément sélectionné. D’autres affichages peuvent être proposés par la suite.</w:t>
      </w:r>
    </w:p>
    <w:p w14:paraId="1BD0C452" w14:textId="44C56F17" w:rsidR="00E00DB2" w:rsidRDefault="00AA1315" w:rsidP="00E00DB2">
      <w:pPr>
        <w:pStyle w:val="Heading3"/>
        <w:rPr>
          <w:lang w:eastAsia="fr-FR"/>
        </w:rPr>
      </w:pPr>
      <w:bookmarkStart w:id="36" w:name="_Gestion_de_Droits"/>
      <w:bookmarkStart w:id="37" w:name="_Toc122016759"/>
      <w:bookmarkEnd w:id="36"/>
      <w:r w:rsidRPr="007B728E">
        <w:rPr>
          <w:lang w:eastAsia="fr-FR"/>
        </w:rPr>
        <w:t>Gestion de Droits</w:t>
      </w:r>
      <w:bookmarkEnd w:id="37"/>
    </w:p>
    <w:p w14:paraId="7473E4CD" w14:textId="77777777" w:rsidR="00BD4711" w:rsidRDefault="00633844" w:rsidP="005E5403">
      <w:pPr>
        <w:rPr>
          <w:lang w:eastAsia="fr-FR"/>
        </w:rPr>
      </w:pPr>
      <w:r>
        <w:rPr>
          <w:lang w:eastAsia="fr-FR"/>
        </w:rPr>
        <w:t>La gestion des droits est centrale dans le système. Un utilisateur doit accéder uniquement aux applications, ainsi qu’aux onglets qui lui sont autorisés. Les rôles définis dans ce document représentent des groupes d’utilisateurs du système.</w:t>
      </w:r>
    </w:p>
    <w:p w14:paraId="656405FB" w14:textId="5D822B1D" w:rsidR="00BD4711" w:rsidRDefault="00633844" w:rsidP="005E5403">
      <w:pPr>
        <w:rPr>
          <w:lang w:eastAsia="fr-FR"/>
        </w:rPr>
      </w:pPr>
      <w:r>
        <w:rPr>
          <w:lang w:eastAsia="fr-FR"/>
        </w:rPr>
        <w:t xml:space="preserve">La gestion </w:t>
      </w:r>
      <w:r w:rsidR="00383B09">
        <w:rPr>
          <w:lang w:eastAsia="fr-FR"/>
        </w:rPr>
        <w:t xml:space="preserve">générale </w:t>
      </w:r>
      <w:r>
        <w:rPr>
          <w:lang w:eastAsia="fr-FR"/>
        </w:rPr>
        <w:t>des droits</w:t>
      </w:r>
      <w:r w:rsidR="00BD4711">
        <w:rPr>
          <w:lang w:eastAsia="fr-FR"/>
        </w:rPr>
        <w:t xml:space="preserve"> par l’administrateur</w:t>
      </w:r>
      <w:r>
        <w:rPr>
          <w:lang w:eastAsia="fr-FR"/>
        </w:rPr>
        <w:t xml:space="preserve"> </w:t>
      </w:r>
      <w:r w:rsidR="00BD4711">
        <w:rPr>
          <w:lang w:eastAsia="fr-FR"/>
        </w:rPr>
        <w:t>du systè</w:t>
      </w:r>
      <w:r w:rsidR="00383B09">
        <w:rPr>
          <w:lang w:eastAsia="fr-FR"/>
        </w:rPr>
        <w:t xml:space="preserve">me </w:t>
      </w:r>
      <w:r>
        <w:rPr>
          <w:lang w:eastAsia="fr-FR"/>
        </w:rPr>
        <w:t>se fait par application et à une granularité fine</w:t>
      </w:r>
      <w:r w:rsidR="00BD4711">
        <w:rPr>
          <w:lang w:eastAsia="fr-FR"/>
        </w:rPr>
        <w:t xml:space="preserve"> (onglet)</w:t>
      </w:r>
      <w:r>
        <w:rPr>
          <w:lang w:eastAsia="fr-FR"/>
        </w:rPr>
        <w:t xml:space="preserve">. </w:t>
      </w:r>
      <w:r w:rsidR="00383B09">
        <w:rPr>
          <w:lang w:eastAsia="fr-FR"/>
        </w:rPr>
        <w:t>Il</w:t>
      </w:r>
      <w:r>
        <w:rPr>
          <w:lang w:eastAsia="fr-FR"/>
        </w:rPr>
        <w:t xml:space="preserve"> peut rajouter un utilisateur à un groupe ou bien le retirer d’un groupe </w:t>
      </w:r>
      <w:r>
        <w:rPr>
          <w:lang w:eastAsia="fr-FR"/>
        </w:rPr>
        <w:lastRenderedPageBreak/>
        <w:t>selon le besoin</w:t>
      </w:r>
      <w:r w:rsidR="00BD4711">
        <w:rPr>
          <w:lang w:eastAsia="fr-FR"/>
        </w:rPr>
        <w:t>. Il peut aussi le rajouter ou bien le retirer d’une application – cette dimension de configuration est surtout dans le but pouvoir gérer la facturation par application.</w:t>
      </w:r>
    </w:p>
    <w:p w14:paraId="65439D18" w14:textId="7F27B33E" w:rsidR="005E5403" w:rsidRDefault="00BD4711" w:rsidP="005E5403">
      <w:pPr>
        <w:rPr>
          <w:lang w:eastAsia="fr-FR"/>
        </w:rPr>
      </w:pPr>
      <w:r>
        <w:rPr>
          <w:lang w:eastAsia="fr-FR"/>
        </w:rPr>
        <w:t>Un groupe possède des droits de lecture, contribution ou</w:t>
      </w:r>
      <w:r w:rsidR="00633844">
        <w:rPr>
          <w:lang w:eastAsia="fr-FR"/>
        </w:rPr>
        <w:t xml:space="preserve"> </w:t>
      </w:r>
      <w:r>
        <w:rPr>
          <w:lang w:eastAsia="fr-FR"/>
        </w:rPr>
        <w:t xml:space="preserve">possession d’un onglet dans une application. </w:t>
      </w:r>
      <w:r w:rsidR="00C44DB0">
        <w:rPr>
          <w:lang w:eastAsia="fr-FR"/>
        </w:rPr>
        <w:t>(</w:t>
      </w:r>
      <w:r w:rsidR="00DF7A39">
        <w:rPr>
          <w:lang w:eastAsia="fr-FR"/>
        </w:rPr>
        <w:t>Candidat</w:t>
      </w:r>
      <w:r w:rsidR="00C44DB0">
        <w:rPr>
          <w:lang w:eastAsia="fr-FR"/>
        </w:rPr>
        <w:t xml:space="preserve"> et proposition de contrat)</w:t>
      </w:r>
      <w:r w:rsidR="00DF7A39">
        <w:rPr>
          <w:lang w:eastAsia="fr-FR"/>
        </w:rPr>
        <w:t>.</w:t>
      </w:r>
    </w:p>
    <w:p w14:paraId="72CCA71C" w14:textId="77B82B27" w:rsidR="00DF7A39" w:rsidRDefault="00274B7B" w:rsidP="005E5403">
      <w:pPr>
        <w:rPr>
          <w:lang w:eastAsia="fr-FR"/>
        </w:rPr>
      </w:pPr>
      <w:r>
        <w:rPr>
          <w:lang w:eastAsia="fr-FR"/>
        </w:rPr>
        <w:t xml:space="preserve">Les </w:t>
      </w:r>
      <w:r w:rsidR="000963EA">
        <w:rPr>
          <w:lang w:eastAsia="fr-FR"/>
        </w:rPr>
        <w:t>utilisateurs ayant le droit de possession sur un</w:t>
      </w:r>
      <w:r w:rsidR="00C27094">
        <w:rPr>
          <w:lang w:eastAsia="fr-FR"/>
        </w:rPr>
        <w:t xml:space="preserve">e fonctionnalité, tel que l’administration des processus de recrutement, peuvent </w:t>
      </w:r>
      <w:r w:rsidR="007455E9">
        <w:rPr>
          <w:lang w:eastAsia="fr-FR"/>
        </w:rPr>
        <w:t xml:space="preserve">gérer les droits d’autres utilisateurs </w:t>
      </w:r>
      <w:r w:rsidR="00E740ED">
        <w:rPr>
          <w:lang w:eastAsia="fr-FR"/>
        </w:rPr>
        <w:t>sur cette fonctionnalité.</w:t>
      </w:r>
    </w:p>
    <w:p w14:paraId="6A4E3D55" w14:textId="28AA7B4A" w:rsidR="005E5403" w:rsidRDefault="005E5403" w:rsidP="005E5403">
      <w:pPr>
        <w:pStyle w:val="Heading3"/>
        <w:rPr>
          <w:lang w:eastAsia="fr-FR"/>
        </w:rPr>
      </w:pPr>
      <w:bookmarkStart w:id="38" w:name="_Toc122016760"/>
      <w:r>
        <w:rPr>
          <w:lang w:eastAsia="fr-FR"/>
        </w:rPr>
        <w:t>Internationalisation &amp; Localisation</w:t>
      </w:r>
      <w:bookmarkEnd w:id="38"/>
    </w:p>
    <w:p w14:paraId="1C4B9C3A" w14:textId="31DA0DC3" w:rsidR="005E5403" w:rsidRPr="005E5403" w:rsidRDefault="005E5403" w:rsidP="005E5403">
      <w:pPr>
        <w:rPr>
          <w:lang w:eastAsia="fr-FR"/>
        </w:rPr>
      </w:pPr>
      <w:r>
        <w:rPr>
          <w:lang w:eastAsia="fr-FR"/>
        </w:rPr>
        <w:t xml:space="preserve">Le système doit prendre en compte le besoin d’une localisation en français et en anglais à minima. Si le cas se présente, il faudra aussi mener </w:t>
      </w:r>
      <w:r w:rsidR="00940E7D">
        <w:rPr>
          <w:lang w:eastAsia="fr-FR"/>
        </w:rPr>
        <w:t xml:space="preserve">des travaux </w:t>
      </w:r>
      <w:r>
        <w:rPr>
          <w:lang w:eastAsia="fr-FR"/>
        </w:rPr>
        <w:t>d’internationalisation du système afin de s’adapter à plusieurs marchés.</w:t>
      </w:r>
    </w:p>
    <w:p w14:paraId="0F5C4B39" w14:textId="3D771B5C" w:rsidR="00532AA6" w:rsidRPr="007B728E" w:rsidRDefault="00764125" w:rsidP="009B3EC6">
      <w:pPr>
        <w:pStyle w:val="Heading2"/>
      </w:pPr>
      <w:bookmarkStart w:id="39" w:name="_Toc122016761"/>
      <w:r w:rsidRPr="007B728E">
        <w:t>Fiche Candidat</w:t>
      </w:r>
      <w:bookmarkEnd w:id="39"/>
    </w:p>
    <w:p w14:paraId="32F4F4A0" w14:textId="17C2420F" w:rsidR="003A33D9" w:rsidRDefault="00AD3E39" w:rsidP="003A33D9">
      <w:pPr>
        <w:pStyle w:val="Heading3"/>
        <w:rPr>
          <w:lang w:eastAsia="fr-FR"/>
        </w:rPr>
      </w:pPr>
      <w:bookmarkStart w:id="40" w:name="_Toc122016762"/>
      <w:r w:rsidRPr="007B728E">
        <w:rPr>
          <w:lang w:eastAsia="fr-FR"/>
        </w:rPr>
        <w:t>Créer</w:t>
      </w:r>
      <w:bookmarkEnd w:id="40"/>
    </w:p>
    <w:p w14:paraId="2E213E4E" w14:textId="09ADD6DA" w:rsidR="00FE15D2" w:rsidRDefault="00645873" w:rsidP="00FE15D2">
      <w:pPr>
        <w:rPr>
          <w:lang w:eastAsia="fr-FR"/>
        </w:rPr>
      </w:pPr>
      <w:r>
        <w:rPr>
          <w:lang w:eastAsia="fr-FR"/>
        </w:rPr>
        <w:t xml:space="preserve">Pour créer la fiche d’un candidat l’utilisateur doit être autorisé </w:t>
      </w:r>
      <w:r w:rsidR="00382512">
        <w:rPr>
          <w:lang w:eastAsia="fr-FR"/>
        </w:rPr>
        <w:t>à</w:t>
      </w:r>
      <w:r w:rsidR="00FE13EB">
        <w:rPr>
          <w:lang w:eastAsia="fr-FR"/>
        </w:rPr>
        <w:t xml:space="preserve"> l</w:t>
      </w:r>
      <w:r w:rsidR="00382512">
        <w:rPr>
          <w:lang w:eastAsia="fr-FR"/>
        </w:rPr>
        <w:t>e</w:t>
      </w:r>
      <w:r w:rsidR="00FE13EB">
        <w:rPr>
          <w:lang w:eastAsia="fr-FR"/>
        </w:rPr>
        <w:t xml:space="preserve"> faire (</w:t>
      </w:r>
      <w:r w:rsidR="00160B83">
        <w:rPr>
          <w:lang w:eastAsia="fr-FR"/>
        </w:rPr>
        <w:t xml:space="preserve">voir </w:t>
      </w:r>
      <w:hyperlink w:anchor="_Gestion_de_Droits" w:history="1">
        <w:r w:rsidR="00FE13EB" w:rsidRPr="00DD0D8D">
          <w:rPr>
            <w:rStyle w:val="Hyperlink"/>
            <w:lang w:eastAsia="fr-FR"/>
          </w:rPr>
          <w:t>gestion des droits</w:t>
        </w:r>
      </w:hyperlink>
      <w:r w:rsidR="00FE13EB">
        <w:rPr>
          <w:lang w:eastAsia="fr-FR"/>
        </w:rPr>
        <w:t>).</w:t>
      </w:r>
    </w:p>
    <w:p w14:paraId="19A1D1C9" w14:textId="3330B503" w:rsidR="00F07EEF" w:rsidRDefault="00F07EEF" w:rsidP="00FE15D2">
      <w:pPr>
        <w:rPr>
          <w:lang w:eastAsia="fr-FR"/>
        </w:rPr>
      </w:pPr>
      <w:r>
        <w:rPr>
          <w:lang w:eastAsia="fr-FR"/>
        </w:rPr>
        <w:t>L</w:t>
      </w:r>
      <w:r w:rsidR="009971DD">
        <w:rPr>
          <w:lang w:eastAsia="fr-FR"/>
        </w:rPr>
        <w:t>’utilisateur doit saisir un formulaire contenant l’identité du candidat (nom, prénom, civilité</w:t>
      </w:r>
      <w:r w:rsidR="00E907BA">
        <w:rPr>
          <w:lang w:eastAsia="fr-FR"/>
        </w:rPr>
        <w:t xml:space="preserve">, </w:t>
      </w:r>
      <w:r w:rsidR="004053C2">
        <w:rPr>
          <w:lang w:eastAsia="fr-FR"/>
        </w:rPr>
        <w:t xml:space="preserve">localisation, </w:t>
      </w:r>
      <w:r w:rsidR="00E907BA">
        <w:rPr>
          <w:lang w:eastAsia="fr-FR"/>
        </w:rPr>
        <w:t>contact</w:t>
      </w:r>
      <w:r w:rsidR="000B361D">
        <w:rPr>
          <w:lang w:eastAsia="fr-FR"/>
        </w:rPr>
        <w:t xml:space="preserve"> mail et/ou téléphone</w:t>
      </w:r>
      <w:r w:rsidR="009971DD">
        <w:rPr>
          <w:lang w:eastAsia="fr-FR"/>
        </w:rPr>
        <w:t>)</w:t>
      </w:r>
      <w:r w:rsidR="00507ADD">
        <w:rPr>
          <w:lang w:eastAsia="fr-FR"/>
        </w:rPr>
        <w:t>.</w:t>
      </w:r>
      <w:r w:rsidR="002776D0">
        <w:rPr>
          <w:lang w:eastAsia="fr-FR"/>
        </w:rPr>
        <w:t xml:space="preserve"> La fiche</w:t>
      </w:r>
      <w:r w:rsidR="000B361D">
        <w:rPr>
          <w:lang w:eastAsia="fr-FR"/>
        </w:rPr>
        <w:t xml:space="preserve"> sera par la suite </w:t>
      </w:r>
      <w:r w:rsidR="0042204A">
        <w:rPr>
          <w:lang w:eastAsia="fr-FR"/>
        </w:rPr>
        <w:t>sous le statut « Draft »</w:t>
      </w:r>
      <w:r w:rsidR="00897289">
        <w:rPr>
          <w:lang w:eastAsia="fr-FR"/>
        </w:rPr>
        <w:t>. A ce stade un candidat n</w:t>
      </w:r>
      <w:r w:rsidR="00BF2FA3">
        <w:rPr>
          <w:lang w:eastAsia="fr-FR"/>
        </w:rPr>
        <w:t>e fait pas encore parti</w:t>
      </w:r>
      <w:r w:rsidR="00507ADD">
        <w:rPr>
          <w:lang w:eastAsia="fr-FR"/>
        </w:rPr>
        <w:t>e</w:t>
      </w:r>
      <w:r w:rsidR="00BF2FA3">
        <w:rPr>
          <w:lang w:eastAsia="fr-FR"/>
        </w:rPr>
        <w:t xml:space="preserve"> d’aucun processus de recrutement.</w:t>
      </w:r>
      <w:r w:rsidR="00585C48">
        <w:rPr>
          <w:lang w:eastAsia="fr-FR"/>
        </w:rPr>
        <w:t xml:space="preserve"> </w:t>
      </w:r>
      <w:r w:rsidR="001861BE">
        <w:rPr>
          <w:lang w:eastAsia="fr-FR"/>
        </w:rPr>
        <w:t>Par la s</w:t>
      </w:r>
      <w:r w:rsidR="00585C48">
        <w:rPr>
          <w:lang w:eastAsia="fr-FR"/>
        </w:rPr>
        <w:t xml:space="preserve">uite l’utilisateur sera directement dirigé vers la fiche du candidat </w:t>
      </w:r>
      <w:r w:rsidR="00D05C49">
        <w:rPr>
          <w:lang w:eastAsia="fr-FR"/>
        </w:rPr>
        <w:t xml:space="preserve">pour </w:t>
      </w:r>
      <w:hyperlink w:anchor="_Editer" w:history="1">
        <w:r w:rsidR="00D05C49" w:rsidRPr="00D05C49">
          <w:rPr>
            <w:rStyle w:val="Hyperlink"/>
            <w:lang w:eastAsia="fr-FR"/>
          </w:rPr>
          <w:t>édition</w:t>
        </w:r>
      </w:hyperlink>
      <w:r w:rsidR="00D05C49">
        <w:rPr>
          <w:lang w:eastAsia="fr-FR"/>
        </w:rPr>
        <w:t>.</w:t>
      </w:r>
    </w:p>
    <w:p w14:paraId="2CB475CC" w14:textId="1B599AE8" w:rsidR="00F9663E" w:rsidRDefault="00890FB6" w:rsidP="00FE15D2">
      <w:pPr>
        <w:rPr>
          <w:lang w:eastAsia="fr-FR"/>
        </w:rPr>
      </w:pPr>
      <w:r>
        <w:rPr>
          <w:lang w:eastAsia="fr-FR"/>
        </w:rPr>
        <w:t xml:space="preserve">La fiche du candidat est par la suite accessible </w:t>
      </w:r>
      <w:r w:rsidR="00D05C49">
        <w:rPr>
          <w:lang w:eastAsia="fr-FR"/>
        </w:rPr>
        <w:t xml:space="preserve">à la fois </w:t>
      </w:r>
      <w:r>
        <w:rPr>
          <w:lang w:eastAsia="fr-FR"/>
        </w:rPr>
        <w:t>pour :</w:t>
      </w:r>
    </w:p>
    <w:p w14:paraId="6C89C278" w14:textId="734947CC" w:rsidR="006523E5" w:rsidRDefault="006523E5" w:rsidP="006E6CBF">
      <w:pPr>
        <w:pStyle w:val="ListParagraph"/>
        <w:numPr>
          <w:ilvl w:val="0"/>
          <w:numId w:val="10"/>
        </w:numPr>
        <w:rPr>
          <w:lang w:eastAsia="fr-FR"/>
        </w:rPr>
      </w:pPr>
      <w:r>
        <w:rPr>
          <w:lang w:eastAsia="fr-FR"/>
        </w:rPr>
        <w:t xml:space="preserve">Mettre à jour les informations </w:t>
      </w:r>
      <w:r w:rsidR="004B7401">
        <w:rPr>
          <w:lang w:eastAsia="fr-FR"/>
        </w:rPr>
        <w:t>liés à sa formation, son expérience, ses compétences, ses références</w:t>
      </w:r>
      <w:r w:rsidR="00715D4F">
        <w:rPr>
          <w:lang w:eastAsia="fr-FR"/>
        </w:rPr>
        <w:t>, ses prétentions salariales</w:t>
      </w:r>
      <w:r w:rsidR="0094403A">
        <w:rPr>
          <w:lang w:eastAsia="fr-FR"/>
        </w:rPr>
        <w:t xml:space="preserve"> </w:t>
      </w:r>
      <w:r w:rsidR="00715D4F">
        <w:rPr>
          <w:lang w:eastAsia="fr-FR"/>
        </w:rPr>
        <w:t>…</w:t>
      </w:r>
      <w:r w:rsidR="0094403A">
        <w:rPr>
          <w:lang w:eastAsia="fr-FR"/>
        </w:rPr>
        <w:t xml:space="preserve"> </w:t>
      </w:r>
      <w:r w:rsidR="0002034C">
        <w:rPr>
          <w:lang w:eastAsia="fr-FR"/>
        </w:rPr>
        <w:t xml:space="preserve">(voir </w:t>
      </w:r>
      <w:hyperlink w:anchor="_Editer" w:history="1">
        <w:r w:rsidR="0002034C" w:rsidRPr="0002034C">
          <w:rPr>
            <w:rStyle w:val="Hyperlink"/>
            <w:lang w:eastAsia="fr-FR"/>
          </w:rPr>
          <w:t>Editer</w:t>
        </w:r>
      </w:hyperlink>
      <w:r w:rsidR="0002034C">
        <w:rPr>
          <w:lang w:eastAsia="fr-FR"/>
        </w:rPr>
        <w:t>)</w:t>
      </w:r>
    </w:p>
    <w:p w14:paraId="769E0FB7" w14:textId="1FD9DDB0" w:rsidR="0002034C" w:rsidRPr="00FE15D2" w:rsidRDefault="0002034C" w:rsidP="006E6CBF">
      <w:pPr>
        <w:pStyle w:val="ListParagraph"/>
        <w:numPr>
          <w:ilvl w:val="0"/>
          <w:numId w:val="10"/>
        </w:numPr>
        <w:rPr>
          <w:lang w:eastAsia="fr-FR"/>
        </w:rPr>
      </w:pPr>
      <w:r>
        <w:rPr>
          <w:lang w:eastAsia="fr-FR"/>
        </w:rPr>
        <w:t xml:space="preserve">Déclencher un processus de recrutement (voir </w:t>
      </w:r>
      <w:hyperlink w:anchor="_Mettre_à_jour" w:history="1">
        <w:r w:rsidRPr="0002034C">
          <w:rPr>
            <w:rStyle w:val="Hyperlink"/>
            <w:lang w:eastAsia="fr-FR"/>
          </w:rPr>
          <w:t>Mettre à jour le statut</w:t>
        </w:r>
      </w:hyperlink>
      <w:r>
        <w:rPr>
          <w:lang w:eastAsia="fr-FR"/>
        </w:rPr>
        <w:t>)</w:t>
      </w:r>
    </w:p>
    <w:p w14:paraId="5408DFA9" w14:textId="3461D612" w:rsidR="003A33D9" w:rsidRDefault="00AD3E39" w:rsidP="003A33D9">
      <w:pPr>
        <w:pStyle w:val="Heading3"/>
        <w:rPr>
          <w:lang w:eastAsia="fr-FR"/>
        </w:rPr>
      </w:pPr>
      <w:bookmarkStart w:id="41" w:name="_Editer"/>
      <w:bookmarkStart w:id="42" w:name="_Toc122016763"/>
      <w:bookmarkEnd w:id="41"/>
      <w:r w:rsidRPr="007B728E">
        <w:rPr>
          <w:lang w:eastAsia="fr-FR"/>
        </w:rPr>
        <w:t>Editer</w:t>
      </w:r>
      <w:bookmarkEnd w:id="42"/>
    </w:p>
    <w:p w14:paraId="43B5A857" w14:textId="66E78B0E" w:rsidR="009A14BF" w:rsidRDefault="009A14BF" w:rsidP="009A14BF">
      <w:pPr>
        <w:rPr>
          <w:lang w:eastAsia="fr-FR"/>
        </w:rPr>
      </w:pPr>
      <w:r>
        <w:rPr>
          <w:lang w:eastAsia="fr-FR"/>
        </w:rPr>
        <w:t>La fiche candidat tel</w:t>
      </w:r>
      <w:r w:rsidR="00886DDD">
        <w:rPr>
          <w:lang w:eastAsia="fr-FR"/>
        </w:rPr>
        <w:t>le que décrite auparavant contient plusieurs onglets</w:t>
      </w:r>
      <w:r w:rsidR="00C948C7">
        <w:rPr>
          <w:lang w:eastAsia="fr-FR"/>
        </w:rPr>
        <w:t>. L’accès en lecture/</w:t>
      </w:r>
      <w:r w:rsidR="00243E7C">
        <w:rPr>
          <w:lang w:eastAsia="fr-FR"/>
        </w:rPr>
        <w:t>é</w:t>
      </w:r>
      <w:r w:rsidR="00C948C7">
        <w:rPr>
          <w:lang w:eastAsia="fr-FR"/>
        </w:rPr>
        <w:t>criture</w:t>
      </w:r>
      <w:r w:rsidR="00243E7C">
        <w:rPr>
          <w:lang w:eastAsia="fr-FR"/>
        </w:rPr>
        <w:t xml:space="preserve"> à chaque</w:t>
      </w:r>
      <w:r w:rsidR="00DF1E11">
        <w:rPr>
          <w:lang w:eastAsia="fr-FR"/>
        </w:rPr>
        <w:t xml:space="preserve"> onglet</w:t>
      </w:r>
      <w:r w:rsidR="00243E7C">
        <w:rPr>
          <w:lang w:eastAsia="fr-FR"/>
        </w:rPr>
        <w:t xml:space="preserve"> </w:t>
      </w:r>
      <w:r w:rsidR="00DF1E11">
        <w:rPr>
          <w:lang w:eastAsia="fr-FR"/>
        </w:rPr>
        <w:t>est régie par les règle</w:t>
      </w:r>
      <w:r w:rsidR="00160B83">
        <w:rPr>
          <w:lang w:eastAsia="fr-FR"/>
        </w:rPr>
        <w:t>s</w:t>
      </w:r>
      <w:r w:rsidR="00DF1E11">
        <w:rPr>
          <w:lang w:eastAsia="fr-FR"/>
        </w:rPr>
        <w:t xml:space="preserve"> générales de </w:t>
      </w:r>
      <w:hyperlink w:anchor="_Gestion_de_Droits" w:history="1">
        <w:r w:rsidR="00DF1E11" w:rsidRPr="00160B83">
          <w:rPr>
            <w:rStyle w:val="Hyperlink"/>
            <w:lang w:eastAsia="fr-FR"/>
          </w:rPr>
          <w:t>gestion des droits</w:t>
        </w:r>
      </w:hyperlink>
      <w:r w:rsidR="00EB529C">
        <w:rPr>
          <w:lang w:eastAsia="fr-FR"/>
        </w:rPr>
        <w:t>.</w:t>
      </w:r>
    </w:p>
    <w:p w14:paraId="7DBB3DD3" w14:textId="061F3451" w:rsidR="00EB529C" w:rsidRDefault="00EB529C" w:rsidP="009A14BF">
      <w:pPr>
        <w:rPr>
          <w:lang w:eastAsia="fr-FR"/>
        </w:rPr>
      </w:pPr>
      <w:r>
        <w:rPr>
          <w:lang w:eastAsia="fr-FR"/>
        </w:rPr>
        <w:t xml:space="preserve">Un utilisateur ayant accès en écriture </w:t>
      </w:r>
      <w:r w:rsidR="0057702D">
        <w:rPr>
          <w:lang w:eastAsia="fr-FR"/>
        </w:rPr>
        <w:t xml:space="preserve">à </w:t>
      </w:r>
      <w:r w:rsidR="006D570C">
        <w:rPr>
          <w:lang w:eastAsia="fr-FR"/>
        </w:rPr>
        <w:t>un onglet</w:t>
      </w:r>
      <w:r w:rsidR="0057702D">
        <w:rPr>
          <w:lang w:eastAsia="fr-FR"/>
        </w:rPr>
        <w:t xml:space="preserve"> pe</w:t>
      </w:r>
      <w:r w:rsidR="00F83BFC">
        <w:rPr>
          <w:lang w:eastAsia="fr-FR"/>
        </w:rPr>
        <w:t>ut éditer</w:t>
      </w:r>
      <w:r w:rsidR="00E46F49">
        <w:rPr>
          <w:lang w:eastAsia="fr-FR"/>
        </w:rPr>
        <w:t> </w:t>
      </w:r>
      <w:r w:rsidR="00FA0EAB">
        <w:rPr>
          <w:lang w:eastAsia="fr-FR"/>
        </w:rPr>
        <w:t xml:space="preserve">toutes les informations liées </w:t>
      </w:r>
      <w:r w:rsidR="00CB0C3B">
        <w:rPr>
          <w:lang w:eastAsia="fr-FR"/>
        </w:rPr>
        <w:t>à cet onglet quel que</w:t>
      </w:r>
      <w:r w:rsidR="004B68D0">
        <w:rPr>
          <w:lang w:eastAsia="fr-FR"/>
        </w:rPr>
        <w:t xml:space="preserve"> soit l’étape à laquelle le candidat se trouve dans le process</w:t>
      </w:r>
      <w:r w:rsidR="006D570C">
        <w:rPr>
          <w:lang w:eastAsia="fr-FR"/>
        </w:rPr>
        <w:t>us de recrutement</w:t>
      </w:r>
      <w:r w:rsidR="00CB0C3B">
        <w:rPr>
          <w:lang w:eastAsia="fr-FR"/>
        </w:rPr>
        <w:t>.</w:t>
      </w:r>
    </w:p>
    <w:p w14:paraId="47C5D71D" w14:textId="6F2DFB85" w:rsidR="009D32CA" w:rsidRPr="009A14BF" w:rsidRDefault="009D32CA" w:rsidP="009A14BF">
      <w:pPr>
        <w:rPr>
          <w:lang w:eastAsia="fr-FR"/>
        </w:rPr>
      </w:pPr>
      <w:r>
        <w:rPr>
          <w:lang w:eastAsia="fr-FR"/>
        </w:rPr>
        <w:t xml:space="preserve">Cependant </w:t>
      </w:r>
      <w:r w:rsidR="00817831">
        <w:rPr>
          <w:lang w:eastAsia="fr-FR"/>
        </w:rPr>
        <w:t xml:space="preserve">pour des raisons d’intégrité du système, </w:t>
      </w:r>
      <w:r>
        <w:rPr>
          <w:lang w:eastAsia="fr-FR"/>
        </w:rPr>
        <w:t>les informations marquées obligatoires</w:t>
      </w:r>
      <w:r w:rsidR="005126B4">
        <w:rPr>
          <w:lang w:eastAsia="fr-FR"/>
        </w:rPr>
        <w:t xml:space="preserve"> à une certaine étape</w:t>
      </w:r>
      <w:r>
        <w:rPr>
          <w:lang w:eastAsia="fr-FR"/>
        </w:rPr>
        <w:t xml:space="preserve"> par le responsable de recrutement ne peuvent </w:t>
      </w:r>
      <w:r w:rsidR="005126B4">
        <w:rPr>
          <w:lang w:eastAsia="fr-FR"/>
        </w:rPr>
        <w:t>pas être supprimées</w:t>
      </w:r>
      <w:r w:rsidR="00E941F3">
        <w:rPr>
          <w:lang w:eastAsia="fr-FR"/>
        </w:rPr>
        <w:t xml:space="preserve"> dans les étapes ultérieures.</w:t>
      </w:r>
    </w:p>
    <w:p w14:paraId="74098BCD" w14:textId="2CCD3084" w:rsidR="00AD3E39" w:rsidRPr="007B728E" w:rsidRDefault="00E52242" w:rsidP="00AD3E39">
      <w:pPr>
        <w:pStyle w:val="Heading3"/>
        <w:rPr>
          <w:lang w:eastAsia="fr-FR"/>
        </w:rPr>
      </w:pPr>
      <w:bookmarkStart w:id="43" w:name="_Mettre_à_jour"/>
      <w:bookmarkStart w:id="44" w:name="_Toc122016764"/>
      <w:bookmarkEnd w:id="43"/>
      <w:r w:rsidRPr="007B728E">
        <w:rPr>
          <w:lang w:eastAsia="fr-FR"/>
        </w:rPr>
        <w:t xml:space="preserve">Mettre à jour </w:t>
      </w:r>
      <w:r w:rsidR="000A53AF" w:rsidRPr="007B728E">
        <w:rPr>
          <w:lang w:eastAsia="fr-FR"/>
        </w:rPr>
        <w:t>le statut</w:t>
      </w:r>
      <w:bookmarkEnd w:id="44"/>
    </w:p>
    <w:p w14:paraId="468D74CC" w14:textId="3CF9A7D7" w:rsidR="00AD3E39" w:rsidRDefault="00DD0D8D" w:rsidP="00AD3E39">
      <w:pPr>
        <w:rPr>
          <w:lang w:eastAsia="fr-FR"/>
        </w:rPr>
      </w:pPr>
      <w:r>
        <w:rPr>
          <w:lang w:eastAsia="fr-FR"/>
        </w:rPr>
        <w:t>Le statut d’une fiche de candidat</w:t>
      </w:r>
      <w:r w:rsidR="00A44B44">
        <w:rPr>
          <w:lang w:eastAsia="fr-FR"/>
        </w:rPr>
        <w:t xml:space="preserve"> est fortement lié </w:t>
      </w:r>
      <w:r w:rsidR="00110536">
        <w:rPr>
          <w:lang w:eastAsia="fr-FR"/>
        </w:rPr>
        <w:t xml:space="preserve">au processus de recrutement. Il contient </w:t>
      </w:r>
      <w:r w:rsidR="000E7EBF">
        <w:rPr>
          <w:lang w:eastAsia="fr-FR"/>
        </w:rPr>
        <w:t>deux statuts obligatoires</w:t>
      </w:r>
      <w:r w:rsidR="001C6280">
        <w:rPr>
          <w:lang w:eastAsia="fr-FR"/>
        </w:rPr>
        <w:t xml:space="preserve"> :</w:t>
      </w:r>
    </w:p>
    <w:p w14:paraId="6C0CE1B2" w14:textId="1C3DB1F0" w:rsidR="0060339F" w:rsidRDefault="001C6280" w:rsidP="006E6CBF">
      <w:pPr>
        <w:pStyle w:val="ListParagraph"/>
        <w:numPr>
          <w:ilvl w:val="0"/>
          <w:numId w:val="11"/>
        </w:numPr>
        <w:rPr>
          <w:lang w:eastAsia="fr-FR"/>
        </w:rPr>
      </w:pPr>
      <w:r>
        <w:rPr>
          <w:lang w:eastAsia="fr-FR"/>
        </w:rPr>
        <w:t>« Draft »</w:t>
      </w:r>
      <w:r w:rsidR="00B82F5D">
        <w:rPr>
          <w:lang w:eastAsia="fr-FR"/>
        </w:rPr>
        <w:t>,</w:t>
      </w:r>
    </w:p>
    <w:p w14:paraId="4B4141B3" w14:textId="25D7923B" w:rsidR="00C251D6" w:rsidRDefault="00C251D6" w:rsidP="006E6CBF">
      <w:pPr>
        <w:pStyle w:val="ListParagraph"/>
        <w:numPr>
          <w:ilvl w:val="0"/>
          <w:numId w:val="11"/>
        </w:numPr>
        <w:rPr>
          <w:lang w:eastAsia="fr-FR"/>
        </w:rPr>
      </w:pPr>
      <w:r>
        <w:rPr>
          <w:lang w:eastAsia="fr-FR"/>
        </w:rPr>
        <w:lastRenderedPageBreak/>
        <w:t>« </w:t>
      </w:r>
      <w:r w:rsidR="00E31598">
        <w:rPr>
          <w:lang w:eastAsia="fr-FR"/>
        </w:rPr>
        <w:t>Complété</w:t>
      </w:r>
      <w:r w:rsidR="00A243ED">
        <w:rPr>
          <w:lang w:eastAsia="fr-FR"/>
        </w:rPr>
        <w:t xml:space="preserve"> ». Celui-ci doit être </w:t>
      </w:r>
      <w:r w:rsidR="000E7EBF">
        <w:rPr>
          <w:lang w:eastAsia="fr-FR"/>
        </w:rPr>
        <w:t xml:space="preserve">pondéré par </w:t>
      </w:r>
      <w:r w:rsidR="0063283B">
        <w:rPr>
          <w:lang w:eastAsia="fr-FR"/>
        </w:rPr>
        <w:t xml:space="preserve">un sous-état permettant d’avoir la raison que la candidature soit </w:t>
      </w:r>
      <w:r w:rsidR="00E31598">
        <w:rPr>
          <w:lang w:eastAsia="fr-FR"/>
        </w:rPr>
        <w:t>complétée</w:t>
      </w:r>
      <w:r w:rsidR="0063283B">
        <w:rPr>
          <w:lang w:eastAsia="fr-FR"/>
        </w:rPr>
        <w:t>. A titre</w:t>
      </w:r>
      <w:r w:rsidR="0083267F">
        <w:rPr>
          <w:lang w:eastAsia="fr-FR"/>
        </w:rPr>
        <w:t xml:space="preserve"> d’exemple « transformé en ressource », « </w:t>
      </w:r>
      <w:r w:rsidR="00801ABC">
        <w:rPr>
          <w:lang w:eastAsia="fr-FR"/>
        </w:rPr>
        <w:t>black-listé</w:t>
      </w:r>
      <w:r w:rsidR="009454EC">
        <w:rPr>
          <w:lang w:eastAsia="fr-FR"/>
        </w:rPr>
        <w:t xml:space="preserve"> » …</w:t>
      </w:r>
    </w:p>
    <w:p w14:paraId="599C7002" w14:textId="0367C062" w:rsidR="00AF26C5" w:rsidRDefault="00C94423" w:rsidP="00D329A7">
      <w:pPr>
        <w:rPr>
          <w:lang w:eastAsia="fr-FR"/>
        </w:rPr>
      </w:pPr>
      <w:r>
        <w:rPr>
          <w:lang w:eastAsia="fr-FR"/>
        </w:rPr>
        <w:t>Les statuts intermédiaires</w:t>
      </w:r>
      <w:r w:rsidR="009454EC">
        <w:rPr>
          <w:lang w:eastAsia="fr-FR"/>
        </w:rPr>
        <w:t xml:space="preserve"> </w:t>
      </w:r>
      <w:r w:rsidR="00854335">
        <w:rPr>
          <w:lang w:eastAsia="fr-FR"/>
        </w:rPr>
        <w:t>représentent quant à eux des étapes dans le processus de recrutement établi</w:t>
      </w:r>
      <w:r w:rsidR="00B54E3D">
        <w:rPr>
          <w:lang w:eastAsia="fr-FR"/>
        </w:rPr>
        <w:t xml:space="preserve"> par le res</w:t>
      </w:r>
      <w:r w:rsidR="00B82F5D">
        <w:rPr>
          <w:lang w:eastAsia="fr-FR"/>
        </w:rPr>
        <w:t>ponsable du processus.</w:t>
      </w:r>
      <w:r w:rsidR="002869E5">
        <w:rPr>
          <w:lang w:eastAsia="fr-FR"/>
        </w:rPr>
        <w:t xml:space="preserve"> La transition entre les différents statuts </w:t>
      </w:r>
      <w:r w:rsidR="00E20320">
        <w:rPr>
          <w:lang w:eastAsia="fr-FR"/>
        </w:rPr>
        <w:t>se fait à travers des boutons</w:t>
      </w:r>
      <w:r w:rsidR="00CB4662">
        <w:rPr>
          <w:lang w:eastAsia="fr-FR"/>
        </w:rPr>
        <w:t xml:space="preserve"> </w:t>
      </w:r>
      <w:r w:rsidR="005B48A2">
        <w:rPr>
          <w:lang w:eastAsia="fr-FR"/>
        </w:rPr>
        <w:t>visibles à l’écran de manière conditionnelle qui respecte le processus établi.</w:t>
      </w:r>
      <w:r w:rsidR="00E46708">
        <w:rPr>
          <w:lang w:eastAsia="fr-FR"/>
        </w:rPr>
        <w:t xml:space="preserve"> </w:t>
      </w:r>
      <w:r w:rsidR="009C2758">
        <w:rPr>
          <w:lang w:eastAsia="fr-FR"/>
        </w:rPr>
        <w:t xml:space="preserve">Pour qu’une transition soit </w:t>
      </w:r>
      <w:r w:rsidR="00EA54E9">
        <w:rPr>
          <w:lang w:eastAsia="fr-FR"/>
        </w:rPr>
        <w:t xml:space="preserve">possible, tous les champs </w:t>
      </w:r>
      <w:r w:rsidR="0070269A">
        <w:rPr>
          <w:lang w:eastAsia="fr-FR"/>
        </w:rPr>
        <w:t xml:space="preserve">définis </w:t>
      </w:r>
      <w:r w:rsidR="00EA54E9">
        <w:rPr>
          <w:lang w:eastAsia="fr-FR"/>
        </w:rPr>
        <w:t>obligatoires</w:t>
      </w:r>
      <w:r w:rsidR="0070269A">
        <w:rPr>
          <w:lang w:eastAsia="fr-FR"/>
        </w:rPr>
        <w:t xml:space="preserve"> doivent être renseignés.</w:t>
      </w:r>
      <w:r w:rsidR="00EA54E9">
        <w:rPr>
          <w:lang w:eastAsia="fr-FR"/>
        </w:rPr>
        <w:t xml:space="preserve"> </w:t>
      </w:r>
      <w:r w:rsidR="00A81849">
        <w:rPr>
          <w:lang w:eastAsia="fr-FR"/>
        </w:rPr>
        <w:t xml:space="preserve">Une représentation graphique du workflow est </w:t>
      </w:r>
      <w:r w:rsidR="00E6219D">
        <w:rPr>
          <w:lang w:eastAsia="fr-FR"/>
        </w:rPr>
        <w:t xml:space="preserve">accessible pour aider l’utilisateur à identifier </w:t>
      </w:r>
      <w:r w:rsidR="002C663D">
        <w:rPr>
          <w:lang w:eastAsia="fr-FR"/>
        </w:rPr>
        <w:t>les différentes étapes applicables à ce recrutement.</w:t>
      </w:r>
    </w:p>
    <w:p w14:paraId="2294C644" w14:textId="58641EFF" w:rsidR="00F2104F" w:rsidRDefault="00F2104F" w:rsidP="00F66994">
      <w:pPr>
        <w:pStyle w:val="Heading3"/>
      </w:pPr>
      <w:bookmarkStart w:id="45" w:name="_Qualifier"/>
      <w:bookmarkStart w:id="46" w:name="_Positionner"/>
      <w:bookmarkStart w:id="47" w:name="_Toc122016765"/>
      <w:bookmarkEnd w:id="45"/>
      <w:bookmarkEnd w:id="46"/>
      <w:r>
        <w:t>Positionner</w:t>
      </w:r>
      <w:bookmarkEnd w:id="47"/>
    </w:p>
    <w:p w14:paraId="47D56990" w14:textId="566053CA" w:rsidR="00F2104F" w:rsidRDefault="00F2104F" w:rsidP="00F2104F">
      <w:r>
        <w:t>Pour positionner un candidat</w:t>
      </w:r>
      <w:r w:rsidR="00435C72">
        <w:t xml:space="preserve"> à partir de sa fiche, le chargé de recrutement</w:t>
      </w:r>
      <w:r w:rsidR="00943B27">
        <w:t xml:space="preserve"> (CR)</w:t>
      </w:r>
      <w:r w:rsidR="00435C72">
        <w:t xml:space="preserve"> doit aller dans l’onglet « positionnement »</w:t>
      </w:r>
      <w:r w:rsidR="00A6400A">
        <w:t xml:space="preserve">. </w:t>
      </w:r>
      <w:r w:rsidR="00943B27">
        <w:t>Cet onglet</w:t>
      </w:r>
      <w:r w:rsidR="00A6400A">
        <w:t xml:space="preserve"> liste tous les positionnements</w:t>
      </w:r>
      <w:r w:rsidR="007557AA">
        <w:t xml:space="preserve"> d</w:t>
      </w:r>
      <w:r w:rsidR="00943B27">
        <w:t>u</w:t>
      </w:r>
      <w:r w:rsidR="007557AA">
        <w:t xml:space="preserve"> candidat avec leur état actuel.</w:t>
      </w:r>
      <w:r w:rsidR="00943B27">
        <w:t xml:space="preserve"> Le CR pourra </w:t>
      </w:r>
      <w:r w:rsidR="00EC7140">
        <w:t>alors naviguer vers les positionnements en cours ou bien effectuer un positionnem</w:t>
      </w:r>
      <w:r w:rsidR="007748FB">
        <w:t>ent en cliquant sur le bouton « positionner ».</w:t>
      </w:r>
    </w:p>
    <w:p w14:paraId="76B5AE17" w14:textId="4D5E98D3" w:rsidR="00AA6EB7" w:rsidRDefault="00AA6EB7" w:rsidP="00F2104F">
      <w:r>
        <w:t xml:space="preserve">Ceci déclenchera </w:t>
      </w:r>
      <w:r w:rsidR="00C04461">
        <w:t>une recherche plus complète initiée par les compétences techniques et fonctionnelles listées dans la fiche du candidat. Toutefois, les critères de recherche peuvent par la suite être modifiés par l’utilisateur.</w:t>
      </w:r>
    </w:p>
    <w:p w14:paraId="0FD9F75D" w14:textId="37981BFE" w:rsidR="00A264B4" w:rsidRDefault="001C21F2" w:rsidP="00F2104F">
      <w:r>
        <w:t>Il pourra sélectionner un</w:t>
      </w:r>
      <w:r w:rsidR="00F04A34">
        <w:t xml:space="preserve"> ou plusieurs besoins sur lequel il souhaite positionner le candidat.</w:t>
      </w:r>
    </w:p>
    <w:p w14:paraId="3C55833A" w14:textId="28F1B15E" w:rsidR="00F04A34" w:rsidRDefault="008A6A87" w:rsidP="00F2104F">
      <w:r>
        <w:t xml:space="preserve">La gestion du positionnement est détaillée dans </w:t>
      </w:r>
      <w:hyperlink w:anchor="_Positionnement" w:history="1">
        <w:r w:rsidRPr="008A6A87">
          <w:rPr>
            <w:rStyle w:val="Hyperlink"/>
          </w:rPr>
          <w:t>Positionnement</w:t>
        </w:r>
      </w:hyperlink>
      <w:r>
        <w:t>.</w:t>
      </w:r>
    </w:p>
    <w:tbl>
      <w:tblPr>
        <w:tblStyle w:val="TableGrid"/>
        <w:tblW w:w="0" w:type="auto"/>
        <w:tblLook w:val="04A0" w:firstRow="1" w:lastRow="0" w:firstColumn="1" w:lastColumn="0" w:noHBand="0" w:noVBand="1"/>
      </w:tblPr>
      <w:tblGrid>
        <w:gridCol w:w="9062"/>
      </w:tblGrid>
      <w:tr w:rsidR="008A6A87" w14:paraId="00398EAC" w14:textId="77777777">
        <w:trPr>
          <w:trHeight w:val="225"/>
        </w:trPr>
        <w:tc>
          <w:tcPr>
            <w:tcW w:w="9062" w:type="dxa"/>
            <w:shd w:val="clear" w:color="auto" w:fill="FDE9D9" w:themeFill="accent6" w:themeFillTint="33"/>
          </w:tcPr>
          <w:p w14:paraId="6BBB019B" w14:textId="51638899" w:rsidR="008A6A87" w:rsidRDefault="008A6A87">
            <w:pPr>
              <w:spacing w:after="0"/>
              <w:rPr>
                <w:lang w:eastAsia="fr-FR"/>
              </w:rPr>
            </w:pPr>
            <w:r>
              <w:rPr>
                <w:noProof/>
                <w:lang w:eastAsia="fr-FR"/>
              </w:rPr>
              <w:drawing>
                <wp:anchor distT="0" distB="0" distL="114300" distR="114300" simplePos="0" relativeHeight="251658243" behindDoc="1" locked="0" layoutInCell="1" allowOverlap="1" wp14:anchorId="3B231D99" wp14:editId="420E846F">
                  <wp:simplePos x="0" y="0"/>
                  <wp:positionH relativeFrom="column">
                    <wp:posOffset>0</wp:posOffset>
                  </wp:positionH>
                  <wp:positionV relativeFrom="paragraph">
                    <wp:posOffset>0</wp:posOffset>
                  </wp:positionV>
                  <wp:extent cx="333375" cy="333375"/>
                  <wp:effectExtent l="0" t="0" r="9525" b="9525"/>
                  <wp:wrapTight wrapText="bothSides">
                    <wp:wrapPolygon edited="0">
                      <wp:start x="7406" y="0"/>
                      <wp:lineTo x="0" y="4937"/>
                      <wp:lineTo x="0" y="18514"/>
                      <wp:lineTo x="8640" y="20983"/>
                      <wp:lineTo x="13577" y="20983"/>
                      <wp:lineTo x="20983" y="17280"/>
                      <wp:lineTo x="20983" y="2469"/>
                      <wp:lineTo x="12343" y="0"/>
                      <wp:lineTo x="7406" y="0"/>
                    </wp:wrapPolygon>
                  </wp:wrapTight>
                  <wp:docPr id="10" name="Picture 10" descr="Badge point d’interrog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Badge point d’interrogation avec un remplissage uni"/>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33375" cy="333375"/>
                          </a:xfrm>
                          <a:prstGeom prst="rect">
                            <a:avLst/>
                          </a:prstGeom>
                        </pic:spPr>
                      </pic:pic>
                    </a:graphicData>
                  </a:graphic>
                  <wp14:sizeRelH relativeFrom="margin">
                    <wp14:pctWidth>0</wp14:pctWidth>
                  </wp14:sizeRelH>
                  <wp14:sizeRelV relativeFrom="margin">
                    <wp14:pctHeight>0</wp14:pctHeight>
                  </wp14:sizeRelV>
                </wp:anchor>
              </w:drawing>
            </w:r>
            <w:r>
              <w:rPr>
                <w:lang w:eastAsia="fr-FR"/>
              </w:rPr>
              <w:t xml:space="preserve">Doit-on proposer un parcours plus simple </w:t>
            </w:r>
            <w:r w:rsidR="000F792B">
              <w:rPr>
                <w:lang w:eastAsia="fr-FR"/>
              </w:rPr>
              <w:t>pour positionner sur un</w:t>
            </w:r>
            <w:r w:rsidR="000A7586">
              <w:rPr>
                <w:lang w:eastAsia="fr-FR"/>
              </w:rPr>
              <w:t xml:space="preserve"> besoin à travers la </w:t>
            </w:r>
            <w:r w:rsidR="00DF400A">
              <w:rPr>
                <w:lang w:eastAsia="fr-FR"/>
              </w:rPr>
              <w:t>sélection</w:t>
            </w:r>
            <w:r w:rsidR="000A7586">
              <w:rPr>
                <w:lang w:eastAsia="fr-FR"/>
              </w:rPr>
              <w:t xml:space="preserve"> de ce besoin</w:t>
            </w:r>
            <w:r w:rsidR="00DF400A">
              <w:rPr>
                <w:lang w:eastAsia="fr-FR"/>
              </w:rPr>
              <w:t xml:space="preserve"> pour une qualification.</w:t>
            </w:r>
          </w:p>
        </w:tc>
      </w:tr>
    </w:tbl>
    <w:p w14:paraId="3434A415" w14:textId="5539B9AB" w:rsidR="00F66994" w:rsidRDefault="00041E79" w:rsidP="00F66994">
      <w:pPr>
        <w:pStyle w:val="Heading3"/>
      </w:pPr>
      <w:bookmarkStart w:id="48" w:name="_Toc122016766"/>
      <w:r>
        <w:t>Qualifier</w:t>
      </w:r>
      <w:bookmarkEnd w:id="48"/>
      <w:r w:rsidR="008C503B">
        <w:t xml:space="preserve"> </w:t>
      </w:r>
    </w:p>
    <w:p w14:paraId="7CCA4311" w14:textId="291299FA" w:rsidR="00562BC0" w:rsidRDefault="00562BC0" w:rsidP="00F66994">
      <w:r>
        <w:t>Pour qualifier</w:t>
      </w:r>
      <w:r w:rsidR="00965184">
        <w:t xml:space="preserve"> un candidat, l</w:t>
      </w:r>
      <w:r w:rsidR="00E36639">
        <w:t xml:space="preserve">’évaluateur doit se trouver sur la fiche d’un candidat, naviguer vers l’onglet </w:t>
      </w:r>
      <w:r w:rsidR="005213CF">
        <w:t>« </w:t>
      </w:r>
      <w:r w:rsidR="00466D7F">
        <w:t xml:space="preserve">qualification », </w:t>
      </w:r>
      <w:r w:rsidR="00D36B89">
        <w:t xml:space="preserve">déclencher </w:t>
      </w:r>
      <w:r w:rsidR="00E565DD">
        <w:t>l’ajout d’une qualification, sélectionner le besoin associé, et sélectionner le type d</w:t>
      </w:r>
      <w:r w:rsidR="00242C53">
        <w:t xml:space="preserve">e qualification. </w:t>
      </w:r>
      <w:r w:rsidR="00887EE8">
        <w:t xml:space="preserve">La liste des sujets de qualification sera </w:t>
      </w:r>
      <w:r w:rsidR="00343F01">
        <w:t>préremplie</w:t>
      </w:r>
      <w:r w:rsidR="00887EE8">
        <w:t xml:space="preserve"> par l</w:t>
      </w:r>
      <w:r w:rsidR="00924C55">
        <w:t>a liste</w:t>
      </w:r>
      <w:r w:rsidR="00343F01">
        <w:t xml:space="preserve"> des compétences</w:t>
      </w:r>
      <w:r w:rsidR="00820B29">
        <w:t xml:space="preserve"> </w:t>
      </w:r>
      <w:r w:rsidR="00A31AE2">
        <w:t>du besoin</w:t>
      </w:r>
      <w:r w:rsidR="00146B32">
        <w:t xml:space="preserve"> lié</w:t>
      </w:r>
      <w:r w:rsidR="00A31AE2">
        <w:t>es</w:t>
      </w:r>
      <w:r w:rsidR="00820B29">
        <w:t xml:space="preserve"> au</w:t>
      </w:r>
      <w:r w:rsidR="001D30A5">
        <w:t xml:space="preserve"> type de</w:t>
      </w:r>
      <w:r w:rsidR="00C63D74">
        <w:t xml:space="preserve"> qualificatio</w:t>
      </w:r>
      <w:r w:rsidR="00820B29">
        <w:t>n</w:t>
      </w:r>
      <w:r w:rsidR="00F055E9">
        <w:t>.</w:t>
      </w:r>
      <w:r w:rsidR="001001F3">
        <w:t xml:space="preserve"> Les compétences obligatoires seront </w:t>
      </w:r>
      <w:r w:rsidR="00A31AE2">
        <w:t>mises</w:t>
      </w:r>
      <w:r w:rsidR="00146B32">
        <w:t xml:space="preserve"> en valeur afin de les distinguer des autres compétences.</w:t>
      </w:r>
    </w:p>
    <w:p w14:paraId="336FCBB2" w14:textId="0CAA5246" w:rsidR="00C63D74" w:rsidRDefault="00C63D74" w:rsidP="00F66994">
      <w:r>
        <w:t>Chaque élément présentera</w:t>
      </w:r>
      <w:r w:rsidR="008C5FA9">
        <w:t xml:space="preserve"> un sys</w:t>
      </w:r>
      <w:r w:rsidR="00C43ADE">
        <w:t xml:space="preserve">tème </w:t>
      </w:r>
      <w:r w:rsidR="00FE7851">
        <w:t xml:space="preserve">de notation étoilé, </w:t>
      </w:r>
      <w:r w:rsidR="00C73D2A">
        <w:t>permettant d’attribuer une note au candidat par rapport au sujet en question.</w:t>
      </w:r>
      <w:r w:rsidR="002E06D1">
        <w:t xml:space="preserve"> </w:t>
      </w:r>
      <w:r w:rsidR="00FE7851">
        <w:t>Pour chaque élément l’utilisateur pourra aussi contribuer avec un commentaire</w:t>
      </w:r>
      <w:r w:rsidR="00D54BAD">
        <w:t>. Il sera tout de même possible à l’évaluateur d’indiquer qu</w:t>
      </w:r>
      <w:r w:rsidR="009D31BF">
        <w:t>’une compétence n’a pas pu être mesurée.</w:t>
      </w:r>
    </w:p>
    <w:p w14:paraId="0B4747B4" w14:textId="0A89F32F" w:rsidR="00BF1BDD" w:rsidRDefault="005A19EA" w:rsidP="00D54FE5">
      <w:r>
        <w:t>T</w:t>
      </w:r>
      <w:r w:rsidR="00657D54">
        <w:t xml:space="preserve">outefois, l’évaluateur a la liberté d’ajouter des éléments </w:t>
      </w:r>
      <w:r w:rsidR="00263EEF">
        <w:t>absents de la liste initiale pour les mesurer. Une foi</w:t>
      </w:r>
      <w:r w:rsidR="00AC1FF1">
        <w:t>s que l’évaluation est soumise</w:t>
      </w:r>
      <w:r w:rsidR="00CC2FFF">
        <w:t xml:space="preserve">, </w:t>
      </w:r>
      <w:r w:rsidR="00A872DD">
        <w:t>la note globale du candidat</w:t>
      </w:r>
      <w:r w:rsidR="008353A9">
        <w:t xml:space="preserve"> pour</w:t>
      </w:r>
      <w:r w:rsidR="00702E8C">
        <w:t xml:space="preserve"> tous les besoins ayant cette compétence</w:t>
      </w:r>
      <w:r w:rsidR="00944D98">
        <w:t xml:space="preserve"> </w:t>
      </w:r>
      <w:r w:rsidR="00A872DD">
        <w:t>est mise à jour</w:t>
      </w:r>
      <w:r w:rsidR="00A84AB4">
        <w:t> </w:t>
      </w:r>
      <w:r w:rsidR="00D54FE5">
        <w:t xml:space="preserve">pour inclure la nouvelle qualification (dans le cas </w:t>
      </w:r>
      <w:r w:rsidR="003D4D67">
        <w:t>d’une même compétence mesurée, celle-ci sera écrasée)</w:t>
      </w:r>
      <w:r w:rsidR="00C17189">
        <w:t>.</w:t>
      </w:r>
    </w:p>
    <w:p w14:paraId="50D4E5E8" w14:textId="11CF9896" w:rsidR="00C17189" w:rsidRDefault="00C17189" w:rsidP="00D54FE5">
      <w:r>
        <w:t xml:space="preserve">La note globale se présente sous forme </w:t>
      </w:r>
      <w:r w:rsidR="009F2488">
        <w:t>de</w:t>
      </w:r>
      <w:r w:rsidR="00DE13B3">
        <w:t xml:space="preserve"> plusieurs</w:t>
      </w:r>
      <w:r w:rsidR="009F2488">
        <w:t xml:space="preserve"> graphique</w:t>
      </w:r>
      <w:r w:rsidR="00DE13B3">
        <w:t>s</w:t>
      </w:r>
      <w:r w:rsidR="009F2488">
        <w:t xml:space="preserve"> radar, </w:t>
      </w:r>
      <w:r w:rsidR="0058230B">
        <w:t>permettant de comparer avec le</w:t>
      </w:r>
      <w:r w:rsidR="00A77F8B">
        <w:t xml:space="preserve">s compétences requises par le besoin. Il faudra trouver un moyen exploitable d’inclure </w:t>
      </w:r>
      <w:r w:rsidR="00612CBC">
        <w:t>les compétences non techniques</w:t>
      </w:r>
      <w:r w:rsidR="0072103D">
        <w:t>.</w:t>
      </w:r>
    </w:p>
    <w:tbl>
      <w:tblPr>
        <w:tblStyle w:val="TableGrid"/>
        <w:tblW w:w="0" w:type="auto"/>
        <w:tblLook w:val="04A0" w:firstRow="1" w:lastRow="0" w:firstColumn="1" w:lastColumn="0" w:noHBand="0" w:noVBand="1"/>
      </w:tblPr>
      <w:tblGrid>
        <w:gridCol w:w="9062"/>
      </w:tblGrid>
      <w:tr w:rsidR="00612CBC" w14:paraId="771A651F" w14:textId="77777777" w:rsidTr="00162F99">
        <w:trPr>
          <w:trHeight w:val="225"/>
        </w:trPr>
        <w:tc>
          <w:tcPr>
            <w:tcW w:w="9062" w:type="dxa"/>
            <w:shd w:val="clear" w:color="auto" w:fill="FDE9D9" w:themeFill="accent6" w:themeFillTint="33"/>
          </w:tcPr>
          <w:p w14:paraId="61B85178" w14:textId="302C1792" w:rsidR="00612CBC" w:rsidRDefault="00612CBC">
            <w:pPr>
              <w:spacing w:after="0"/>
              <w:rPr>
                <w:lang w:eastAsia="fr-FR"/>
              </w:rPr>
            </w:pPr>
            <w:r>
              <w:rPr>
                <w:noProof/>
                <w:lang w:eastAsia="fr-FR"/>
              </w:rPr>
              <w:lastRenderedPageBreak/>
              <w:drawing>
                <wp:anchor distT="0" distB="0" distL="114300" distR="114300" simplePos="0" relativeHeight="251658244" behindDoc="1" locked="0" layoutInCell="1" allowOverlap="1" wp14:anchorId="4AA6521E" wp14:editId="17A874DE">
                  <wp:simplePos x="0" y="0"/>
                  <wp:positionH relativeFrom="column">
                    <wp:posOffset>0</wp:posOffset>
                  </wp:positionH>
                  <wp:positionV relativeFrom="paragraph">
                    <wp:posOffset>635</wp:posOffset>
                  </wp:positionV>
                  <wp:extent cx="180975" cy="180975"/>
                  <wp:effectExtent l="0" t="0" r="9525" b="9525"/>
                  <wp:wrapTight wrapText="bothSides">
                    <wp:wrapPolygon edited="0">
                      <wp:start x="0" y="0"/>
                      <wp:lineTo x="0" y="20463"/>
                      <wp:lineTo x="20463" y="20463"/>
                      <wp:lineTo x="20463" y="0"/>
                      <wp:lineTo x="0" y="0"/>
                    </wp:wrapPolygon>
                  </wp:wrapTight>
                  <wp:docPr id="13" name="Picture 13" descr="Badge point d’interrog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Badge point d’interrogation avec un remplissage uni"/>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80975" cy="180975"/>
                          </a:xfrm>
                          <a:prstGeom prst="rect">
                            <a:avLst/>
                          </a:prstGeom>
                        </pic:spPr>
                      </pic:pic>
                    </a:graphicData>
                  </a:graphic>
                  <wp14:sizeRelH relativeFrom="margin">
                    <wp14:pctWidth>0</wp14:pctWidth>
                  </wp14:sizeRelH>
                  <wp14:sizeRelV relativeFrom="margin">
                    <wp14:pctHeight>0</wp14:pctHeight>
                  </wp14:sizeRelV>
                </wp:anchor>
              </w:drawing>
            </w:r>
            <w:r>
              <w:rPr>
                <w:lang w:eastAsia="fr-FR"/>
              </w:rPr>
              <w:t>Faut-il différencier l</w:t>
            </w:r>
            <w:r w:rsidR="00162F99">
              <w:rPr>
                <w:lang w:eastAsia="fr-FR"/>
              </w:rPr>
              <w:t>a qualification téléphonique du reste ?</w:t>
            </w:r>
          </w:p>
        </w:tc>
      </w:tr>
    </w:tbl>
    <w:p w14:paraId="57BDE2AD" w14:textId="77777777" w:rsidR="00612CBC" w:rsidRPr="00F66994" w:rsidRDefault="00612CBC" w:rsidP="00D54FE5"/>
    <w:p w14:paraId="023FE03C" w14:textId="303D4CEF" w:rsidR="00532AA6" w:rsidRPr="007B728E" w:rsidRDefault="00764125" w:rsidP="009B3EC6">
      <w:pPr>
        <w:pStyle w:val="Heading2"/>
      </w:pPr>
      <w:bookmarkStart w:id="49" w:name="_Toc122016767"/>
      <w:r w:rsidRPr="007B728E">
        <w:t xml:space="preserve">Fiche </w:t>
      </w:r>
      <w:r w:rsidR="00CD29CD">
        <w:t>Société</w:t>
      </w:r>
      <w:bookmarkEnd w:id="49"/>
    </w:p>
    <w:p w14:paraId="11C4B4A1" w14:textId="5AA10A12" w:rsidR="007B11C3" w:rsidRDefault="007B11C3" w:rsidP="007B11C3">
      <w:pPr>
        <w:pStyle w:val="Heading3"/>
        <w:rPr>
          <w:lang w:eastAsia="fr-FR"/>
        </w:rPr>
      </w:pPr>
      <w:bookmarkStart w:id="50" w:name="_Toc122016768"/>
      <w:r w:rsidRPr="007B728E">
        <w:rPr>
          <w:lang w:eastAsia="fr-FR"/>
        </w:rPr>
        <w:t>Créer</w:t>
      </w:r>
      <w:r w:rsidR="00EB4E6B">
        <w:rPr>
          <w:lang w:eastAsia="fr-FR"/>
        </w:rPr>
        <w:t xml:space="preserve"> une société</w:t>
      </w:r>
      <w:bookmarkEnd w:id="50"/>
    </w:p>
    <w:p w14:paraId="773E38CD" w14:textId="6F51CF2A" w:rsidR="00FC4D72" w:rsidRDefault="00FC4D72" w:rsidP="00FC4D72">
      <w:pPr>
        <w:rPr>
          <w:lang w:eastAsia="fr-FR"/>
        </w:rPr>
      </w:pPr>
      <w:r>
        <w:rPr>
          <w:lang w:eastAsia="fr-FR"/>
        </w:rPr>
        <w:t xml:space="preserve">Pour créer la fiche d’une </w:t>
      </w:r>
      <w:r w:rsidR="00CD29CD">
        <w:rPr>
          <w:lang w:eastAsia="fr-FR"/>
        </w:rPr>
        <w:t xml:space="preserve">société </w:t>
      </w:r>
      <w:r>
        <w:rPr>
          <w:lang w:eastAsia="fr-FR"/>
        </w:rPr>
        <w:t xml:space="preserve">l’utilisateur doit être autorisé à le faire (voir </w:t>
      </w:r>
      <w:hyperlink w:anchor="_Gestion_de_Droits" w:history="1">
        <w:r w:rsidRPr="00DD0D8D">
          <w:rPr>
            <w:rStyle w:val="Hyperlink"/>
            <w:lang w:eastAsia="fr-FR"/>
          </w:rPr>
          <w:t>gestion des droits</w:t>
        </w:r>
      </w:hyperlink>
      <w:r>
        <w:rPr>
          <w:lang w:eastAsia="fr-FR"/>
        </w:rPr>
        <w:t>).</w:t>
      </w:r>
    </w:p>
    <w:p w14:paraId="7C45043B" w14:textId="07D1C48E" w:rsidR="00891497" w:rsidRDefault="00891497" w:rsidP="00891497">
      <w:pPr>
        <w:rPr>
          <w:lang w:eastAsia="fr-FR"/>
        </w:rPr>
      </w:pPr>
      <w:r>
        <w:rPr>
          <w:lang w:eastAsia="fr-FR"/>
        </w:rPr>
        <w:t xml:space="preserve">L’utilisateur doit saisir un formulaire contenant </w:t>
      </w:r>
      <w:r w:rsidR="006C72F2">
        <w:rPr>
          <w:lang w:eastAsia="fr-FR"/>
        </w:rPr>
        <w:t>l’identification</w:t>
      </w:r>
      <w:r w:rsidR="00BB1F43">
        <w:rPr>
          <w:lang w:eastAsia="fr-FR"/>
        </w:rPr>
        <w:t xml:space="preserve"> de la société</w:t>
      </w:r>
      <w:r>
        <w:rPr>
          <w:lang w:eastAsia="fr-FR"/>
        </w:rPr>
        <w:t>. La fiche sera par la suite sous le statut « </w:t>
      </w:r>
      <w:r w:rsidR="00BB1F43">
        <w:rPr>
          <w:lang w:eastAsia="fr-FR"/>
        </w:rPr>
        <w:t>Prospect</w:t>
      </w:r>
      <w:r>
        <w:rPr>
          <w:lang w:eastAsia="fr-FR"/>
        </w:rPr>
        <w:t> ». A ce stade</w:t>
      </w:r>
      <w:r w:rsidR="00DE4E05">
        <w:rPr>
          <w:lang w:eastAsia="fr-FR"/>
        </w:rPr>
        <w:t>, il est encore impossible de créer un besoin</w:t>
      </w:r>
      <w:r w:rsidR="008A09E7">
        <w:rPr>
          <w:lang w:eastAsia="fr-FR"/>
        </w:rPr>
        <w:t xml:space="preserve"> pour cette société</w:t>
      </w:r>
      <w:r w:rsidR="00D005C1">
        <w:rPr>
          <w:lang w:eastAsia="fr-FR"/>
        </w:rPr>
        <w:t xml:space="preserve"> : </w:t>
      </w:r>
      <w:r w:rsidR="008A09E7">
        <w:rPr>
          <w:lang w:eastAsia="fr-FR"/>
        </w:rPr>
        <w:t xml:space="preserve">il faudra avant tout créer </w:t>
      </w:r>
      <w:r w:rsidR="00D005C1">
        <w:rPr>
          <w:lang w:eastAsia="fr-FR"/>
        </w:rPr>
        <w:t>un service</w:t>
      </w:r>
      <w:r w:rsidR="003B7763">
        <w:rPr>
          <w:lang w:eastAsia="fr-FR"/>
        </w:rPr>
        <w:t xml:space="preserve"> et</w:t>
      </w:r>
      <w:r w:rsidR="00D005C1">
        <w:rPr>
          <w:lang w:eastAsia="fr-FR"/>
        </w:rPr>
        <w:t xml:space="preserve"> </w:t>
      </w:r>
      <w:r w:rsidR="003B7763">
        <w:rPr>
          <w:lang w:eastAsia="fr-FR"/>
        </w:rPr>
        <w:t>lui affecter un contact</w:t>
      </w:r>
      <w:r>
        <w:rPr>
          <w:lang w:eastAsia="fr-FR"/>
        </w:rPr>
        <w:t>. Par la suite l’utilisateur sera directement dirigé vers la fiche d</w:t>
      </w:r>
      <w:r w:rsidR="00410FE4">
        <w:rPr>
          <w:lang w:eastAsia="fr-FR"/>
        </w:rPr>
        <w:t xml:space="preserve">e la société </w:t>
      </w:r>
      <w:r>
        <w:rPr>
          <w:lang w:eastAsia="fr-FR"/>
        </w:rPr>
        <w:t xml:space="preserve">pour </w:t>
      </w:r>
      <w:r w:rsidRPr="00410FE4">
        <w:rPr>
          <w:lang w:eastAsia="fr-FR"/>
        </w:rPr>
        <w:t>édition</w:t>
      </w:r>
      <w:r>
        <w:rPr>
          <w:lang w:eastAsia="fr-FR"/>
        </w:rPr>
        <w:t>.</w:t>
      </w:r>
    </w:p>
    <w:p w14:paraId="7EC04018" w14:textId="6491E1C0" w:rsidR="00891497" w:rsidRDefault="00891497" w:rsidP="00891497">
      <w:pPr>
        <w:rPr>
          <w:lang w:eastAsia="fr-FR"/>
        </w:rPr>
      </w:pPr>
      <w:r>
        <w:rPr>
          <w:lang w:eastAsia="fr-FR"/>
        </w:rPr>
        <w:t>La fiche d</w:t>
      </w:r>
      <w:r w:rsidR="00374667">
        <w:rPr>
          <w:lang w:eastAsia="fr-FR"/>
        </w:rPr>
        <w:t xml:space="preserve">e la société </w:t>
      </w:r>
      <w:r>
        <w:rPr>
          <w:lang w:eastAsia="fr-FR"/>
        </w:rPr>
        <w:t>est par la suite accessible à la fois pour :</w:t>
      </w:r>
    </w:p>
    <w:p w14:paraId="3067D1E1" w14:textId="48DD52D8" w:rsidR="00891497" w:rsidRDefault="00160093" w:rsidP="006E6CBF">
      <w:pPr>
        <w:pStyle w:val="ListParagraph"/>
        <w:numPr>
          <w:ilvl w:val="0"/>
          <w:numId w:val="10"/>
        </w:numPr>
        <w:rPr>
          <w:lang w:eastAsia="fr-FR"/>
        </w:rPr>
      </w:pPr>
      <w:r>
        <w:rPr>
          <w:lang w:eastAsia="fr-FR"/>
        </w:rPr>
        <w:t xml:space="preserve">Ajouter un </w:t>
      </w:r>
      <w:r w:rsidR="00424A8A">
        <w:rPr>
          <w:lang w:eastAsia="fr-FR"/>
        </w:rPr>
        <w:t>service</w:t>
      </w:r>
      <w:r w:rsidR="00891497">
        <w:rPr>
          <w:lang w:eastAsia="fr-FR"/>
        </w:rPr>
        <w:t xml:space="preserve"> (voi</w:t>
      </w:r>
      <w:r w:rsidR="00602FEE">
        <w:rPr>
          <w:lang w:eastAsia="fr-FR"/>
        </w:rPr>
        <w:t xml:space="preserve">r </w:t>
      </w:r>
      <w:hyperlink w:anchor="_Ajout_de_Service" w:history="1">
        <w:r w:rsidR="00602FEE" w:rsidRPr="00EF5A88">
          <w:rPr>
            <w:rStyle w:val="Hyperlink"/>
            <w:lang w:eastAsia="fr-FR"/>
          </w:rPr>
          <w:t>Ajout de service</w:t>
        </w:r>
      </w:hyperlink>
      <w:r w:rsidR="00891497">
        <w:rPr>
          <w:lang w:eastAsia="fr-FR"/>
        </w:rPr>
        <w:t>)</w:t>
      </w:r>
    </w:p>
    <w:p w14:paraId="6EC60A31" w14:textId="183A6396" w:rsidR="00EF5A88" w:rsidRDefault="00EF5A88" w:rsidP="006E6CBF">
      <w:pPr>
        <w:pStyle w:val="ListParagraph"/>
        <w:numPr>
          <w:ilvl w:val="0"/>
          <w:numId w:val="10"/>
        </w:numPr>
        <w:rPr>
          <w:lang w:eastAsia="fr-FR"/>
        </w:rPr>
      </w:pPr>
      <w:r>
        <w:rPr>
          <w:lang w:eastAsia="fr-FR"/>
        </w:rPr>
        <w:t xml:space="preserve">Ajouter un contact (voir </w:t>
      </w:r>
      <w:hyperlink w:anchor="_Ajout_de_Contact" w:history="1">
        <w:r w:rsidRPr="00EF5A88">
          <w:rPr>
            <w:rStyle w:val="Hyperlink"/>
            <w:lang w:eastAsia="fr-FR"/>
          </w:rPr>
          <w:t>Ajout de contact</w:t>
        </w:r>
      </w:hyperlink>
      <w:r>
        <w:rPr>
          <w:lang w:eastAsia="fr-FR"/>
        </w:rPr>
        <w:t>)</w:t>
      </w:r>
    </w:p>
    <w:p w14:paraId="19EB73A4" w14:textId="3BB55A37" w:rsidR="00891497" w:rsidRPr="00FE15D2" w:rsidRDefault="00EF5A88" w:rsidP="006E6CBF">
      <w:pPr>
        <w:pStyle w:val="ListParagraph"/>
        <w:numPr>
          <w:ilvl w:val="0"/>
          <w:numId w:val="10"/>
        </w:numPr>
        <w:rPr>
          <w:lang w:eastAsia="fr-FR"/>
        </w:rPr>
      </w:pPr>
      <w:r>
        <w:rPr>
          <w:lang w:eastAsia="fr-FR"/>
        </w:rPr>
        <w:t xml:space="preserve">Créer un besoin (voir </w:t>
      </w:r>
      <w:hyperlink w:anchor="_Créer_de_Besoin" w:history="1">
        <w:r w:rsidRPr="00EF5A88">
          <w:rPr>
            <w:rStyle w:val="Hyperlink"/>
            <w:lang w:eastAsia="fr-FR"/>
          </w:rPr>
          <w:t>Créer un besoin</w:t>
        </w:r>
      </w:hyperlink>
      <w:r>
        <w:rPr>
          <w:lang w:eastAsia="fr-FR"/>
        </w:rPr>
        <w:t>)</w:t>
      </w:r>
    </w:p>
    <w:p w14:paraId="22C37BFA" w14:textId="72E28611" w:rsidR="00D644A9" w:rsidRPr="00682B55" w:rsidRDefault="00D644A9" w:rsidP="00891497">
      <w:pPr>
        <w:rPr>
          <w:lang w:eastAsia="fr-FR"/>
        </w:rPr>
      </w:pPr>
    </w:p>
    <w:p w14:paraId="2FA6E755" w14:textId="44EF3011" w:rsidR="00602FEE" w:rsidRDefault="00602FEE" w:rsidP="007B11C3">
      <w:pPr>
        <w:pStyle w:val="Heading3"/>
        <w:rPr>
          <w:lang w:eastAsia="fr-FR"/>
        </w:rPr>
      </w:pPr>
      <w:bookmarkStart w:id="51" w:name="_Ajout_de_Service"/>
      <w:bookmarkStart w:id="52" w:name="_Toc122016769"/>
      <w:bookmarkEnd w:id="51"/>
      <w:r>
        <w:rPr>
          <w:lang w:eastAsia="fr-FR"/>
        </w:rPr>
        <w:t>Ajout</w:t>
      </w:r>
      <w:r w:rsidR="008C3472">
        <w:rPr>
          <w:lang w:eastAsia="fr-FR"/>
        </w:rPr>
        <w:t>er un s</w:t>
      </w:r>
      <w:r>
        <w:rPr>
          <w:lang w:eastAsia="fr-FR"/>
        </w:rPr>
        <w:t>ervice</w:t>
      </w:r>
      <w:bookmarkEnd w:id="52"/>
    </w:p>
    <w:p w14:paraId="7ADA7A38" w14:textId="2A1849D0" w:rsidR="00EF5A88" w:rsidRDefault="00EF5A88" w:rsidP="00EF5A88">
      <w:pPr>
        <w:rPr>
          <w:lang w:eastAsia="fr-FR"/>
        </w:rPr>
      </w:pPr>
      <w:r>
        <w:rPr>
          <w:lang w:eastAsia="fr-FR"/>
        </w:rPr>
        <w:t xml:space="preserve">Pour rappel, un service est un nœud dans la hiérarchie cliente avec lequel l’agence est </w:t>
      </w:r>
      <w:r w:rsidR="009C301C">
        <w:rPr>
          <w:lang w:eastAsia="fr-FR"/>
        </w:rPr>
        <w:t>amenée</w:t>
      </w:r>
      <w:r>
        <w:rPr>
          <w:lang w:eastAsia="fr-FR"/>
        </w:rPr>
        <w:t xml:space="preserve"> à </w:t>
      </w:r>
      <w:r w:rsidR="009C301C">
        <w:rPr>
          <w:lang w:eastAsia="fr-FR"/>
        </w:rPr>
        <w:t>avoir une relation commerciale</w:t>
      </w:r>
      <w:r>
        <w:rPr>
          <w:lang w:eastAsia="fr-FR"/>
        </w:rPr>
        <w:t xml:space="preserve">. Il est considéré </w:t>
      </w:r>
      <w:r w:rsidR="009C301C">
        <w:rPr>
          <w:lang w:eastAsia="fr-FR"/>
        </w:rPr>
        <w:t>« client » dès lors qu’un contrat est signé avec ce service</w:t>
      </w:r>
      <w:r w:rsidR="007806A6">
        <w:rPr>
          <w:lang w:eastAsia="fr-FR"/>
        </w:rPr>
        <w:t xml:space="preserve"> (voir </w:t>
      </w:r>
      <w:hyperlink w:anchor="_Statut_Client" w:history="1">
        <w:r w:rsidR="007806A6" w:rsidRPr="007806A6">
          <w:rPr>
            <w:rStyle w:val="Hyperlink"/>
            <w:lang w:eastAsia="fr-FR"/>
          </w:rPr>
          <w:t>Statut Client</w:t>
        </w:r>
      </w:hyperlink>
      <w:r w:rsidR="007806A6">
        <w:rPr>
          <w:lang w:eastAsia="fr-FR"/>
        </w:rPr>
        <w:t>)</w:t>
      </w:r>
      <w:r w:rsidR="009C301C">
        <w:rPr>
          <w:lang w:eastAsia="fr-FR"/>
        </w:rPr>
        <w:t>.</w:t>
      </w:r>
    </w:p>
    <w:p w14:paraId="7C360B19" w14:textId="26BD4147" w:rsidR="00BF4212" w:rsidRDefault="009C301C" w:rsidP="00A957C8">
      <w:pPr>
        <w:rPr>
          <w:lang w:eastAsia="fr-FR"/>
        </w:rPr>
      </w:pPr>
      <w:r>
        <w:rPr>
          <w:lang w:eastAsia="fr-FR"/>
        </w:rPr>
        <w:t>Dans la fiche de la société, un</w:t>
      </w:r>
      <w:r w:rsidR="00652BE2">
        <w:rPr>
          <w:lang w:eastAsia="fr-FR"/>
        </w:rPr>
        <w:t xml:space="preserve"> onglet « organisation » permet de créer un service</w:t>
      </w:r>
      <w:r w:rsidR="003C00BD">
        <w:rPr>
          <w:lang w:eastAsia="fr-FR"/>
        </w:rPr>
        <w:t xml:space="preserve">. </w:t>
      </w:r>
    </w:p>
    <w:p w14:paraId="02C591E6" w14:textId="307D07AA" w:rsidR="00551064" w:rsidRDefault="000719E2" w:rsidP="000719E2">
      <w:pPr>
        <w:rPr>
          <w:lang w:eastAsia="fr-FR"/>
        </w:rPr>
      </w:pPr>
      <w:r>
        <w:rPr>
          <w:lang w:eastAsia="fr-FR"/>
        </w:rPr>
        <w:t xml:space="preserve">Une fois que </w:t>
      </w:r>
      <w:r w:rsidR="007806A6">
        <w:rPr>
          <w:lang w:eastAsia="fr-FR"/>
        </w:rPr>
        <w:t>l</w:t>
      </w:r>
      <w:r>
        <w:rPr>
          <w:lang w:eastAsia="fr-FR"/>
        </w:rPr>
        <w:t>es informations</w:t>
      </w:r>
      <w:r w:rsidR="007806A6">
        <w:rPr>
          <w:lang w:eastAsia="fr-FR"/>
        </w:rPr>
        <w:t xml:space="preserve"> (voir </w:t>
      </w:r>
      <w:hyperlink w:anchor="_Service" w:history="1">
        <w:r w:rsidR="007806A6" w:rsidRPr="007806A6">
          <w:rPr>
            <w:rStyle w:val="Hyperlink"/>
            <w:lang w:eastAsia="fr-FR"/>
          </w:rPr>
          <w:t>Service</w:t>
        </w:r>
      </w:hyperlink>
      <w:r w:rsidR="007806A6">
        <w:rPr>
          <w:lang w:eastAsia="fr-FR"/>
        </w:rPr>
        <w:t>)</w:t>
      </w:r>
      <w:r>
        <w:rPr>
          <w:lang w:eastAsia="fr-FR"/>
        </w:rPr>
        <w:t xml:space="preserve"> sont renseignées la fiche du service est accessible pour édition.</w:t>
      </w:r>
    </w:p>
    <w:p w14:paraId="35E0A402" w14:textId="7C10E6BC" w:rsidR="00551064" w:rsidRDefault="00551064" w:rsidP="00551064">
      <w:pPr>
        <w:pStyle w:val="Heading3"/>
        <w:rPr>
          <w:lang w:eastAsia="fr-FR"/>
        </w:rPr>
      </w:pPr>
      <w:bookmarkStart w:id="53" w:name="_Toc122016770"/>
      <w:r>
        <w:rPr>
          <w:lang w:eastAsia="fr-FR"/>
        </w:rPr>
        <w:t>Editer un service</w:t>
      </w:r>
      <w:bookmarkEnd w:id="53"/>
    </w:p>
    <w:p w14:paraId="136D49B7" w14:textId="585ECC69" w:rsidR="00551064" w:rsidRDefault="00551064" w:rsidP="000719E2">
      <w:pPr>
        <w:rPr>
          <w:lang w:eastAsia="fr-FR"/>
        </w:rPr>
      </w:pPr>
      <w:r>
        <w:rPr>
          <w:lang w:eastAsia="fr-FR"/>
        </w:rPr>
        <w:t>L</w:t>
      </w:r>
      <w:r w:rsidR="00C962A3">
        <w:rPr>
          <w:lang w:eastAsia="fr-FR"/>
        </w:rPr>
        <w:t xml:space="preserve">’utilisateur peut éditer </w:t>
      </w:r>
      <w:r w:rsidR="00EB4E6B">
        <w:rPr>
          <w:lang w:eastAsia="fr-FR"/>
        </w:rPr>
        <w:t>les informations liées</w:t>
      </w:r>
      <w:r w:rsidR="00C962A3">
        <w:rPr>
          <w:lang w:eastAsia="fr-FR"/>
        </w:rPr>
        <w:t xml:space="preserve"> à un service</w:t>
      </w:r>
      <w:r w:rsidR="00EB4E6B">
        <w:rPr>
          <w:lang w:eastAsia="fr-FR"/>
        </w:rPr>
        <w:t xml:space="preserve"> (voir </w:t>
      </w:r>
      <w:hyperlink w:anchor="_Service" w:history="1">
        <w:r w:rsidR="007806A6">
          <w:rPr>
            <w:rStyle w:val="Hyperlink"/>
            <w:lang w:eastAsia="fr-FR"/>
          </w:rPr>
          <w:t>Service</w:t>
        </w:r>
      </w:hyperlink>
      <w:r w:rsidR="00EB4E6B">
        <w:rPr>
          <w:lang w:eastAsia="fr-FR"/>
        </w:rPr>
        <w:t>)</w:t>
      </w:r>
      <w:r w:rsidR="00C962A3">
        <w:rPr>
          <w:lang w:eastAsia="fr-FR"/>
        </w:rPr>
        <w:t>.</w:t>
      </w:r>
      <w:r w:rsidR="005A1544">
        <w:rPr>
          <w:lang w:eastAsia="fr-FR"/>
        </w:rPr>
        <w:t xml:space="preserve"> </w:t>
      </w:r>
    </w:p>
    <w:p w14:paraId="59CCD8CE" w14:textId="762D482C" w:rsidR="00F12C69" w:rsidRDefault="00A307FA" w:rsidP="000719E2">
      <w:pPr>
        <w:rPr>
          <w:lang w:eastAsia="fr-FR"/>
        </w:rPr>
      </w:pPr>
      <w:r>
        <w:rPr>
          <w:lang w:eastAsia="fr-FR"/>
        </w:rPr>
        <w:t>À tout moment</w:t>
      </w:r>
      <w:r w:rsidR="000719E2">
        <w:rPr>
          <w:lang w:eastAsia="fr-FR"/>
        </w:rPr>
        <w:t xml:space="preserve"> l’utilisateur peut rajouter un contact ou bien un besoin qui s’ajoutera </w:t>
      </w:r>
      <w:r w:rsidR="00C962A3">
        <w:rPr>
          <w:lang w:eastAsia="fr-FR"/>
        </w:rPr>
        <w:t>à</w:t>
      </w:r>
      <w:r w:rsidR="000719E2">
        <w:rPr>
          <w:lang w:eastAsia="fr-FR"/>
        </w:rPr>
        <w:t xml:space="preserve"> la liste des contacts</w:t>
      </w:r>
      <w:r w:rsidR="00F12C69">
        <w:rPr>
          <w:lang w:eastAsia="fr-FR"/>
        </w:rPr>
        <w:t xml:space="preserve">, </w:t>
      </w:r>
      <w:r w:rsidR="000719E2">
        <w:rPr>
          <w:lang w:eastAsia="fr-FR"/>
        </w:rPr>
        <w:t xml:space="preserve">des besoins </w:t>
      </w:r>
      <w:r w:rsidR="00F12C69">
        <w:rPr>
          <w:lang w:eastAsia="fr-FR"/>
        </w:rPr>
        <w:t xml:space="preserve">ou bien des projets </w:t>
      </w:r>
      <w:r w:rsidR="004833CB">
        <w:rPr>
          <w:lang w:eastAsia="fr-FR"/>
        </w:rPr>
        <w:t>de ce service.</w:t>
      </w:r>
    </w:p>
    <w:p w14:paraId="35CFBB1A" w14:textId="148F2FF0" w:rsidR="003C40D6" w:rsidRDefault="003C40D6" w:rsidP="003C40D6">
      <w:pPr>
        <w:pStyle w:val="Heading3"/>
        <w:rPr>
          <w:lang w:eastAsia="fr-FR"/>
        </w:rPr>
      </w:pPr>
      <w:bookmarkStart w:id="54" w:name="_Toc122016771"/>
      <w:r>
        <w:rPr>
          <w:lang w:eastAsia="fr-FR"/>
        </w:rPr>
        <w:t>Supprimer un service</w:t>
      </w:r>
      <w:bookmarkEnd w:id="54"/>
    </w:p>
    <w:p w14:paraId="23A44C99" w14:textId="018CA8D1" w:rsidR="003C40D6" w:rsidRDefault="003C40D6" w:rsidP="003C40D6">
      <w:pPr>
        <w:rPr>
          <w:lang w:eastAsia="fr-FR"/>
        </w:rPr>
      </w:pPr>
      <w:r>
        <w:rPr>
          <w:lang w:eastAsia="fr-FR"/>
        </w:rPr>
        <w:t xml:space="preserve">Afin de supprimer un service, celui-ci ne doit pas avoir de </w:t>
      </w:r>
      <w:r w:rsidR="00432FF1">
        <w:rPr>
          <w:lang w:eastAsia="fr-FR"/>
        </w:rPr>
        <w:t>besoins, ou de projets en cours. Dans</w:t>
      </w:r>
      <w:r w:rsidR="0035591A">
        <w:rPr>
          <w:lang w:eastAsia="fr-FR"/>
        </w:rPr>
        <w:t xml:space="preserve"> ce cas, la suppression ne pourra pas se faire.</w:t>
      </w:r>
    </w:p>
    <w:p w14:paraId="67AC787B" w14:textId="099FFE34" w:rsidR="006D74DB" w:rsidRPr="003C40D6" w:rsidRDefault="006D74DB" w:rsidP="003C40D6">
      <w:pPr>
        <w:rPr>
          <w:lang w:eastAsia="fr-FR"/>
        </w:rPr>
      </w:pPr>
      <w:r>
        <w:rPr>
          <w:lang w:eastAsia="fr-FR"/>
        </w:rPr>
        <w:t xml:space="preserve">La suppression </w:t>
      </w:r>
      <w:r w:rsidR="004E56AF">
        <w:rPr>
          <w:lang w:eastAsia="fr-FR"/>
        </w:rPr>
        <w:t xml:space="preserve">d’un service archivera le service qui ne sera plus visible dans l’organisation de la société. Cependant, tous les </w:t>
      </w:r>
      <w:r w:rsidR="0024117D">
        <w:rPr>
          <w:lang w:eastAsia="fr-FR"/>
        </w:rPr>
        <w:t>contacts, besoins et projets seraient accessible directement via la fiche de la société.</w:t>
      </w:r>
    </w:p>
    <w:p w14:paraId="26EF56A8" w14:textId="0472BCBD" w:rsidR="007B11C3" w:rsidRDefault="007B11C3" w:rsidP="007B11C3">
      <w:pPr>
        <w:pStyle w:val="Heading3"/>
        <w:rPr>
          <w:lang w:eastAsia="fr-FR"/>
        </w:rPr>
      </w:pPr>
      <w:bookmarkStart w:id="55" w:name="_Ajout_de_Contact"/>
      <w:bookmarkStart w:id="56" w:name="_Toc122016772"/>
      <w:bookmarkEnd w:id="55"/>
      <w:r w:rsidRPr="007B728E">
        <w:rPr>
          <w:lang w:eastAsia="fr-FR"/>
        </w:rPr>
        <w:t>Ajout</w:t>
      </w:r>
      <w:r w:rsidR="00D22902">
        <w:rPr>
          <w:lang w:eastAsia="fr-FR"/>
        </w:rPr>
        <w:t>er un c</w:t>
      </w:r>
      <w:r w:rsidR="00CD29CD">
        <w:rPr>
          <w:lang w:eastAsia="fr-FR"/>
        </w:rPr>
        <w:t>ontact</w:t>
      </w:r>
      <w:bookmarkEnd w:id="56"/>
    </w:p>
    <w:p w14:paraId="2A204A70" w14:textId="17B2E0CA" w:rsidR="0024117D" w:rsidRDefault="00517E08" w:rsidP="0024117D">
      <w:pPr>
        <w:rPr>
          <w:lang w:eastAsia="fr-FR"/>
        </w:rPr>
      </w:pPr>
      <w:r>
        <w:rPr>
          <w:lang w:eastAsia="fr-FR"/>
        </w:rPr>
        <w:t xml:space="preserve">Un utilisateur </w:t>
      </w:r>
      <w:r w:rsidR="00795E95">
        <w:rPr>
          <w:lang w:eastAsia="fr-FR"/>
        </w:rPr>
        <w:t xml:space="preserve">habilité </w:t>
      </w:r>
      <w:r>
        <w:rPr>
          <w:lang w:eastAsia="fr-FR"/>
        </w:rPr>
        <w:t>peut créer un conta</w:t>
      </w:r>
      <w:r w:rsidR="00424D97">
        <w:rPr>
          <w:lang w:eastAsia="fr-FR"/>
        </w:rPr>
        <w:t>ct</w:t>
      </w:r>
      <w:r w:rsidR="002804A2">
        <w:rPr>
          <w:lang w:eastAsia="fr-FR"/>
        </w:rPr>
        <w:t> :</w:t>
      </w:r>
    </w:p>
    <w:p w14:paraId="7006C28F" w14:textId="3D46AE88" w:rsidR="002804A2" w:rsidRDefault="00C2321B" w:rsidP="006E6CBF">
      <w:pPr>
        <w:pStyle w:val="ListParagraph"/>
        <w:numPr>
          <w:ilvl w:val="0"/>
          <w:numId w:val="15"/>
        </w:numPr>
        <w:rPr>
          <w:lang w:eastAsia="fr-FR"/>
        </w:rPr>
      </w:pPr>
      <w:r>
        <w:rPr>
          <w:lang w:eastAsia="fr-FR"/>
        </w:rPr>
        <w:lastRenderedPageBreak/>
        <w:t xml:space="preserve">A partir </w:t>
      </w:r>
      <w:r w:rsidR="005C486E">
        <w:rPr>
          <w:lang w:eastAsia="fr-FR"/>
        </w:rPr>
        <w:t>du bouton de création dans le menu</w:t>
      </w:r>
      <w:r>
        <w:rPr>
          <w:lang w:eastAsia="fr-FR"/>
        </w:rPr>
        <w:t>,</w:t>
      </w:r>
    </w:p>
    <w:p w14:paraId="3C093240" w14:textId="50A6F3B3" w:rsidR="00C2321B" w:rsidRDefault="00C2321B" w:rsidP="006E6CBF">
      <w:pPr>
        <w:pStyle w:val="ListParagraph"/>
        <w:numPr>
          <w:ilvl w:val="0"/>
          <w:numId w:val="15"/>
        </w:numPr>
        <w:rPr>
          <w:lang w:eastAsia="fr-FR"/>
        </w:rPr>
      </w:pPr>
      <w:r>
        <w:rPr>
          <w:lang w:eastAsia="fr-FR"/>
        </w:rPr>
        <w:t>A partir de la fiche d’une société</w:t>
      </w:r>
    </w:p>
    <w:p w14:paraId="3EBDB042" w14:textId="4C9CF785" w:rsidR="00C2321B" w:rsidRDefault="00C2321B" w:rsidP="006E6CBF">
      <w:pPr>
        <w:pStyle w:val="ListParagraph"/>
        <w:numPr>
          <w:ilvl w:val="0"/>
          <w:numId w:val="15"/>
        </w:numPr>
        <w:rPr>
          <w:lang w:eastAsia="fr-FR"/>
        </w:rPr>
      </w:pPr>
      <w:r>
        <w:rPr>
          <w:lang w:eastAsia="fr-FR"/>
        </w:rPr>
        <w:t xml:space="preserve">A partir de la fiche d’un </w:t>
      </w:r>
      <w:r w:rsidR="002813B6">
        <w:rPr>
          <w:lang w:eastAsia="fr-FR"/>
        </w:rPr>
        <w:t>nœud (service ou autre)</w:t>
      </w:r>
    </w:p>
    <w:p w14:paraId="1D4FA4D0" w14:textId="46B89E76" w:rsidR="00FD1467" w:rsidRDefault="00FD1467" w:rsidP="00FD1467">
      <w:pPr>
        <w:rPr>
          <w:lang w:eastAsia="fr-FR"/>
        </w:rPr>
      </w:pPr>
      <w:r>
        <w:rPr>
          <w:lang w:eastAsia="fr-FR"/>
        </w:rPr>
        <w:t xml:space="preserve">Il suffit de remplir les informations nécessaires (voir </w:t>
      </w:r>
      <w:hyperlink w:anchor="_Contact" w:history="1">
        <w:r w:rsidRPr="00FD1467">
          <w:rPr>
            <w:rStyle w:val="Hyperlink"/>
            <w:lang w:eastAsia="fr-FR"/>
          </w:rPr>
          <w:t>Contact</w:t>
        </w:r>
      </w:hyperlink>
      <w:r>
        <w:rPr>
          <w:lang w:eastAsia="fr-FR"/>
        </w:rPr>
        <w:t>)</w:t>
      </w:r>
      <w:r w:rsidR="00F77AC8">
        <w:rPr>
          <w:lang w:eastAsia="fr-FR"/>
        </w:rPr>
        <w:t>.</w:t>
      </w:r>
    </w:p>
    <w:p w14:paraId="33936CAF" w14:textId="59EEDB10" w:rsidR="00F77AC8" w:rsidRDefault="00DD464B" w:rsidP="00FD1467">
      <w:pPr>
        <w:rPr>
          <w:lang w:eastAsia="fr-FR"/>
        </w:rPr>
      </w:pPr>
      <w:r>
        <w:rPr>
          <w:lang w:eastAsia="fr-FR"/>
        </w:rPr>
        <w:t>A ce stade il n’est pas obligatoire de rattacher le contact à un</w:t>
      </w:r>
      <w:r w:rsidR="002226C0">
        <w:rPr>
          <w:lang w:eastAsia="fr-FR"/>
        </w:rPr>
        <w:t xml:space="preserve"> nœud de la structure. Cela dit, il le sera par la suite </w:t>
      </w:r>
      <w:r w:rsidR="00980735">
        <w:rPr>
          <w:lang w:eastAsia="fr-FR"/>
        </w:rPr>
        <w:t>afin de créer un besoin pour lequel il sera le contact</w:t>
      </w:r>
      <w:r w:rsidR="003109E1">
        <w:rPr>
          <w:lang w:eastAsia="fr-FR"/>
        </w:rPr>
        <w:t xml:space="preserve"> client.</w:t>
      </w:r>
    </w:p>
    <w:p w14:paraId="0D98BEF4" w14:textId="15ED49AA" w:rsidR="003109E1" w:rsidRDefault="003109E1" w:rsidP="003109E1">
      <w:pPr>
        <w:pStyle w:val="Heading3"/>
        <w:rPr>
          <w:lang w:eastAsia="fr-FR"/>
        </w:rPr>
      </w:pPr>
      <w:bookmarkStart w:id="57" w:name="_Toc122016773"/>
      <w:r>
        <w:rPr>
          <w:lang w:eastAsia="fr-FR"/>
        </w:rPr>
        <w:t>Edit</w:t>
      </w:r>
      <w:r w:rsidR="00FF7871">
        <w:rPr>
          <w:lang w:eastAsia="fr-FR"/>
        </w:rPr>
        <w:t>er</w:t>
      </w:r>
      <w:r>
        <w:rPr>
          <w:lang w:eastAsia="fr-FR"/>
        </w:rPr>
        <w:t xml:space="preserve"> </w:t>
      </w:r>
      <w:r w:rsidR="00FF7871">
        <w:rPr>
          <w:lang w:eastAsia="fr-FR"/>
        </w:rPr>
        <w:t>un</w:t>
      </w:r>
      <w:r>
        <w:rPr>
          <w:lang w:eastAsia="fr-FR"/>
        </w:rPr>
        <w:t xml:space="preserve"> contact</w:t>
      </w:r>
      <w:bookmarkEnd w:id="57"/>
    </w:p>
    <w:p w14:paraId="2E1355E8" w14:textId="7EA2F941" w:rsidR="003109E1" w:rsidRDefault="003109E1" w:rsidP="003109E1">
      <w:pPr>
        <w:rPr>
          <w:lang w:eastAsia="fr-FR"/>
        </w:rPr>
      </w:pPr>
      <w:r>
        <w:rPr>
          <w:lang w:eastAsia="fr-FR"/>
        </w:rPr>
        <w:t>Un utilisateur doit avoir la possibilité d’éditer la fiche du contact</w:t>
      </w:r>
      <w:r w:rsidR="000E7BF5">
        <w:rPr>
          <w:lang w:eastAsia="fr-FR"/>
        </w:rPr>
        <w:t xml:space="preserve"> pour :</w:t>
      </w:r>
    </w:p>
    <w:p w14:paraId="5A4CE1FA" w14:textId="41003A24" w:rsidR="000E7BF5" w:rsidRDefault="000E7BF5" w:rsidP="006E6CBF">
      <w:pPr>
        <w:pStyle w:val="ListParagraph"/>
        <w:numPr>
          <w:ilvl w:val="0"/>
          <w:numId w:val="16"/>
        </w:numPr>
        <w:rPr>
          <w:lang w:eastAsia="fr-FR"/>
        </w:rPr>
      </w:pPr>
      <w:r>
        <w:rPr>
          <w:lang w:eastAsia="fr-FR"/>
        </w:rPr>
        <w:t>Modifier les informations</w:t>
      </w:r>
    </w:p>
    <w:p w14:paraId="1CC83E4B" w14:textId="43108DE8" w:rsidR="00154DA8" w:rsidRDefault="00154DA8" w:rsidP="006E6CBF">
      <w:pPr>
        <w:pStyle w:val="ListParagraph"/>
        <w:numPr>
          <w:ilvl w:val="1"/>
          <w:numId w:val="16"/>
        </w:numPr>
        <w:rPr>
          <w:lang w:eastAsia="fr-FR"/>
        </w:rPr>
      </w:pPr>
      <w:r>
        <w:rPr>
          <w:lang w:eastAsia="fr-FR"/>
        </w:rPr>
        <w:t>Identité</w:t>
      </w:r>
    </w:p>
    <w:p w14:paraId="65BB8205" w14:textId="421F285F" w:rsidR="00154DA8" w:rsidRDefault="00154DA8" w:rsidP="006E6CBF">
      <w:pPr>
        <w:pStyle w:val="ListParagraph"/>
        <w:numPr>
          <w:ilvl w:val="1"/>
          <w:numId w:val="16"/>
        </w:numPr>
        <w:rPr>
          <w:lang w:eastAsia="fr-FR"/>
        </w:rPr>
      </w:pPr>
      <w:r>
        <w:rPr>
          <w:lang w:eastAsia="fr-FR"/>
        </w:rPr>
        <w:t>Coordonnées</w:t>
      </w:r>
    </w:p>
    <w:p w14:paraId="3EC9399E" w14:textId="09D8F7C8" w:rsidR="00154DA8" w:rsidRDefault="00154DA8" w:rsidP="006E6CBF">
      <w:pPr>
        <w:pStyle w:val="ListParagraph"/>
        <w:numPr>
          <w:ilvl w:val="1"/>
          <w:numId w:val="16"/>
        </w:numPr>
        <w:rPr>
          <w:lang w:eastAsia="fr-FR"/>
        </w:rPr>
      </w:pPr>
      <w:r>
        <w:rPr>
          <w:lang w:eastAsia="fr-FR"/>
        </w:rPr>
        <w:t>Périmètres fonctionnels et techniques</w:t>
      </w:r>
      <w:r w:rsidR="005F6E37">
        <w:rPr>
          <w:lang w:eastAsia="fr-FR"/>
        </w:rPr>
        <w:t>.</w:t>
      </w:r>
    </w:p>
    <w:p w14:paraId="696E70B3" w14:textId="3718F992" w:rsidR="00B13D8E" w:rsidRDefault="006B635F" w:rsidP="006E6CBF">
      <w:pPr>
        <w:pStyle w:val="ListParagraph"/>
        <w:numPr>
          <w:ilvl w:val="0"/>
          <w:numId w:val="16"/>
        </w:numPr>
        <w:jc w:val="left"/>
        <w:rPr>
          <w:lang w:eastAsia="fr-FR"/>
        </w:rPr>
      </w:pPr>
      <w:r>
        <w:rPr>
          <w:lang w:eastAsia="fr-FR"/>
        </w:rPr>
        <w:t xml:space="preserve">Transférer </w:t>
      </w:r>
      <w:r w:rsidR="00B13D8E">
        <w:rPr>
          <w:lang w:eastAsia="fr-FR"/>
        </w:rPr>
        <w:t xml:space="preserve">le contact (voir </w:t>
      </w:r>
      <w:hyperlink w:anchor="_Transférer_un_contact" w:history="1">
        <w:r w:rsidR="00B13D8E" w:rsidRPr="00B13D8E">
          <w:rPr>
            <w:rStyle w:val="Hyperlink"/>
            <w:lang w:eastAsia="fr-FR"/>
          </w:rPr>
          <w:t>Transférer un contact</w:t>
        </w:r>
      </w:hyperlink>
      <w:r w:rsidR="00B13D8E">
        <w:rPr>
          <w:lang w:eastAsia="fr-FR"/>
        </w:rPr>
        <w:t>)</w:t>
      </w:r>
    </w:p>
    <w:p w14:paraId="17A8EFFA" w14:textId="29FA4478" w:rsidR="004C1CAC" w:rsidRDefault="00FF7871" w:rsidP="004C1CAC">
      <w:pPr>
        <w:pStyle w:val="Heading3"/>
        <w:rPr>
          <w:lang w:eastAsia="fr-FR"/>
        </w:rPr>
      </w:pPr>
      <w:bookmarkStart w:id="58" w:name="_Transférer_un_contact"/>
      <w:bookmarkStart w:id="59" w:name="_Toc122016774"/>
      <w:bookmarkEnd w:id="58"/>
      <w:r>
        <w:rPr>
          <w:lang w:eastAsia="fr-FR"/>
        </w:rPr>
        <w:t>Transférer un contact</w:t>
      </w:r>
      <w:bookmarkEnd w:id="59"/>
    </w:p>
    <w:p w14:paraId="04DD31DA" w14:textId="14520118" w:rsidR="005F6E37" w:rsidRDefault="005F6E37" w:rsidP="005F6E37">
      <w:pPr>
        <w:rPr>
          <w:lang w:eastAsia="fr-FR"/>
        </w:rPr>
      </w:pPr>
      <w:r>
        <w:rPr>
          <w:lang w:eastAsia="fr-FR"/>
        </w:rPr>
        <w:t>Deux types de transfert d’un contact sont possibles :</w:t>
      </w:r>
    </w:p>
    <w:p w14:paraId="6D696B7F" w14:textId="6A4055C2" w:rsidR="000E7BF5" w:rsidRDefault="003D4DAD" w:rsidP="006E6CBF">
      <w:pPr>
        <w:pStyle w:val="ListParagraph"/>
        <w:numPr>
          <w:ilvl w:val="0"/>
          <w:numId w:val="16"/>
        </w:numPr>
        <w:rPr>
          <w:lang w:eastAsia="fr-FR"/>
        </w:rPr>
      </w:pPr>
      <w:r>
        <w:rPr>
          <w:lang w:eastAsia="fr-FR"/>
        </w:rPr>
        <w:t xml:space="preserve">Modifier le nœud auquel </w:t>
      </w:r>
      <w:r w:rsidR="005F6E37">
        <w:rPr>
          <w:lang w:eastAsia="fr-FR"/>
        </w:rPr>
        <w:t>le contact</w:t>
      </w:r>
      <w:r>
        <w:rPr>
          <w:lang w:eastAsia="fr-FR"/>
        </w:rPr>
        <w:t xml:space="preserve"> appartient</w:t>
      </w:r>
    </w:p>
    <w:p w14:paraId="7BD774B7" w14:textId="56592D12" w:rsidR="003D4DAD" w:rsidRDefault="005F6E37" w:rsidP="006E6CBF">
      <w:pPr>
        <w:pStyle w:val="ListParagraph"/>
        <w:numPr>
          <w:ilvl w:val="0"/>
          <w:numId w:val="16"/>
        </w:numPr>
        <w:rPr>
          <w:lang w:eastAsia="fr-FR"/>
        </w:rPr>
      </w:pPr>
      <w:r>
        <w:rPr>
          <w:lang w:eastAsia="fr-FR"/>
        </w:rPr>
        <w:t>Changer la société du contact</w:t>
      </w:r>
    </w:p>
    <w:p w14:paraId="2EEB503E" w14:textId="3622DDA9" w:rsidR="007B11C3" w:rsidRPr="007B728E" w:rsidRDefault="008732A7" w:rsidP="007B11C3">
      <w:pPr>
        <w:rPr>
          <w:lang w:eastAsia="fr-FR"/>
        </w:rPr>
      </w:pPr>
      <w:r>
        <w:rPr>
          <w:lang w:eastAsia="fr-FR"/>
        </w:rPr>
        <w:t>Dans les deux cas, le système affichera la liste des besoins et projets en cours afin que l’utilisateur sélectionne un service / contact vers lequel chaque besoin ou projet doit être transféré</w:t>
      </w:r>
      <w:bookmarkStart w:id="60" w:name="_Créer_de_Besoin"/>
      <w:bookmarkEnd w:id="60"/>
      <w:r w:rsidR="00795E95">
        <w:rPr>
          <w:lang w:eastAsia="fr-FR"/>
        </w:rPr>
        <w:t>.</w:t>
      </w:r>
    </w:p>
    <w:p w14:paraId="6ACE03A6" w14:textId="055EC579" w:rsidR="005D7419" w:rsidRPr="007B728E" w:rsidRDefault="005D7419" w:rsidP="005D7419">
      <w:pPr>
        <w:pStyle w:val="Heading2"/>
      </w:pPr>
      <w:bookmarkStart w:id="61" w:name="_Toc122016775"/>
      <w:r w:rsidRPr="007B728E">
        <w:t>Fiche Besoin</w:t>
      </w:r>
      <w:bookmarkEnd w:id="61"/>
    </w:p>
    <w:p w14:paraId="1FCA702D" w14:textId="278A6216" w:rsidR="005D7419" w:rsidRDefault="005D7419" w:rsidP="005D7419">
      <w:pPr>
        <w:pStyle w:val="Heading3"/>
        <w:rPr>
          <w:lang w:eastAsia="fr-FR"/>
        </w:rPr>
      </w:pPr>
      <w:bookmarkStart w:id="62" w:name="_Toc122016776"/>
      <w:r w:rsidRPr="007B728E">
        <w:rPr>
          <w:lang w:eastAsia="fr-FR"/>
        </w:rPr>
        <w:t>Créer</w:t>
      </w:r>
      <w:r w:rsidR="0012492D" w:rsidRPr="007B728E">
        <w:rPr>
          <w:lang w:eastAsia="fr-FR"/>
        </w:rPr>
        <w:t xml:space="preserve"> Besoin</w:t>
      </w:r>
      <w:bookmarkEnd w:id="62"/>
    </w:p>
    <w:p w14:paraId="0FED4420" w14:textId="28DCFB4A" w:rsidR="00795E95" w:rsidRDefault="00795E95" w:rsidP="00795E95">
      <w:pPr>
        <w:rPr>
          <w:lang w:eastAsia="fr-FR"/>
        </w:rPr>
      </w:pPr>
      <w:r>
        <w:rPr>
          <w:lang w:eastAsia="fr-FR"/>
        </w:rPr>
        <w:t>Un utilisateur habilité peut créer un besoin :</w:t>
      </w:r>
    </w:p>
    <w:p w14:paraId="00398EA9" w14:textId="68E0D8E7" w:rsidR="00795E95" w:rsidRDefault="00795E95" w:rsidP="006E6CBF">
      <w:pPr>
        <w:pStyle w:val="ListParagraph"/>
        <w:numPr>
          <w:ilvl w:val="0"/>
          <w:numId w:val="17"/>
        </w:numPr>
        <w:rPr>
          <w:lang w:eastAsia="fr-FR"/>
        </w:rPr>
      </w:pPr>
      <w:r>
        <w:rPr>
          <w:lang w:eastAsia="fr-FR"/>
        </w:rPr>
        <w:t xml:space="preserve">A </w:t>
      </w:r>
      <w:r w:rsidR="005C486E">
        <w:rPr>
          <w:lang w:eastAsia="fr-FR"/>
        </w:rPr>
        <w:t>partir du bouton de création dans le menu,</w:t>
      </w:r>
    </w:p>
    <w:p w14:paraId="08640805" w14:textId="7E1EBF52" w:rsidR="005C486E" w:rsidRDefault="005C486E" w:rsidP="006E6CBF">
      <w:pPr>
        <w:pStyle w:val="ListParagraph"/>
        <w:numPr>
          <w:ilvl w:val="0"/>
          <w:numId w:val="17"/>
        </w:numPr>
        <w:rPr>
          <w:lang w:eastAsia="fr-FR"/>
        </w:rPr>
      </w:pPr>
      <w:r>
        <w:rPr>
          <w:lang w:eastAsia="fr-FR"/>
        </w:rPr>
        <w:t>A partir de la fiche d’une société</w:t>
      </w:r>
    </w:p>
    <w:p w14:paraId="6B238344" w14:textId="17A86C5A" w:rsidR="005C486E" w:rsidRDefault="005C486E" w:rsidP="006E6CBF">
      <w:pPr>
        <w:pStyle w:val="ListParagraph"/>
        <w:numPr>
          <w:ilvl w:val="0"/>
          <w:numId w:val="17"/>
        </w:numPr>
        <w:rPr>
          <w:lang w:eastAsia="fr-FR"/>
        </w:rPr>
      </w:pPr>
      <w:r>
        <w:rPr>
          <w:lang w:eastAsia="fr-FR"/>
        </w:rPr>
        <w:t>A partir d</w:t>
      </w:r>
      <w:r w:rsidR="002813B6">
        <w:rPr>
          <w:lang w:eastAsia="fr-FR"/>
        </w:rPr>
        <w:t>e la fiche d’un nœud (service ou autre)</w:t>
      </w:r>
    </w:p>
    <w:p w14:paraId="55340B37" w14:textId="1DBD7F5F" w:rsidR="002813B6" w:rsidRDefault="002813B6" w:rsidP="006E6CBF">
      <w:pPr>
        <w:pStyle w:val="ListParagraph"/>
        <w:numPr>
          <w:ilvl w:val="0"/>
          <w:numId w:val="17"/>
        </w:numPr>
        <w:rPr>
          <w:lang w:eastAsia="fr-FR"/>
        </w:rPr>
      </w:pPr>
      <w:r>
        <w:rPr>
          <w:lang w:eastAsia="fr-FR"/>
        </w:rPr>
        <w:t>A partir d’un contact</w:t>
      </w:r>
      <w:r w:rsidR="00B31811">
        <w:rPr>
          <w:lang w:eastAsia="fr-FR"/>
        </w:rPr>
        <w:t>, dans quel cas, le contact doit être rattaché à un nœud de la structure de la société.</w:t>
      </w:r>
    </w:p>
    <w:p w14:paraId="77BEA606" w14:textId="5AF8060B" w:rsidR="00B31811" w:rsidRDefault="0093728E" w:rsidP="00B31811">
      <w:pPr>
        <w:rPr>
          <w:lang w:eastAsia="fr-FR"/>
        </w:rPr>
      </w:pPr>
      <w:r>
        <w:rPr>
          <w:lang w:eastAsia="fr-FR"/>
        </w:rPr>
        <w:t xml:space="preserve">L’utilisateur renseigne les informations </w:t>
      </w:r>
      <w:r w:rsidR="007E6B45">
        <w:rPr>
          <w:lang w:eastAsia="fr-FR"/>
        </w:rPr>
        <w:t xml:space="preserve">du besoin (voir </w:t>
      </w:r>
      <w:hyperlink w:anchor="_Besoin" w:history="1">
        <w:r w:rsidR="007E6B45" w:rsidRPr="007E6B45">
          <w:rPr>
            <w:rStyle w:val="Hyperlink"/>
            <w:lang w:eastAsia="fr-FR"/>
          </w:rPr>
          <w:t>Besoin</w:t>
        </w:r>
      </w:hyperlink>
      <w:r w:rsidR="007E6B45">
        <w:rPr>
          <w:lang w:eastAsia="fr-FR"/>
        </w:rPr>
        <w:t>)</w:t>
      </w:r>
      <w:r w:rsidR="007201E8">
        <w:rPr>
          <w:lang w:eastAsia="fr-FR"/>
        </w:rPr>
        <w:t xml:space="preserve"> et sauvegarde le besoin.</w:t>
      </w:r>
    </w:p>
    <w:p w14:paraId="1E3B6574" w14:textId="32C65F95" w:rsidR="007201E8" w:rsidRDefault="007201E8" w:rsidP="00B31811">
      <w:pPr>
        <w:rPr>
          <w:lang w:eastAsia="fr-FR"/>
        </w:rPr>
      </w:pPr>
      <w:r>
        <w:rPr>
          <w:lang w:eastAsia="fr-FR"/>
        </w:rPr>
        <w:t>Noter, qu’un besoin ne pourra pas être sauvegardé s’il n’est pas attaché à un contact, lui-même rattaché à un nœud de la structure de l’entreprise.</w:t>
      </w:r>
    </w:p>
    <w:p w14:paraId="78F2713B" w14:textId="3FD59D29" w:rsidR="005C6C99" w:rsidRDefault="00B36E0D" w:rsidP="00B31811">
      <w:pPr>
        <w:rPr>
          <w:lang w:eastAsia="fr-FR"/>
        </w:rPr>
      </w:pPr>
      <w:r>
        <w:rPr>
          <w:lang w:eastAsia="fr-FR"/>
        </w:rPr>
        <w:t>À la suite de</w:t>
      </w:r>
      <w:r w:rsidR="005C6C99">
        <w:rPr>
          <w:lang w:eastAsia="fr-FR"/>
        </w:rPr>
        <w:t xml:space="preserve"> la création, la fiche du besoin est disponible </w:t>
      </w:r>
      <w:r w:rsidR="00CA0A27">
        <w:rPr>
          <w:lang w:eastAsia="fr-FR"/>
        </w:rPr>
        <w:t xml:space="preserve">pour l’édition et le </w:t>
      </w:r>
      <w:hyperlink w:anchor="_Positionner_Candidats/Ressources" w:history="1">
        <w:r w:rsidR="00CA0A27" w:rsidRPr="00CA0A27">
          <w:rPr>
            <w:rStyle w:val="Hyperlink"/>
            <w:lang w:eastAsia="fr-FR"/>
          </w:rPr>
          <w:t>positionnement</w:t>
        </w:r>
      </w:hyperlink>
      <w:r w:rsidR="00CA0A27">
        <w:rPr>
          <w:lang w:eastAsia="fr-FR"/>
        </w:rPr>
        <w:t>.</w:t>
      </w:r>
    </w:p>
    <w:p w14:paraId="0BA4ABE1" w14:textId="2CB96306" w:rsidR="00C12B1C" w:rsidRDefault="00B414CF" w:rsidP="00B414CF">
      <w:pPr>
        <w:pStyle w:val="Heading3"/>
        <w:rPr>
          <w:lang w:eastAsia="fr-FR"/>
        </w:rPr>
      </w:pPr>
      <w:bookmarkStart w:id="63" w:name="_Toc122016777"/>
      <w:r>
        <w:rPr>
          <w:lang w:eastAsia="fr-FR"/>
        </w:rPr>
        <w:t>Editer un besoin</w:t>
      </w:r>
      <w:bookmarkEnd w:id="63"/>
    </w:p>
    <w:p w14:paraId="4FDF0742" w14:textId="35B3657C" w:rsidR="00B414CF" w:rsidRPr="00B414CF" w:rsidRDefault="003406B3" w:rsidP="00B414CF">
      <w:pPr>
        <w:rPr>
          <w:lang w:eastAsia="fr-FR"/>
        </w:rPr>
      </w:pPr>
      <w:r>
        <w:rPr>
          <w:lang w:eastAsia="fr-FR"/>
        </w:rPr>
        <w:t>Toutes les informations d’un besoin peuvent être éditées par la suite</w:t>
      </w:r>
      <w:r w:rsidR="00CB6BB3">
        <w:rPr>
          <w:lang w:eastAsia="fr-FR"/>
        </w:rPr>
        <w:t xml:space="preserve">. Cela permettra </w:t>
      </w:r>
      <w:r w:rsidR="00E474AF">
        <w:rPr>
          <w:lang w:eastAsia="fr-FR"/>
        </w:rPr>
        <w:t>de mieux le qualifier et trouver les ressources adéquates à être positionnées.</w:t>
      </w:r>
    </w:p>
    <w:p w14:paraId="0820BB87" w14:textId="77777777" w:rsidR="009C125E" w:rsidRDefault="009C125E" w:rsidP="002A1D98"/>
    <w:p w14:paraId="3640C806" w14:textId="62E565B6" w:rsidR="000A53AF" w:rsidRDefault="005D4B2B" w:rsidP="000A53AF">
      <w:pPr>
        <w:pStyle w:val="Heading3"/>
      </w:pPr>
      <w:bookmarkStart w:id="64" w:name="_Positionner_Candidats_/"/>
      <w:bookmarkStart w:id="65" w:name="_Toc122016778"/>
      <w:bookmarkEnd w:id="64"/>
      <w:r>
        <w:lastRenderedPageBreak/>
        <w:t>Positionner Candidats / Ressources</w:t>
      </w:r>
      <w:bookmarkEnd w:id="65"/>
    </w:p>
    <w:p w14:paraId="4AAD116F" w14:textId="6AE398BB" w:rsidR="005D4B2B" w:rsidRDefault="000C24C0" w:rsidP="005D4B2B">
      <w:r>
        <w:t>L’utilisateur peut positionner une ou plusieurs ressources à partir de la fiche du besoin</w:t>
      </w:r>
      <w:r w:rsidR="00195479">
        <w:t>.</w:t>
      </w:r>
    </w:p>
    <w:p w14:paraId="78EABFC2" w14:textId="32B0ADED" w:rsidR="00195479" w:rsidRDefault="00195479" w:rsidP="00195479">
      <w:r>
        <w:t>Dans l’onglet « positionnement » de la fiche du besoin, il pourra ajouter explicitement un candidat ou une ressource avec un</w:t>
      </w:r>
      <w:r w:rsidR="00907EB4">
        <w:t>e</w:t>
      </w:r>
      <w:r>
        <w:t xml:space="preserve"> recherche rapide par nom. </w:t>
      </w:r>
      <w:r w:rsidR="00A53739">
        <w:t xml:space="preserve">La barre de recherche </w:t>
      </w:r>
      <w:r>
        <w:t>permettra de préciser s’il s’agit d’une ressource ou bien d’un candidat et donnera l’intitulé du poste dans la liste des résultats de la recherche.</w:t>
      </w:r>
    </w:p>
    <w:p w14:paraId="60CB67BE" w14:textId="77777777" w:rsidR="00195479" w:rsidRDefault="00195479" w:rsidP="00195479">
      <w:r>
        <w:t>Il pourra aussi effectuer une recherche plus complète initiée par les compétences techniques et fonctionnelles listées dans le besoin. Toutefois, les critères de recherche peuvent par la suite être modifiés par l’utilisateur. L’utilisateur doit avoir la possibilité de positionner plusieurs candidats en parallèle.</w:t>
      </w:r>
    </w:p>
    <w:p w14:paraId="03610D2A" w14:textId="61D93C2E" w:rsidR="00DA7CC0" w:rsidRDefault="00195479" w:rsidP="007B11C3">
      <w:r>
        <w:t xml:space="preserve">Par la suite, chaque candidat doit être </w:t>
      </w:r>
      <w:hyperlink w:anchor="_Qualifier" w:history="1">
        <w:r w:rsidRPr="004F000D">
          <w:rPr>
            <w:rStyle w:val="Hyperlink"/>
          </w:rPr>
          <w:t>qualifié</w:t>
        </w:r>
      </w:hyperlink>
      <w:r>
        <w:t xml:space="preserve"> pour ce besoin. Un flag existe afin de déterminer si le CV a été partagé avec le client.</w:t>
      </w:r>
    </w:p>
    <w:p w14:paraId="43A39810" w14:textId="5DBB045F" w:rsidR="00DA7CC0" w:rsidRDefault="00DA7CC0" w:rsidP="00DA7CC0">
      <w:pPr>
        <w:pStyle w:val="Heading3"/>
      </w:pPr>
      <w:r>
        <w:t>Mode d’affichage KANBAN</w:t>
      </w:r>
    </w:p>
    <w:p w14:paraId="22D96403" w14:textId="01FA0423" w:rsidR="00DA7CC0" w:rsidRPr="00DA7CC0" w:rsidRDefault="00DA7CC0" w:rsidP="00DA7CC0">
      <w:pPr>
        <w:rPr>
          <w:b/>
          <w:bCs/>
          <w:sz w:val="32"/>
          <w:szCs w:val="32"/>
        </w:rPr>
      </w:pPr>
      <w:r w:rsidRPr="00DA7CC0">
        <w:rPr>
          <w:b/>
          <w:bCs/>
          <w:sz w:val="32"/>
          <w:szCs w:val="32"/>
        </w:rPr>
        <w:t>TODO</w:t>
      </w:r>
    </w:p>
    <w:p w14:paraId="05E7E91B" w14:textId="585FFEFC" w:rsidR="005D4B2B" w:rsidRDefault="005D4B2B" w:rsidP="009B3EC6">
      <w:pPr>
        <w:pStyle w:val="Heading2"/>
      </w:pPr>
      <w:bookmarkStart w:id="66" w:name="_Positionnement"/>
      <w:bookmarkStart w:id="67" w:name="_Toc122016779"/>
      <w:bookmarkEnd w:id="66"/>
      <w:r>
        <w:t>Positionnement</w:t>
      </w:r>
      <w:bookmarkEnd w:id="67"/>
    </w:p>
    <w:p w14:paraId="52123865" w14:textId="77777777" w:rsidR="005D4B2B" w:rsidRDefault="005D4B2B" w:rsidP="005D4B2B">
      <w:pPr>
        <w:pStyle w:val="Heading3"/>
      </w:pPr>
      <w:bookmarkStart w:id="68" w:name="_Toc122016780"/>
      <w:r w:rsidRPr="007B728E">
        <w:t>Positionner Candidats/Ressources</w:t>
      </w:r>
      <w:bookmarkEnd w:id="68"/>
    </w:p>
    <w:p w14:paraId="200A5761" w14:textId="77777777" w:rsidR="005D4B2B" w:rsidRDefault="005D4B2B" w:rsidP="005D4B2B">
      <w:r>
        <w:t>Un utilisateur habilité peut positionner des ressources :</w:t>
      </w:r>
    </w:p>
    <w:p w14:paraId="47C6F22A" w14:textId="555E31F3" w:rsidR="005D4B2B" w:rsidRDefault="00000000" w:rsidP="006E6CBF">
      <w:pPr>
        <w:pStyle w:val="ListParagraph"/>
        <w:numPr>
          <w:ilvl w:val="0"/>
          <w:numId w:val="18"/>
        </w:numPr>
      </w:pPr>
      <w:hyperlink w:anchor="_Positionner_Candidats_/" w:history="1">
        <w:r w:rsidR="005D4B2B" w:rsidRPr="00966AC9">
          <w:rPr>
            <w:rStyle w:val="Hyperlink"/>
          </w:rPr>
          <w:t>A partir de la fiche d’un besoin</w:t>
        </w:r>
      </w:hyperlink>
    </w:p>
    <w:p w14:paraId="36450B80" w14:textId="3B1E9E39" w:rsidR="005D4B2B" w:rsidRDefault="00000000" w:rsidP="006E6CBF">
      <w:pPr>
        <w:pStyle w:val="ListParagraph"/>
        <w:numPr>
          <w:ilvl w:val="0"/>
          <w:numId w:val="18"/>
        </w:numPr>
      </w:pPr>
      <w:hyperlink w:anchor="_Positionner" w:history="1">
        <w:r w:rsidR="005D4B2B" w:rsidRPr="00966AC9">
          <w:rPr>
            <w:rStyle w:val="Hyperlink"/>
          </w:rPr>
          <w:t>A partir de la fiche d’un candidat</w:t>
        </w:r>
      </w:hyperlink>
    </w:p>
    <w:p w14:paraId="75A3EE3A" w14:textId="5909ABB4" w:rsidR="00E27BD8" w:rsidRDefault="00D00ACD" w:rsidP="00E27BD8">
      <w:r>
        <w:t>Vu la nature très hétérogène d</w:t>
      </w:r>
      <w:r w:rsidR="008B3F9B">
        <w:t>u process de positionnement au sein même d’une même équipe, celui-ci ne pourra</w:t>
      </w:r>
      <w:r w:rsidR="00B6126A">
        <w:t xml:space="preserve"> être aussi formalisé que celui de recrutement.</w:t>
      </w:r>
    </w:p>
    <w:p w14:paraId="03D2264E" w14:textId="2C30052F" w:rsidR="00B6126A" w:rsidRDefault="008F5692" w:rsidP="00E27BD8">
      <w:r>
        <w:t xml:space="preserve">Lorsque le positionnement est créé les </w:t>
      </w:r>
      <w:r w:rsidR="00261BBD">
        <w:t>évènements</w:t>
      </w:r>
      <w:r>
        <w:t xml:space="preserve"> suivants sont cré</w:t>
      </w:r>
      <w:r w:rsidR="00261BBD">
        <w:t>és</w:t>
      </w:r>
      <w:r>
        <w:t xml:space="preserve"> par défaut :</w:t>
      </w:r>
    </w:p>
    <w:p w14:paraId="0F7B2EBC" w14:textId="0EECC278" w:rsidR="008F5692" w:rsidRDefault="008F5692" w:rsidP="006E6CBF">
      <w:pPr>
        <w:pStyle w:val="ListParagraph"/>
        <w:numPr>
          <w:ilvl w:val="0"/>
          <w:numId w:val="19"/>
        </w:numPr>
      </w:pPr>
      <w:r>
        <w:t>Partage CV</w:t>
      </w:r>
      <w:r w:rsidR="00776CAD">
        <w:t xml:space="preserve"> (case à cocher)</w:t>
      </w:r>
    </w:p>
    <w:p w14:paraId="064CB8AA" w14:textId="2220A07A" w:rsidR="00261BBD" w:rsidRDefault="00261BBD" w:rsidP="006E6CBF">
      <w:pPr>
        <w:pStyle w:val="ListParagraph"/>
        <w:numPr>
          <w:ilvl w:val="0"/>
          <w:numId w:val="19"/>
        </w:numPr>
      </w:pPr>
      <w:r>
        <w:t>E</w:t>
      </w:r>
      <w:r w:rsidR="00957D9A">
        <w:t>ntretien client</w:t>
      </w:r>
      <w:r w:rsidR="00776CAD">
        <w:t xml:space="preserve"> (</w:t>
      </w:r>
      <w:r w:rsidR="0095540D">
        <w:t>de type réunion</w:t>
      </w:r>
      <w:r w:rsidR="00776CAD">
        <w:t>)</w:t>
      </w:r>
    </w:p>
    <w:p w14:paraId="78EB7B86" w14:textId="30E8A246" w:rsidR="005C058C" w:rsidRDefault="005C058C" w:rsidP="006E6CBF">
      <w:pPr>
        <w:pStyle w:val="ListParagraph"/>
        <w:numPr>
          <w:ilvl w:val="0"/>
          <w:numId w:val="19"/>
        </w:numPr>
      </w:pPr>
      <w:r>
        <w:t>Qualification (qualification dans la fiche du Candidat)</w:t>
      </w:r>
    </w:p>
    <w:p w14:paraId="6F321DCF" w14:textId="76EE67E2" w:rsidR="00662A8C" w:rsidRDefault="007E087F" w:rsidP="005C058C">
      <w:r>
        <w:t>À tout moment, </w:t>
      </w:r>
      <w:r w:rsidR="00662A8C">
        <w:t>l’utilisateur peut rajouter ou supprimer un</w:t>
      </w:r>
      <w:r w:rsidR="00716C64">
        <w:t xml:space="preserve"> évènement </w:t>
      </w:r>
      <w:r w:rsidR="00CF4756">
        <w:t>hormis celle de partage du CV.</w:t>
      </w:r>
    </w:p>
    <w:p w14:paraId="6C4DDB39" w14:textId="7BBB45A1" w:rsidR="00FE401C" w:rsidRDefault="002A20C5" w:rsidP="00FE401C">
      <w:r>
        <w:t xml:space="preserve">En ce qui concerne le statut d’un positionnement, celui-ci peut être éditer </w:t>
      </w:r>
      <w:r w:rsidR="00F56720">
        <w:t>à n’importe quel moment</w:t>
      </w:r>
      <w:r w:rsidR="00BD0C03">
        <w:t>.</w:t>
      </w:r>
    </w:p>
    <w:p w14:paraId="510C7956" w14:textId="0012CCF7" w:rsidR="00FE401C" w:rsidRDefault="00FE401C" w:rsidP="00FE401C">
      <w:r>
        <w:t>Au niveau de la grille de positionnement du besoin, un voyant coloré représentera le statut ou l’accomplissement de chaque évènement.</w:t>
      </w:r>
    </w:p>
    <w:p w14:paraId="32194FD0" w14:textId="15FE10F6" w:rsidR="007E087F" w:rsidRDefault="00BD0C03" w:rsidP="005C058C">
      <w:r>
        <w:t>La</w:t>
      </w:r>
      <w:r w:rsidR="00D20CCA">
        <w:t xml:space="preserve"> liste d’évènement</w:t>
      </w:r>
      <w:r>
        <w:t xml:space="preserve"> et les différents statuts </w:t>
      </w:r>
      <w:r w:rsidR="0095540D">
        <w:t>de positionnement</w:t>
      </w:r>
      <w:r w:rsidR="00D20CCA">
        <w:t xml:space="preserve"> pe</w:t>
      </w:r>
      <w:r w:rsidR="0095540D">
        <w:t>uvent</w:t>
      </w:r>
      <w:r w:rsidR="00D20CCA">
        <w:t xml:space="preserve"> être édité</w:t>
      </w:r>
      <w:r w:rsidR="0095540D">
        <w:t>s</w:t>
      </w:r>
      <w:r w:rsidR="00D20CCA">
        <w:t xml:space="preserve"> par l’administrateur</w:t>
      </w:r>
      <w:r w:rsidR="00FE401C">
        <w:t>.</w:t>
      </w:r>
    </w:p>
    <w:p w14:paraId="51C9B07D" w14:textId="6D2827A5" w:rsidR="00415886" w:rsidRDefault="0036400A" w:rsidP="00415886">
      <w:pPr>
        <w:pStyle w:val="Heading3"/>
        <w:rPr>
          <w:lang w:eastAsia="fr-FR"/>
        </w:rPr>
      </w:pPr>
      <w:bookmarkStart w:id="69" w:name="_Toc122016781"/>
      <w:r>
        <w:rPr>
          <w:lang w:eastAsia="fr-FR"/>
        </w:rPr>
        <w:lastRenderedPageBreak/>
        <w:t>Ajout</w:t>
      </w:r>
      <w:r w:rsidR="00C92C8A">
        <w:rPr>
          <w:lang w:eastAsia="fr-FR"/>
        </w:rPr>
        <w:t>er un</w:t>
      </w:r>
      <w:r w:rsidR="0024090E">
        <w:rPr>
          <w:lang w:eastAsia="fr-FR"/>
        </w:rPr>
        <w:t xml:space="preserve"> évènement</w:t>
      </w:r>
      <w:bookmarkEnd w:id="69"/>
    </w:p>
    <w:p w14:paraId="2497A400" w14:textId="5E5CFEDE" w:rsidR="006C0AB6" w:rsidRDefault="006C0AB6" w:rsidP="006C0AB6">
      <w:pPr>
        <w:rPr>
          <w:lang w:eastAsia="fr-FR"/>
        </w:rPr>
      </w:pPr>
      <w:r>
        <w:rPr>
          <w:lang w:eastAsia="fr-FR"/>
        </w:rPr>
        <w:t>Un utilisateur peut rajouter un évènement à partir de la liste gérée par l’administrateur</w:t>
      </w:r>
      <w:r w:rsidR="003760C2">
        <w:rPr>
          <w:lang w:eastAsia="fr-FR"/>
        </w:rPr>
        <w:t>. Selon le type de l’évènement un</w:t>
      </w:r>
      <w:r w:rsidR="00364C53">
        <w:rPr>
          <w:lang w:eastAsia="fr-FR"/>
        </w:rPr>
        <w:t xml:space="preserve">e fenêtre s’affichera dans le positionnement afin de permettre à l’utilisateur de renseigner les détails de l’évènement. </w:t>
      </w:r>
      <w:r w:rsidR="004751DE">
        <w:rPr>
          <w:lang w:eastAsia="fr-FR"/>
        </w:rPr>
        <w:t xml:space="preserve">Le contenu de l’évènement déterminera la couleur du voyant </w:t>
      </w:r>
      <w:r w:rsidR="00680115">
        <w:rPr>
          <w:lang w:eastAsia="fr-FR"/>
        </w:rPr>
        <w:t>pour la vue grille</w:t>
      </w:r>
      <w:r w:rsidR="008E221C">
        <w:rPr>
          <w:lang w:eastAsia="fr-FR"/>
        </w:rPr>
        <w:t xml:space="preserve"> (voir </w:t>
      </w:r>
      <w:hyperlink w:anchor="_Configurer_les_évènements" w:history="1">
        <w:r w:rsidR="008E221C" w:rsidRPr="008E221C">
          <w:rPr>
            <w:rStyle w:val="Hyperlink"/>
            <w:lang w:eastAsia="fr-FR"/>
          </w:rPr>
          <w:t>Configurer les évènements de positionnement</w:t>
        </w:r>
      </w:hyperlink>
      <w:r w:rsidR="008E221C">
        <w:rPr>
          <w:lang w:eastAsia="fr-FR"/>
        </w:rPr>
        <w:t>)</w:t>
      </w:r>
    </w:p>
    <w:p w14:paraId="68BFE99E" w14:textId="6A6C704F" w:rsidR="00C92C8A" w:rsidRDefault="00455005" w:rsidP="00C92C8A">
      <w:pPr>
        <w:pStyle w:val="Heading3"/>
        <w:rPr>
          <w:lang w:eastAsia="fr-FR"/>
        </w:rPr>
      </w:pPr>
      <w:bookmarkStart w:id="70" w:name="_Toc122016782"/>
      <w:r>
        <w:rPr>
          <w:lang w:eastAsia="fr-FR"/>
        </w:rPr>
        <w:t>Partager un CV</w:t>
      </w:r>
      <w:bookmarkEnd w:id="70"/>
    </w:p>
    <w:p w14:paraId="4FA50AE9" w14:textId="7EF1F545" w:rsidR="00455005" w:rsidRDefault="00455005" w:rsidP="00455005">
      <w:pPr>
        <w:rPr>
          <w:lang w:eastAsia="fr-FR"/>
        </w:rPr>
      </w:pPr>
      <w:r>
        <w:rPr>
          <w:lang w:eastAsia="fr-FR"/>
        </w:rPr>
        <w:t>L’utilisateur peut partager le CV du candidat</w:t>
      </w:r>
      <w:r w:rsidR="00CA6B34">
        <w:rPr>
          <w:lang w:eastAsia="fr-FR"/>
        </w:rPr>
        <w:t>, soit :</w:t>
      </w:r>
    </w:p>
    <w:p w14:paraId="45616F22" w14:textId="50B89B8A" w:rsidR="00CA6B34" w:rsidRDefault="00CA6B34" w:rsidP="006E6CBF">
      <w:pPr>
        <w:pStyle w:val="ListParagraph"/>
        <w:numPr>
          <w:ilvl w:val="0"/>
          <w:numId w:val="20"/>
        </w:numPr>
        <w:rPr>
          <w:lang w:eastAsia="fr-FR"/>
        </w:rPr>
      </w:pPr>
      <w:r>
        <w:rPr>
          <w:lang w:eastAsia="fr-FR"/>
        </w:rPr>
        <w:t>En cochant la case « CV Partagé ».</w:t>
      </w:r>
    </w:p>
    <w:p w14:paraId="4403DB03" w14:textId="30994BD7" w:rsidR="00CA6B34" w:rsidRDefault="00CA6B34" w:rsidP="006E6CBF">
      <w:pPr>
        <w:pStyle w:val="ListParagraph"/>
        <w:numPr>
          <w:ilvl w:val="0"/>
          <w:numId w:val="20"/>
        </w:numPr>
        <w:rPr>
          <w:lang w:eastAsia="fr-FR"/>
        </w:rPr>
      </w:pPr>
      <w:r>
        <w:rPr>
          <w:lang w:eastAsia="fr-FR"/>
        </w:rPr>
        <w:t xml:space="preserve">En </w:t>
      </w:r>
      <w:r w:rsidR="001A5E0F">
        <w:rPr>
          <w:lang w:eastAsia="fr-FR"/>
        </w:rPr>
        <w:t>passant par l’application de mail</w:t>
      </w:r>
      <w:r w:rsidR="00A00D98">
        <w:rPr>
          <w:lang w:eastAsia="fr-FR"/>
        </w:rPr>
        <w:t>.</w:t>
      </w:r>
    </w:p>
    <w:p w14:paraId="723363B7" w14:textId="44FFF4D8" w:rsidR="00A00D98" w:rsidRDefault="00A00D98" w:rsidP="00A00D98">
      <w:pPr>
        <w:rPr>
          <w:lang w:eastAsia="fr-FR"/>
        </w:rPr>
      </w:pPr>
      <w:r>
        <w:rPr>
          <w:lang w:eastAsia="fr-FR"/>
        </w:rPr>
        <w:t>Si le CV est déjà partagé l’utilisateur sera alerté afin qu’il puisse annuler ou bien procéder au partage.</w:t>
      </w:r>
    </w:p>
    <w:p w14:paraId="628E81BF" w14:textId="08C8A39C" w:rsidR="00A00D98" w:rsidRPr="00455005" w:rsidRDefault="00A00D98" w:rsidP="00A00D98">
      <w:pPr>
        <w:rPr>
          <w:lang w:eastAsia="fr-FR"/>
        </w:rPr>
      </w:pPr>
      <w:r>
        <w:rPr>
          <w:lang w:eastAsia="fr-FR"/>
        </w:rPr>
        <w:t>Si le CV n’est pas partagé l’</w:t>
      </w:r>
      <w:r w:rsidR="003F6273">
        <w:rPr>
          <w:lang w:eastAsia="fr-FR"/>
        </w:rPr>
        <w:t>utilisateur</w:t>
      </w:r>
      <w:r w:rsidR="00AD4A18">
        <w:rPr>
          <w:lang w:eastAsia="fr-FR"/>
        </w:rPr>
        <w:t xml:space="preserve"> sera alerté afin qu’il puisse forcer le statut ou bien ouvrir l’application de mail afin de rédiger le mail </w:t>
      </w:r>
      <w:r w:rsidR="000A162C">
        <w:rPr>
          <w:lang w:eastAsia="fr-FR"/>
        </w:rPr>
        <w:t xml:space="preserve">de partage </w:t>
      </w:r>
      <w:r w:rsidR="007731DD">
        <w:rPr>
          <w:lang w:eastAsia="fr-FR"/>
        </w:rPr>
        <w:t>(un template pourra être utilisé)</w:t>
      </w:r>
      <w:r w:rsidR="000A162C">
        <w:rPr>
          <w:lang w:eastAsia="fr-FR"/>
        </w:rPr>
        <w:t>.</w:t>
      </w:r>
    </w:p>
    <w:p w14:paraId="2DE242C9" w14:textId="67C4D9E4" w:rsidR="00532AA6" w:rsidRDefault="00764125" w:rsidP="009B3EC6">
      <w:pPr>
        <w:pStyle w:val="Heading2"/>
      </w:pPr>
      <w:bookmarkStart w:id="71" w:name="_Toc122016783"/>
      <w:r w:rsidRPr="007B728E">
        <w:t xml:space="preserve">Processus </w:t>
      </w:r>
      <w:r w:rsidR="00AA1315" w:rsidRPr="007B728E">
        <w:t>d</w:t>
      </w:r>
      <w:r w:rsidRPr="007B728E">
        <w:t>e Recrutement</w:t>
      </w:r>
      <w:bookmarkEnd w:id="71"/>
    </w:p>
    <w:p w14:paraId="68F30221" w14:textId="1AAC496B" w:rsidR="007D204E" w:rsidRPr="007D204E" w:rsidRDefault="007D204E" w:rsidP="0038638D">
      <w:pPr>
        <w:rPr>
          <w:lang w:eastAsia="fr-FR"/>
        </w:rPr>
      </w:pPr>
      <w:r>
        <w:rPr>
          <w:lang w:eastAsia="fr-FR"/>
        </w:rPr>
        <w:t xml:space="preserve">Pour toutes les fonctionnalités </w:t>
      </w:r>
      <w:r w:rsidR="0038638D">
        <w:rPr>
          <w:lang w:eastAsia="fr-FR"/>
        </w:rPr>
        <w:t>décrites ci-dessous, le responsable de recrutement doit naviguer vers l</w:t>
      </w:r>
      <w:r>
        <w:rPr>
          <w:lang w:eastAsia="fr-FR"/>
        </w:rPr>
        <w:t>a page de gestion des processus de recrutement accessible via le menu d’administration.</w:t>
      </w:r>
    </w:p>
    <w:p w14:paraId="0D471E47" w14:textId="11515523" w:rsidR="00F764F8" w:rsidRDefault="00F764F8" w:rsidP="00F764F8">
      <w:pPr>
        <w:pStyle w:val="Heading3"/>
        <w:rPr>
          <w:lang w:eastAsia="fr-FR"/>
        </w:rPr>
      </w:pPr>
      <w:bookmarkStart w:id="72" w:name="_Toc122016784"/>
      <w:r>
        <w:rPr>
          <w:lang w:eastAsia="fr-FR"/>
        </w:rPr>
        <w:t>Créer</w:t>
      </w:r>
      <w:bookmarkEnd w:id="72"/>
    </w:p>
    <w:p w14:paraId="2A1930DD" w14:textId="1584DFDA" w:rsidR="00660B42" w:rsidRDefault="00F50A0A" w:rsidP="00660B42">
      <w:pPr>
        <w:rPr>
          <w:lang w:eastAsia="fr-FR"/>
        </w:rPr>
      </w:pPr>
      <w:r>
        <w:rPr>
          <w:lang w:eastAsia="fr-FR"/>
        </w:rPr>
        <w:t xml:space="preserve">Le système possède un processus de recrutement </w:t>
      </w:r>
      <w:r w:rsidR="00A40A2C">
        <w:rPr>
          <w:lang w:eastAsia="fr-FR"/>
        </w:rPr>
        <w:t xml:space="preserve">(PdR par la suite) </w:t>
      </w:r>
      <w:r>
        <w:rPr>
          <w:lang w:eastAsia="fr-FR"/>
        </w:rPr>
        <w:t xml:space="preserve">par défaut. </w:t>
      </w:r>
      <w:r w:rsidR="00660B42">
        <w:rPr>
          <w:lang w:eastAsia="fr-FR"/>
        </w:rPr>
        <w:t>Le responsable de rec</w:t>
      </w:r>
      <w:r w:rsidR="002A1736">
        <w:rPr>
          <w:lang w:eastAsia="fr-FR"/>
        </w:rPr>
        <w:t>rutement</w:t>
      </w:r>
      <w:r w:rsidR="00BE0DCC">
        <w:rPr>
          <w:lang w:eastAsia="fr-FR"/>
        </w:rPr>
        <w:t xml:space="preserve"> peut créer un </w:t>
      </w:r>
      <w:r w:rsidR="00A40A2C">
        <w:rPr>
          <w:lang w:eastAsia="fr-FR"/>
        </w:rPr>
        <w:t xml:space="preserve">PdR à partir de celui </w:t>
      </w:r>
      <w:r w:rsidR="00DF3713">
        <w:rPr>
          <w:lang w:eastAsia="fr-FR"/>
        </w:rPr>
        <w:t xml:space="preserve">fourni </w:t>
      </w:r>
      <w:r w:rsidR="00E54B58">
        <w:rPr>
          <w:lang w:eastAsia="fr-FR"/>
        </w:rPr>
        <w:t>par</w:t>
      </w:r>
      <w:r w:rsidR="00DF3713">
        <w:rPr>
          <w:lang w:eastAsia="fr-FR"/>
        </w:rPr>
        <w:t xml:space="preserve"> le système.</w:t>
      </w:r>
    </w:p>
    <w:p w14:paraId="10F870DB" w14:textId="19AB6A59" w:rsidR="00572D59" w:rsidRDefault="00572D59" w:rsidP="00660B42">
      <w:pPr>
        <w:rPr>
          <w:lang w:eastAsia="fr-FR"/>
        </w:rPr>
      </w:pPr>
      <w:r>
        <w:rPr>
          <w:lang w:eastAsia="fr-FR"/>
        </w:rPr>
        <w:t xml:space="preserve">Pour créer un nouveau </w:t>
      </w:r>
      <w:r w:rsidR="002B5FF6">
        <w:rPr>
          <w:lang w:eastAsia="fr-FR"/>
        </w:rPr>
        <w:t>PdR</w:t>
      </w:r>
      <w:r>
        <w:rPr>
          <w:lang w:eastAsia="fr-FR"/>
        </w:rPr>
        <w:t xml:space="preserve">, </w:t>
      </w:r>
      <w:r w:rsidR="002B5FF6">
        <w:rPr>
          <w:lang w:eastAsia="fr-FR"/>
        </w:rPr>
        <w:t>l’utilisateur peut cliquer sur le bouton de création ou bien sur le menu contextuel d’un PdR existant.</w:t>
      </w:r>
    </w:p>
    <w:p w14:paraId="1C3C90F6" w14:textId="5A91DD3F" w:rsidR="001013AB" w:rsidRDefault="001013AB" w:rsidP="00660B42">
      <w:pPr>
        <w:rPr>
          <w:lang w:eastAsia="fr-FR"/>
        </w:rPr>
      </w:pPr>
      <w:r>
        <w:rPr>
          <w:lang w:eastAsia="fr-FR"/>
        </w:rPr>
        <w:t>Un processus de recrutement est créé à l’état « Draft » et doit être publier pour être appliquer</w:t>
      </w:r>
    </w:p>
    <w:p w14:paraId="5492BEBC" w14:textId="356E2ADE" w:rsidR="00EF4BDB" w:rsidRDefault="00EF4BDB" w:rsidP="00660B42">
      <w:pPr>
        <w:rPr>
          <w:lang w:eastAsia="fr-FR"/>
        </w:rPr>
      </w:pPr>
      <w:r>
        <w:rPr>
          <w:lang w:eastAsia="fr-FR"/>
        </w:rPr>
        <w:t xml:space="preserve">Le responsable de recrutement doit choisir le périmètre d’application selon les </w:t>
      </w:r>
      <w:r w:rsidR="003F1A92">
        <w:rPr>
          <w:lang w:eastAsia="fr-FR"/>
        </w:rPr>
        <w:t xml:space="preserve">paramètres définis (voir </w:t>
      </w:r>
      <w:hyperlink w:anchor="_Processus_de_Recrutement" w:history="1">
        <w:r w:rsidR="003F1A92" w:rsidRPr="003F1A92">
          <w:rPr>
            <w:rStyle w:val="Hyperlink"/>
            <w:lang w:eastAsia="fr-FR"/>
          </w:rPr>
          <w:t>Processus de Recrutement</w:t>
        </w:r>
      </w:hyperlink>
      <w:r w:rsidR="003F1A92">
        <w:rPr>
          <w:lang w:eastAsia="fr-FR"/>
        </w:rPr>
        <w:t>)</w:t>
      </w:r>
    </w:p>
    <w:p w14:paraId="1996630A" w14:textId="77777777" w:rsidR="00DD1EA0" w:rsidRDefault="00DF3713" w:rsidP="00660B42">
      <w:pPr>
        <w:rPr>
          <w:lang w:eastAsia="fr-FR"/>
        </w:rPr>
      </w:pPr>
      <w:r>
        <w:rPr>
          <w:lang w:eastAsia="fr-FR"/>
        </w:rPr>
        <w:t>Un processus contient des statuts et des transitions</w:t>
      </w:r>
      <w:r w:rsidR="00B6169B">
        <w:rPr>
          <w:lang w:eastAsia="fr-FR"/>
        </w:rPr>
        <w:t xml:space="preserve">. Pour chaque transition, le responsable de recrutement </w:t>
      </w:r>
      <w:r w:rsidR="00DD1EA0">
        <w:rPr>
          <w:lang w:eastAsia="fr-FR"/>
        </w:rPr>
        <w:t>doit :</w:t>
      </w:r>
    </w:p>
    <w:p w14:paraId="3EEF4B04" w14:textId="4EF93CCB" w:rsidR="00DD1EA0" w:rsidRDefault="00AD3840" w:rsidP="006E6CBF">
      <w:pPr>
        <w:pStyle w:val="ListParagraph"/>
        <w:numPr>
          <w:ilvl w:val="0"/>
          <w:numId w:val="21"/>
        </w:numPr>
        <w:rPr>
          <w:lang w:eastAsia="fr-FR"/>
        </w:rPr>
      </w:pPr>
      <w:r>
        <w:rPr>
          <w:lang w:eastAsia="fr-FR"/>
        </w:rPr>
        <w:t>Gérer les profils qui ont le droit d’utiliser cette transition.</w:t>
      </w:r>
    </w:p>
    <w:p w14:paraId="25CE4636" w14:textId="79693413" w:rsidR="00DD1EA0" w:rsidRDefault="00AD3840" w:rsidP="006E6CBF">
      <w:pPr>
        <w:pStyle w:val="ListParagraph"/>
        <w:numPr>
          <w:ilvl w:val="0"/>
          <w:numId w:val="21"/>
        </w:numPr>
        <w:rPr>
          <w:lang w:eastAsia="fr-FR"/>
        </w:rPr>
      </w:pPr>
      <w:r>
        <w:rPr>
          <w:lang w:eastAsia="fr-FR"/>
        </w:rPr>
        <w:t>D</w:t>
      </w:r>
      <w:r w:rsidR="0070269A">
        <w:rPr>
          <w:lang w:eastAsia="fr-FR"/>
        </w:rPr>
        <w:t xml:space="preserve">éfinir </w:t>
      </w:r>
      <w:r w:rsidR="009A2273">
        <w:rPr>
          <w:lang w:eastAsia="fr-FR"/>
        </w:rPr>
        <w:t>les champs de la fiche du candidat à être renseigné</w:t>
      </w:r>
      <w:r w:rsidR="004303FF">
        <w:rPr>
          <w:lang w:eastAsia="fr-FR"/>
        </w:rPr>
        <w:t xml:space="preserve"> obligatoirement par l’utilisateur qui veut utiliser cette transition.</w:t>
      </w:r>
    </w:p>
    <w:p w14:paraId="1E6F58D0" w14:textId="454B7172" w:rsidR="009F0E7D" w:rsidRDefault="00411C7F" w:rsidP="00411C7F">
      <w:pPr>
        <w:rPr>
          <w:lang w:eastAsia="fr-FR"/>
        </w:rPr>
      </w:pPr>
      <w:r>
        <w:rPr>
          <w:lang w:eastAsia="fr-FR"/>
        </w:rPr>
        <w:t>Un statut est considéré final s</w:t>
      </w:r>
      <w:r w:rsidR="00174912">
        <w:rPr>
          <w:lang w:eastAsia="fr-FR"/>
        </w:rPr>
        <w:t>’il n’existe aucune transition ayant comme source ce statut</w:t>
      </w:r>
      <w:r w:rsidR="00C60898">
        <w:rPr>
          <w:lang w:eastAsia="fr-FR"/>
        </w:rPr>
        <w:t>.</w:t>
      </w:r>
    </w:p>
    <w:p w14:paraId="2123D9A4" w14:textId="6B09AF73" w:rsidR="005A4E35" w:rsidRDefault="005A4E35" w:rsidP="005A4E35">
      <w:pPr>
        <w:pStyle w:val="Heading3"/>
      </w:pPr>
      <w:bookmarkStart w:id="73" w:name="_Toc122016785"/>
      <w:r>
        <w:t>Editer</w:t>
      </w:r>
      <w:bookmarkEnd w:id="73"/>
    </w:p>
    <w:p w14:paraId="77267CA1" w14:textId="27F1C838" w:rsidR="00325881" w:rsidRDefault="005A4E35" w:rsidP="005A4E35">
      <w:r>
        <w:t>Pour éditer un PdR</w:t>
      </w:r>
      <w:r w:rsidR="00674A37">
        <w:t>, depuis la page d’adm</w:t>
      </w:r>
      <w:r w:rsidR="00BB3B76">
        <w:t>inistration,</w:t>
      </w:r>
      <w:r>
        <w:t xml:space="preserve"> le responsable de recrutement </w:t>
      </w:r>
      <w:r w:rsidR="009C7111">
        <w:t xml:space="preserve">doit sélectionner un </w:t>
      </w:r>
      <w:r w:rsidR="0054160C">
        <w:t>PdR</w:t>
      </w:r>
      <w:r w:rsidR="009C7111">
        <w:t xml:space="preserve"> afin d’ouvrir la page d’édition de ce processus. Dès lors qu</w:t>
      </w:r>
      <w:r w:rsidR="008E088F">
        <w:t>’une modification est détectée sur le PdR</w:t>
      </w:r>
      <w:r w:rsidR="00BB3B76">
        <w:t xml:space="preserve">, </w:t>
      </w:r>
      <w:r w:rsidR="008E088F">
        <w:t xml:space="preserve">un </w:t>
      </w:r>
      <w:r w:rsidR="00BB3B76">
        <w:t>« Draft »</w:t>
      </w:r>
      <w:r w:rsidR="008E088F">
        <w:t xml:space="preserve"> est créé afin</w:t>
      </w:r>
      <w:r w:rsidR="00325881">
        <w:t xml:space="preserve"> d’enregistrer les mise</w:t>
      </w:r>
      <w:r w:rsidR="005C4D9A">
        <w:t>s</w:t>
      </w:r>
      <w:r w:rsidR="00325881">
        <w:t xml:space="preserve"> à jour en attendant la publication du PdR.</w:t>
      </w:r>
      <w:r w:rsidR="003E11E5">
        <w:t xml:space="preserve"> </w:t>
      </w:r>
    </w:p>
    <w:p w14:paraId="339AC67C" w14:textId="33A7D9C1" w:rsidR="005A4E35" w:rsidRDefault="00ED679A" w:rsidP="005A4E35">
      <w:r>
        <w:lastRenderedPageBreak/>
        <w:t>L’utilisateur peut éditer : les stat</w:t>
      </w:r>
      <w:r w:rsidR="0040744B">
        <w:t xml:space="preserve">uts, les transitions et le périmètre d’application. Si l’utilisateur possède </w:t>
      </w:r>
      <w:r w:rsidR="00D81237">
        <w:t>les habilitations nécessaires</w:t>
      </w:r>
      <w:r w:rsidR="0040744B">
        <w:t xml:space="preserve">, il peut </w:t>
      </w:r>
      <w:r w:rsidR="00D81237">
        <w:t xml:space="preserve">aussi </w:t>
      </w:r>
      <w:r w:rsidR="0040744B">
        <w:t xml:space="preserve">gérer les droits de lecture/modification </w:t>
      </w:r>
      <w:r w:rsidR="00D81237">
        <w:t>du PdR.</w:t>
      </w:r>
    </w:p>
    <w:p w14:paraId="5AA2E79D" w14:textId="532A64F9" w:rsidR="0052700C" w:rsidRDefault="0052700C" w:rsidP="0052700C">
      <w:pPr>
        <w:pStyle w:val="Heading3"/>
      </w:pPr>
      <w:bookmarkStart w:id="74" w:name="_Toc122016786"/>
      <w:r>
        <w:t>Publier</w:t>
      </w:r>
      <w:bookmarkEnd w:id="74"/>
    </w:p>
    <w:p w14:paraId="26645059" w14:textId="29343FB3" w:rsidR="0052700C" w:rsidRDefault="00077EAB" w:rsidP="0052700C">
      <w:r>
        <w:t xml:space="preserve">Le responsable de recrutement peut publier un « Draft » </w:t>
      </w:r>
      <w:r w:rsidR="00C13433">
        <w:t xml:space="preserve">d’un PdR afin qu’il soit disponible pour </w:t>
      </w:r>
      <w:r w:rsidR="00B21E50">
        <w:t xml:space="preserve">les </w:t>
      </w:r>
      <w:r w:rsidR="00D77FF7">
        <w:t>futurs</w:t>
      </w:r>
      <w:r w:rsidR="00B21E50">
        <w:t xml:space="preserve"> recrutement</w:t>
      </w:r>
      <w:r w:rsidR="00D77FF7">
        <w:t>s</w:t>
      </w:r>
      <w:r w:rsidR="00B21E50">
        <w:t xml:space="preserve"> sur le même périmètre. Pour cela, il suffit de cliquer sur le bouton publier</w:t>
      </w:r>
      <w:r w:rsidR="00D77FF7">
        <w:t xml:space="preserve"> lorsqu’il se trouve sur la page d’édition d’un PdR.</w:t>
      </w:r>
    </w:p>
    <w:tbl>
      <w:tblPr>
        <w:tblStyle w:val="TableGrid"/>
        <w:tblW w:w="0" w:type="auto"/>
        <w:tblLook w:val="04A0" w:firstRow="1" w:lastRow="0" w:firstColumn="1" w:lastColumn="0" w:noHBand="0" w:noVBand="1"/>
      </w:tblPr>
      <w:tblGrid>
        <w:gridCol w:w="9062"/>
      </w:tblGrid>
      <w:tr w:rsidR="00A369D7" w14:paraId="24B29302" w14:textId="77777777">
        <w:trPr>
          <w:trHeight w:val="225"/>
        </w:trPr>
        <w:tc>
          <w:tcPr>
            <w:tcW w:w="9062" w:type="dxa"/>
            <w:shd w:val="clear" w:color="auto" w:fill="FDE9D9" w:themeFill="accent6" w:themeFillTint="33"/>
          </w:tcPr>
          <w:p w14:paraId="737EE9C6" w14:textId="77777777" w:rsidR="00A369D7" w:rsidRDefault="00A369D7">
            <w:pPr>
              <w:spacing w:after="0"/>
              <w:rPr>
                <w:lang w:eastAsia="fr-FR"/>
              </w:rPr>
            </w:pPr>
            <w:r>
              <w:rPr>
                <w:noProof/>
                <w:lang w:eastAsia="fr-FR"/>
              </w:rPr>
              <w:drawing>
                <wp:anchor distT="0" distB="0" distL="114300" distR="114300" simplePos="0" relativeHeight="251658245" behindDoc="1" locked="0" layoutInCell="1" allowOverlap="1" wp14:anchorId="71BE74FD" wp14:editId="329AEFC5">
                  <wp:simplePos x="0" y="0"/>
                  <wp:positionH relativeFrom="column">
                    <wp:posOffset>0</wp:posOffset>
                  </wp:positionH>
                  <wp:positionV relativeFrom="paragraph">
                    <wp:posOffset>635</wp:posOffset>
                  </wp:positionV>
                  <wp:extent cx="180975" cy="180975"/>
                  <wp:effectExtent l="0" t="0" r="9525" b="9525"/>
                  <wp:wrapTight wrapText="bothSides">
                    <wp:wrapPolygon edited="0">
                      <wp:start x="0" y="0"/>
                      <wp:lineTo x="0" y="20463"/>
                      <wp:lineTo x="20463" y="20463"/>
                      <wp:lineTo x="20463" y="0"/>
                      <wp:lineTo x="0" y="0"/>
                    </wp:wrapPolygon>
                  </wp:wrapTight>
                  <wp:docPr id="12" name="Picture 12" descr="Badge point d’interrog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Badge point d’interrogation avec un remplissage uni"/>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80975" cy="180975"/>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t xml:space="preserve">Doit-on mettre à jour le </w:t>
            </w:r>
            <w:r w:rsidR="00F67951">
              <w:rPr>
                <w:noProof/>
                <w:lang w:eastAsia="fr-FR"/>
              </w:rPr>
              <w:t>PdR utilisé par les fiche de candidat en cours</w:t>
            </w:r>
            <w:r>
              <w:rPr>
                <w:lang w:eastAsia="fr-FR"/>
              </w:rPr>
              <w:t> ?</w:t>
            </w:r>
          </w:p>
          <w:p w14:paraId="675E38B6" w14:textId="38449C73" w:rsidR="00F67951" w:rsidRDefault="00111068">
            <w:pPr>
              <w:spacing w:after="0"/>
              <w:rPr>
                <w:lang w:eastAsia="fr-FR"/>
              </w:rPr>
            </w:pPr>
            <w:r>
              <w:rPr>
                <w:lang w:eastAsia="fr-FR"/>
              </w:rPr>
              <w:t>Je propose qu’on signale au niveau de la fiche du candidat qu’il ne s’agit pas de la dernière version</w:t>
            </w:r>
            <w:r w:rsidR="00A14EB1">
              <w:rPr>
                <w:lang w:eastAsia="fr-FR"/>
              </w:rPr>
              <w:t xml:space="preserve">. L’utilisateur peut mettre à jour s’il le souhaite. Cela aura pour effet de remettre la fiche au statut initial (sans </w:t>
            </w:r>
            <w:r w:rsidR="00E85DE8">
              <w:rPr>
                <w:lang w:eastAsia="fr-FR"/>
              </w:rPr>
              <w:t>modifier le</w:t>
            </w:r>
            <w:r w:rsidR="00A14EB1">
              <w:rPr>
                <w:lang w:eastAsia="fr-FR"/>
              </w:rPr>
              <w:t xml:space="preserve"> contenu</w:t>
            </w:r>
            <w:r w:rsidR="00E85DE8">
              <w:rPr>
                <w:lang w:eastAsia="fr-FR"/>
              </w:rPr>
              <w:t xml:space="preserve"> de la fiche). L’utilisateur doit à ce stade avancer chaque étape du nouveau PdR. La gestion </w:t>
            </w:r>
            <w:r w:rsidR="00D57B54">
              <w:rPr>
                <w:lang w:eastAsia="fr-FR"/>
              </w:rPr>
              <w:t>des champs obligatoires s’assurera à tout moment que la fiche est bien remplie par rapport à la dernière version du PdR</w:t>
            </w:r>
          </w:p>
        </w:tc>
      </w:tr>
    </w:tbl>
    <w:p w14:paraId="5A96A226" w14:textId="77777777" w:rsidR="00A369D7" w:rsidRPr="0052700C" w:rsidRDefault="00A369D7" w:rsidP="0052700C"/>
    <w:p w14:paraId="6ADA6CB4" w14:textId="65EF4127" w:rsidR="00532AA6" w:rsidRDefault="00764125" w:rsidP="00563BB4">
      <w:pPr>
        <w:pStyle w:val="Heading2"/>
      </w:pPr>
      <w:bookmarkStart w:id="75" w:name="_Toc122016787"/>
      <w:r w:rsidRPr="007B728E">
        <w:t>Administration</w:t>
      </w:r>
      <w:bookmarkEnd w:id="75"/>
    </w:p>
    <w:p w14:paraId="2E028E76" w14:textId="4388E1D1" w:rsidR="00F94945" w:rsidRDefault="00F94945" w:rsidP="00BE0DCC">
      <w:pPr>
        <w:pStyle w:val="Heading3"/>
        <w:rPr>
          <w:lang w:eastAsia="fr-FR"/>
        </w:rPr>
      </w:pPr>
      <w:bookmarkStart w:id="76" w:name="_Toc122016788"/>
      <w:r>
        <w:rPr>
          <w:lang w:eastAsia="fr-FR"/>
        </w:rPr>
        <w:t xml:space="preserve">Gérer les </w:t>
      </w:r>
      <w:r w:rsidR="00146BBE">
        <w:rPr>
          <w:lang w:eastAsia="fr-FR"/>
        </w:rPr>
        <w:t>groupes</w:t>
      </w:r>
      <w:bookmarkEnd w:id="76"/>
    </w:p>
    <w:p w14:paraId="7B2504C5" w14:textId="325B88B0" w:rsidR="00146BBE" w:rsidRDefault="00F94945" w:rsidP="00F94945">
      <w:pPr>
        <w:rPr>
          <w:lang w:eastAsia="fr-FR"/>
        </w:rPr>
      </w:pPr>
      <w:r>
        <w:rPr>
          <w:lang w:eastAsia="fr-FR"/>
        </w:rPr>
        <w:t xml:space="preserve">Pour gérer les </w:t>
      </w:r>
      <w:r w:rsidR="00477DCE">
        <w:rPr>
          <w:lang w:eastAsia="fr-FR"/>
        </w:rPr>
        <w:t>groupes</w:t>
      </w:r>
      <w:r w:rsidR="00212511">
        <w:rPr>
          <w:lang w:eastAsia="fr-FR"/>
        </w:rPr>
        <w:t xml:space="preserve">, </w:t>
      </w:r>
      <w:r w:rsidR="00596F8C">
        <w:rPr>
          <w:lang w:eastAsia="fr-FR"/>
        </w:rPr>
        <w:t xml:space="preserve">l’administrateur peut visiter le menu d’administration et naviguer vers « gestion des </w:t>
      </w:r>
      <w:r w:rsidR="00477DCE">
        <w:rPr>
          <w:lang w:eastAsia="fr-FR"/>
        </w:rPr>
        <w:t>groupes</w:t>
      </w:r>
      <w:r w:rsidR="00596F8C">
        <w:rPr>
          <w:lang w:eastAsia="fr-FR"/>
        </w:rPr>
        <w:t> ».</w:t>
      </w:r>
      <w:r w:rsidR="00477DCE">
        <w:rPr>
          <w:lang w:eastAsia="fr-FR"/>
        </w:rPr>
        <w:t xml:space="preserve"> </w:t>
      </w:r>
      <w:r w:rsidR="00146BBE">
        <w:rPr>
          <w:lang w:eastAsia="fr-FR"/>
        </w:rPr>
        <w:t xml:space="preserve">Il peut créer ou modifier un </w:t>
      </w:r>
      <w:r w:rsidR="00477DCE">
        <w:rPr>
          <w:lang w:eastAsia="fr-FR"/>
        </w:rPr>
        <w:t>groupe</w:t>
      </w:r>
      <w:r w:rsidR="00146BBE">
        <w:rPr>
          <w:lang w:eastAsia="fr-FR"/>
        </w:rPr>
        <w:t xml:space="preserve"> existant.</w:t>
      </w:r>
    </w:p>
    <w:p w14:paraId="24BF7226" w14:textId="46C99032" w:rsidR="00596F8C" w:rsidRPr="00F94945" w:rsidRDefault="00477DCE" w:rsidP="00F94945">
      <w:pPr>
        <w:rPr>
          <w:lang w:eastAsia="fr-FR"/>
        </w:rPr>
      </w:pPr>
      <w:r>
        <w:rPr>
          <w:lang w:eastAsia="fr-FR"/>
        </w:rPr>
        <w:t>T</w:t>
      </w:r>
      <w:r w:rsidR="00D75F5D">
        <w:rPr>
          <w:lang w:eastAsia="fr-FR"/>
        </w:rPr>
        <w:t>ous le</w:t>
      </w:r>
      <w:r w:rsidR="0017186D">
        <w:rPr>
          <w:lang w:eastAsia="fr-FR"/>
        </w:rPr>
        <w:t>s onglets de toutes les applications</w:t>
      </w:r>
      <w:r w:rsidR="00945FF6">
        <w:rPr>
          <w:lang w:eastAsia="fr-FR"/>
        </w:rPr>
        <w:t xml:space="preserve"> du système sont listés</w:t>
      </w:r>
      <w:r>
        <w:rPr>
          <w:lang w:eastAsia="fr-FR"/>
        </w:rPr>
        <w:t>. L’utilisateur doit choisir d’activer s’il le souhaite l’un des droits (</w:t>
      </w:r>
      <w:r w:rsidR="00085614">
        <w:rPr>
          <w:lang w:eastAsia="fr-FR"/>
        </w:rPr>
        <w:t>l</w:t>
      </w:r>
      <w:r w:rsidR="00C04955">
        <w:rPr>
          <w:lang w:eastAsia="fr-FR"/>
        </w:rPr>
        <w:t>ecteur/contributeur/propriétaire</w:t>
      </w:r>
      <w:r>
        <w:rPr>
          <w:lang w:eastAsia="fr-FR"/>
        </w:rPr>
        <w:t>)</w:t>
      </w:r>
      <w:r w:rsidR="00945FF6">
        <w:rPr>
          <w:lang w:eastAsia="fr-FR"/>
        </w:rPr>
        <w:t xml:space="preserve"> pour chaque onglet.</w:t>
      </w:r>
      <w:r w:rsidR="005465B9">
        <w:rPr>
          <w:lang w:eastAsia="fr-FR"/>
        </w:rPr>
        <w:t xml:space="preserve"> Chaque </w:t>
      </w:r>
      <w:r w:rsidR="00FF0EAC">
        <w:rPr>
          <w:lang w:eastAsia="fr-FR"/>
        </w:rPr>
        <w:t>groupe</w:t>
      </w:r>
      <w:r w:rsidR="005465B9">
        <w:rPr>
          <w:lang w:eastAsia="fr-FR"/>
        </w:rPr>
        <w:t xml:space="preserve"> possède aussi un périmètre d’application</w:t>
      </w:r>
      <w:r w:rsidR="004E54F8">
        <w:rPr>
          <w:lang w:eastAsia="fr-FR"/>
        </w:rPr>
        <w:t xml:space="preserve"> par </w:t>
      </w:r>
      <w:r w:rsidR="00FF0EAC">
        <w:rPr>
          <w:lang w:eastAsia="fr-FR"/>
        </w:rPr>
        <w:t>rapport à l’agence et sa structure.</w:t>
      </w:r>
    </w:p>
    <w:p w14:paraId="77DF7109" w14:textId="2C4BD42D" w:rsidR="00BE0DCC" w:rsidRDefault="00310E12" w:rsidP="00BE0DCC">
      <w:pPr>
        <w:pStyle w:val="Heading3"/>
        <w:rPr>
          <w:lang w:eastAsia="fr-FR"/>
        </w:rPr>
      </w:pPr>
      <w:bookmarkStart w:id="77" w:name="_Toc122016789"/>
      <w:r>
        <w:rPr>
          <w:lang w:eastAsia="fr-FR"/>
        </w:rPr>
        <w:t>Gérer</w:t>
      </w:r>
      <w:r w:rsidR="00B1499F">
        <w:rPr>
          <w:lang w:eastAsia="fr-FR"/>
        </w:rPr>
        <w:t xml:space="preserve"> un utilisateur</w:t>
      </w:r>
      <w:bookmarkEnd w:id="77"/>
    </w:p>
    <w:p w14:paraId="3DF1DD64" w14:textId="3F35C23D" w:rsidR="00B1499F" w:rsidRDefault="00491F19" w:rsidP="00B1499F">
      <w:r>
        <w:rPr>
          <w:lang w:eastAsia="fr-FR"/>
        </w:rPr>
        <w:t xml:space="preserve">Pour </w:t>
      </w:r>
      <w:r w:rsidR="00310E12">
        <w:rPr>
          <w:lang w:eastAsia="fr-FR"/>
        </w:rPr>
        <w:t>gérer</w:t>
      </w:r>
      <w:r>
        <w:rPr>
          <w:lang w:eastAsia="fr-FR"/>
        </w:rPr>
        <w:t xml:space="preserve"> un utilisateur, l’administrateur peut visiter le menu d’administration </w:t>
      </w:r>
      <w:r w:rsidR="001D2D28">
        <w:rPr>
          <w:lang w:eastAsia="fr-FR"/>
        </w:rPr>
        <w:t>et naviguer vers « gestion des utilisateurs »</w:t>
      </w:r>
      <w:r w:rsidR="00A840E2">
        <w:t>. Une fois qu’il a ajout</w:t>
      </w:r>
      <w:r w:rsidR="00310E12">
        <w:t>é</w:t>
      </w:r>
      <w:r w:rsidR="00A840E2">
        <w:t xml:space="preserve"> l’utilisateur, il </w:t>
      </w:r>
      <w:r w:rsidR="00054577">
        <w:t>peut gérer ses droits en l’affectant à des groupes et en lui activant des applications</w:t>
      </w:r>
      <w:r w:rsidR="0047520B">
        <w:t xml:space="preserve"> (Par défaut toutes les applications sont actives)</w:t>
      </w:r>
      <w:r w:rsidR="008732CB">
        <w:t>.</w:t>
      </w:r>
      <w:r w:rsidR="00632596">
        <w:t xml:space="preserve"> Comme pour toutes les ressources de l’entreprise, l’administrateur doit aussi lui attribuer un </w:t>
      </w:r>
      <w:r w:rsidR="00C764F1">
        <w:t>manager.</w:t>
      </w:r>
    </w:p>
    <w:p w14:paraId="0B0E032C" w14:textId="353441BC" w:rsidR="00DF150B" w:rsidRDefault="00447100" w:rsidP="00B1499F">
      <w:r>
        <w:t xml:space="preserve">Les droits de l’utilisateur sont déterminés par l’union </w:t>
      </w:r>
      <w:r w:rsidR="008C49E5">
        <w:t>de tous les droits de tous les groupes.</w:t>
      </w:r>
    </w:p>
    <w:p w14:paraId="5D375592" w14:textId="663C9891" w:rsidR="008732CB" w:rsidRPr="00A840E2" w:rsidRDefault="008C49E5" w:rsidP="00B1499F">
      <w:r>
        <w:t>Le ré</w:t>
      </w:r>
      <w:r w:rsidR="006A627A">
        <w:t xml:space="preserve">sultat de cette union est affiché à l’écran. </w:t>
      </w:r>
      <w:r w:rsidR="008732CB">
        <w:t xml:space="preserve">L’administrateur peut </w:t>
      </w:r>
      <w:r w:rsidR="006A627A">
        <w:t>ainsi</w:t>
      </w:r>
      <w:r w:rsidR="008732CB">
        <w:t xml:space="preserve"> surcharger les droits</w:t>
      </w:r>
      <w:r w:rsidR="00DF150B">
        <w:t xml:space="preserve"> pour un onglet en particulier</w:t>
      </w:r>
      <w:r w:rsidR="00310E12">
        <w:t xml:space="preserve"> s’il le souhaite.</w:t>
      </w:r>
    </w:p>
    <w:p w14:paraId="2B2B791D" w14:textId="1E5164FB" w:rsidR="001F1939" w:rsidRDefault="001F1939" w:rsidP="001F1939">
      <w:pPr>
        <w:pStyle w:val="Heading3"/>
        <w:rPr>
          <w:lang w:eastAsia="fr-FR"/>
        </w:rPr>
      </w:pPr>
      <w:bookmarkStart w:id="78" w:name="_Toc122016790"/>
      <w:r>
        <w:rPr>
          <w:lang w:eastAsia="fr-FR"/>
        </w:rPr>
        <w:t>Configurer les différentes listes</w:t>
      </w:r>
      <w:bookmarkEnd w:id="78"/>
    </w:p>
    <w:p w14:paraId="75E8EEFA" w14:textId="21912639" w:rsidR="001F1939" w:rsidRDefault="00525AD6" w:rsidP="001F1939">
      <w:pPr>
        <w:rPr>
          <w:lang w:eastAsia="fr-FR"/>
        </w:rPr>
      </w:pPr>
      <w:r>
        <w:rPr>
          <w:lang w:eastAsia="fr-FR"/>
        </w:rPr>
        <w:t xml:space="preserve">Dans le menu d’administration, plusieurs listes </w:t>
      </w:r>
      <w:r w:rsidR="008F1D1D">
        <w:rPr>
          <w:lang w:eastAsia="fr-FR"/>
        </w:rPr>
        <w:t>existent : disponibilité, séniorité, poste, type de contrat, compétences techniques, compétences fonctionnell</w:t>
      </w:r>
      <w:r w:rsidR="00E47BE5">
        <w:rPr>
          <w:lang w:eastAsia="fr-FR"/>
        </w:rPr>
        <w:t>es, sources, localisation, niveau d’étude,</w:t>
      </w:r>
      <w:r w:rsidR="002F5F50">
        <w:rPr>
          <w:lang w:eastAsia="fr-FR"/>
        </w:rPr>
        <w:t xml:space="preserve"> …</w:t>
      </w:r>
    </w:p>
    <w:p w14:paraId="7BA48376" w14:textId="7EEF1FB0" w:rsidR="002F5F50" w:rsidRDefault="002F5F50" w:rsidP="001F1939">
      <w:pPr>
        <w:rPr>
          <w:lang w:eastAsia="fr-FR"/>
        </w:rPr>
      </w:pPr>
      <w:r>
        <w:rPr>
          <w:lang w:eastAsia="fr-FR"/>
        </w:rPr>
        <w:lastRenderedPageBreak/>
        <w:t xml:space="preserve">Ces listes sont utiles comme liste déroulante </w:t>
      </w:r>
      <w:r w:rsidR="00343519">
        <w:rPr>
          <w:lang w:eastAsia="fr-FR"/>
        </w:rPr>
        <w:t xml:space="preserve">dans les différentes fiches. Le contenu de chaque liste peut </w:t>
      </w:r>
      <w:r w:rsidR="001D2846">
        <w:rPr>
          <w:lang w:eastAsia="fr-FR"/>
        </w:rPr>
        <w:t>être géré par l’administrateur.</w:t>
      </w:r>
    </w:p>
    <w:p w14:paraId="2653819E" w14:textId="735B4B4F" w:rsidR="001D2846" w:rsidRDefault="001D2846" w:rsidP="001F1939">
      <w:pPr>
        <w:rPr>
          <w:lang w:eastAsia="fr-FR"/>
        </w:rPr>
      </w:pPr>
      <w:r>
        <w:rPr>
          <w:lang w:eastAsia="fr-FR"/>
        </w:rPr>
        <w:t xml:space="preserve">Pour l’intégrité du système on acceptera que certaines valeurs </w:t>
      </w:r>
      <w:r w:rsidR="00B91467">
        <w:rPr>
          <w:lang w:eastAsia="fr-FR"/>
        </w:rPr>
        <w:t>ne puissent pas être supprimées, mais qu’elle puisse être renommées.</w:t>
      </w:r>
    </w:p>
    <w:p w14:paraId="1566EACB" w14:textId="321B2AD2" w:rsidR="001F1939" w:rsidRDefault="001F1939" w:rsidP="001F1939">
      <w:pPr>
        <w:pStyle w:val="Heading3"/>
        <w:rPr>
          <w:lang w:eastAsia="fr-FR"/>
        </w:rPr>
      </w:pPr>
      <w:bookmarkStart w:id="79" w:name="_Configurer_les_évènements"/>
      <w:bookmarkStart w:id="80" w:name="_Toc122016791"/>
      <w:bookmarkEnd w:id="79"/>
      <w:r>
        <w:rPr>
          <w:lang w:eastAsia="fr-FR"/>
        </w:rPr>
        <w:t>Configurer le</w:t>
      </w:r>
      <w:r w:rsidR="00F77E8E">
        <w:rPr>
          <w:lang w:eastAsia="fr-FR"/>
        </w:rPr>
        <w:t>s évènements de positionnement</w:t>
      </w:r>
      <w:bookmarkEnd w:id="80"/>
    </w:p>
    <w:p w14:paraId="6A2EAB38" w14:textId="32AC8720" w:rsidR="00496B55" w:rsidRPr="00496B55" w:rsidRDefault="0006336B" w:rsidP="00496B55">
      <w:pPr>
        <w:rPr>
          <w:lang w:eastAsia="fr-FR"/>
        </w:rPr>
      </w:pPr>
      <w:r>
        <w:rPr>
          <w:lang w:eastAsia="fr-FR"/>
        </w:rPr>
        <w:t>L’administrateur peut visiter le menu d’administration et naviguer vers « </w:t>
      </w:r>
      <w:r w:rsidR="00687CD9">
        <w:rPr>
          <w:lang w:eastAsia="fr-FR"/>
        </w:rPr>
        <w:t xml:space="preserve">évènements de positionnement ». </w:t>
      </w:r>
      <w:r w:rsidR="00496B55">
        <w:rPr>
          <w:lang w:eastAsia="fr-FR"/>
        </w:rPr>
        <w:t xml:space="preserve">L’administrateur peut </w:t>
      </w:r>
      <w:r w:rsidR="00687CD9">
        <w:rPr>
          <w:lang w:eastAsia="fr-FR"/>
        </w:rPr>
        <w:t xml:space="preserve">alors </w:t>
      </w:r>
      <w:r w:rsidR="00496B55">
        <w:rPr>
          <w:lang w:eastAsia="fr-FR"/>
        </w:rPr>
        <w:t>créer plusieurs types d’évènements concernant un positionnement.</w:t>
      </w:r>
    </w:p>
    <w:p w14:paraId="3B251C94" w14:textId="77777777" w:rsidR="007B58EE" w:rsidRDefault="007B58EE" w:rsidP="007B58EE">
      <w:pPr>
        <w:rPr>
          <w:lang w:eastAsia="fr-FR"/>
        </w:rPr>
      </w:pPr>
      <w:r>
        <w:rPr>
          <w:lang w:eastAsia="fr-FR"/>
        </w:rPr>
        <w:t>Les types des évènements à gérer sont :</w:t>
      </w:r>
    </w:p>
    <w:p w14:paraId="19C63747" w14:textId="77777777" w:rsidR="007B58EE" w:rsidRDefault="007B58EE" w:rsidP="006E6CBF">
      <w:pPr>
        <w:pStyle w:val="ListParagraph"/>
        <w:numPr>
          <w:ilvl w:val="0"/>
          <w:numId w:val="20"/>
        </w:numPr>
        <w:rPr>
          <w:lang w:eastAsia="fr-FR"/>
        </w:rPr>
      </w:pPr>
      <w:r>
        <w:rPr>
          <w:lang w:eastAsia="fr-FR"/>
        </w:rPr>
        <w:t>Case à cocher avec les deux couleurs à définir pour coché ou pas</w:t>
      </w:r>
    </w:p>
    <w:p w14:paraId="64436CA4" w14:textId="77777777" w:rsidR="007B58EE" w:rsidRDefault="007B58EE" w:rsidP="006E6CBF">
      <w:pPr>
        <w:pStyle w:val="ListParagraph"/>
        <w:numPr>
          <w:ilvl w:val="0"/>
          <w:numId w:val="20"/>
        </w:numPr>
        <w:rPr>
          <w:lang w:eastAsia="fr-FR"/>
        </w:rPr>
      </w:pPr>
      <w:r>
        <w:rPr>
          <w:lang w:eastAsia="fr-FR"/>
        </w:rPr>
        <w:t>Boutons radios avec les couleurs des différentes valeurs à définir</w:t>
      </w:r>
    </w:p>
    <w:p w14:paraId="09ABC538" w14:textId="77777777" w:rsidR="007B58EE" w:rsidRDefault="007B58EE" w:rsidP="006E6CBF">
      <w:pPr>
        <w:pStyle w:val="ListParagraph"/>
        <w:numPr>
          <w:ilvl w:val="0"/>
          <w:numId w:val="20"/>
        </w:numPr>
        <w:rPr>
          <w:lang w:eastAsia="fr-FR"/>
        </w:rPr>
      </w:pPr>
      <w:r>
        <w:rPr>
          <w:lang w:eastAsia="fr-FR"/>
        </w:rPr>
        <w:t>La réunion avec les couleurs pour planifiée, faite</w:t>
      </w:r>
    </w:p>
    <w:p w14:paraId="1DB9AF91" w14:textId="77777777" w:rsidR="007B58EE" w:rsidRDefault="007B58EE" w:rsidP="007B58EE">
      <w:pPr>
        <w:pStyle w:val="ListParagraph"/>
        <w:rPr>
          <w:lang w:eastAsia="fr-FR"/>
        </w:rPr>
      </w:pPr>
      <w:r>
        <w:rPr>
          <w:lang w:eastAsia="fr-FR"/>
        </w:rPr>
        <w:t>Dans la page de positionnement celle-ci contiendra, les participants, la date et le compte rendu dans une zone de texte.</w:t>
      </w:r>
    </w:p>
    <w:p w14:paraId="77910652" w14:textId="77777777" w:rsidR="007B58EE" w:rsidRDefault="007B58EE" w:rsidP="006E6CBF">
      <w:pPr>
        <w:pStyle w:val="ListParagraph"/>
        <w:numPr>
          <w:ilvl w:val="0"/>
          <w:numId w:val="20"/>
        </w:numPr>
        <w:rPr>
          <w:lang w:eastAsia="fr-FR"/>
        </w:rPr>
      </w:pPr>
      <w:r>
        <w:rPr>
          <w:lang w:eastAsia="fr-FR"/>
        </w:rPr>
        <w:t>La qualification avec le score de celle-ci et les dimensions déjà qualifiées</w:t>
      </w:r>
    </w:p>
    <w:p w14:paraId="70745EEB" w14:textId="667E585B" w:rsidR="00687CD9" w:rsidRDefault="00687CD9" w:rsidP="00687CD9">
      <w:pPr>
        <w:rPr>
          <w:lang w:eastAsia="fr-FR"/>
        </w:rPr>
      </w:pPr>
      <w:r>
        <w:rPr>
          <w:lang w:eastAsia="fr-FR"/>
        </w:rPr>
        <w:t>Les évènements disponibles par défaut</w:t>
      </w:r>
      <w:r w:rsidR="00436612">
        <w:rPr>
          <w:lang w:eastAsia="fr-FR"/>
        </w:rPr>
        <w:t xml:space="preserve"> et qu’on ne peut pas supprimer sont :</w:t>
      </w:r>
    </w:p>
    <w:p w14:paraId="4D1ECDAC" w14:textId="610572FD" w:rsidR="007D28AE" w:rsidRDefault="007D28AE" w:rsidP="006E6CBF">
      <w:pPr>
        <w:pStyle w:val="ListParagraph"/>
        <w:numPr>
          <w:ilvl w:val="0"/>
          <w:numId w:val="20"/>
        </w:numPr>
        <w:rPr>
          <w:lang w:eastAsia="fr-FR"/>
        </w:rPr>
      </w:pPr>
      <w:r>
        <w:rPr>
          <w:lang w:eastAsia="fr-FR"/>
        </w:rPr>
        <w:t>CV partagé de type case à coché</w:t>
      </w:r>
    </w:p>
    <w:p w14:paraId="0992A3E3" w14:textId="7A755E7F" w:rsidR="007D28AE" w:rsidRDefault="007D28AE" w:rsidP="006E6CBF">
      <w:pPr>
        <w:pStyle w:val="ListParagraph"/>
        <w:numPr>
          <w:ilvl w:val="0"/>
          <w:numId w:val="20"/>
        </w:numPr>
        <w:rPr>
          <w:lang w:eastAsia="fr-FR"/>
        </w:rPr>
      </w:pPr>
      <w:r>
        <w:rPr>
          <w:lang w:eastAsia="fr-FR"/>
        </w:rPr>
        <w:t>Entretien client de type réunion</w:t>
      </w:r>
    </w:p>
    <w:p w14:paraId="2659C744" w14:textId="4AB8CCA9" w:rsidR="007D28AE" w:rsidRDefault="007D28AE" w:rsidP="006E6CBF">
      <w:pPr>
        <w:pStyle w:val="ListParagraph"/>
        <w:numPr>
          <w:ilvl w:val="0"/>
          <w:numId w:val="20"/>
        </w:numPr>
        <w:rPr>
          <w:lang w:eastAsia="fr-FR"/>
        </w:rPr>
      </w:pPr>
      <w:r>
        <w:rPr>
          <w:lang w:eastAsia="fr-FR"/>
        </w:rPr>
        <w:t>Qualification de type qualification.</w:t>
      </w:r>
    </w:p>
    <w:p w14:paraId="48269940" w14:textId="77777777" w:rsidR="00F77E8E" w:rsidRPr="00F77E8E" w:rsidRDefault="00F77E8E" w:rsidP="00F77E8E">
      <w:pPr>
        <w:rPr>
          <w:lang w:eastAsia="fr-FR"/>
        </w:rPr>
      </w:pPr>
    </w:p>
    <w:p w14:paraId="5E9AE623" w14:textId="5610D228" w:rsidR="001A349D" w:rsidRPr="001A349D" w:rsidRDefault="001A349D" w:rsidP="001A349D">
      <w:pPr>
        <w:pStyle w:val="Heading2"/>
      </w:pPr>
      <w:bookmarkStart w:id="81" w:name="_Toc122016792"/>
      <w:r>
        <w:t>Reporting</w:t>
      </w:r>
      <w:bookmarkEnd w:id="81"/>
    </w:p>
    <w:p w14:paraId="610944A3" w14:textId="20E78C43" w:rsidR="00EF689E" w:rsidRDefault="005C4FA7" w:rsidP="00EF689E">
      <w:r>
        <w:t>L</w:t>
      </w:r>
      <w:r w:rsidR="00017A4B">
        <w:t>es pages de reporting doivent permettre de mesurer au niveau</w:t>
      </w:r>
      <w:r w:rsidR="00BD3648">
        <w:t xml:space="preserve"> personnel ou bien au niveau d’un nœud de la société</w:t>
      </w:r>
      <w:r w:rsidR="002C5D8B">
        <w:t> :</w:t>
      </w:r>
    </w:p>
    <w:p w14:paraId="13712161" w14:textId="0578F88E" w:rsidR="002C5D8B" w:rsidRDefault="00E06ABD" w:rsidP="006E6CBF">
      <w:pPr>
        <w:pStyle w:val="ListParagraph"/>
        <w:numPr>
          <w:ilvl w:val="0"/>
          <w:numId w:val="22"/>
        </w:numPr>
      </w:pPr>
      <w:r>
        <w:t>La performance</w:t>
      </w:r>
    </w:p>
    <w:p w14:paraId="26378D6A" w14:textId="3824F642" w:rsidR="00E06ABD" w:rsidRDefault="00E06ABD" w:rsidP="006E6CBF">
      <w:pPr>
        <w:pStyle w:val="ListParagraph"/>
        <w:numPr>
          <w:ilvl w:val="0"/>
          <w:numId w:val="22"/>
        </w:numPr>
      </w:pPr>
      <w:r>
        <w:t>La dépendance</w:t>
      </w:r>
    </w:p>
    <w:p w14:paraId="37D2D89F" w14:textId="63C11617" w:rsidR="00E06ABD" w:rsidRDefault="008862F2" w:rsidP="006E6CBF">
      <w:pPr>
        <w:pStyle w:val="ListParagraph"/>
        <w:numPr>
          <w:ilvl w:val="0"/>
          <w:numId w:val="22"/>
        </w:numPr>
      </w:pPr>
      <w:r>
        <w:t>La profitabilité</w:t>
      </w:r>
    </w:p>
    <w:p w14:paraId="138054DF" w14:textId="0C42F274" w:rsidR="00D557F6" w:rsidRDefault="008862F2" w:rsidP="008862F2">
      <w:r>
        <w:t xml:space="preserve">Pour cela, un manager doit </w:t>
      </w:r>
      <w:r w:rsidR="004C5CED">
        <w:t xml:space="preserve">avoir le moyen de définir </w:t>
      </w:r>
      <w:r w:rsidR="00577431">
        <w:t xml:space="preserve">des objectifs à chaque </w:t>
      </w:r>
      <w:r w:rsidR="0057522F">
        <w:t>membre de son équipe.</w:t>
      </w:r>
      <w:r w:rsidR="005B041D">
        <w:t xml:space="preserve"> Ces obj</w:t>
      </w:r>
      <w:r w:rsidR="00642903">
        <w:t>ectifs doivent être affectés à une période</w:t>
      </w:r>
      <w:r w:rsidR="005B0B9C">
        <w:t>.</w:t>
      </w:r>
    </w:p>
    <w:p w14:paraId="28592CB9" w14:textId="6A3752CF" w:rsidR="008862F2" w:rsidRDefault="00D557F6" w:rsidP="008862F2">
      <w:r>
        <w:t xml:space="preserve">Chaque utilisateur </w:t>
      </w:r>
      <w:r w:rsidR="00526CAC">
        <w:t xml:space="preserve">peut vérifier un reporting personnel listant ses </w:t>
      </w:r>
      <w:r w:rsidR="0065335C">
        <w:t>indicateurs en les comparant aux objectifs établis.</w:t>
      </w:r>
      <w:r w:rsidR="00642903">
        <w:t xml:space="preserve"> L</w:t>
      </w:r>
      <w:r w:rsidR="00033DEF">
        <w:t xml:space="preserve">ors de la visualisation d’un reporting, l’utilisateur peut modifier la période </w:t>
      </w:r>
      <w:r w:rsidR="006E6CBF">
        <w:t>couverte.</w:t>
      </w:r>
    </w:p>
    <w:p w14:paraId="78648DD5" w14:textId="03DC8719" w:rsidR="006D2C0B" w:rsidRDefault="00F329F8" w:rsidP="008862F2">
      <w:r>
        <w:t>La liste non exhaustive de</w:t>
      </w:r>
      <w:r w:rsidR="006D2C0B">
        <w:t>s indicateurs ou KPIs</w:t>
      </w:r>
      <w:r>
        <w:t> :</w:t>
      </w:r>
    </w:p>
    <w:p w14:paraId="73D291DB" w14:textId="34F6795F" w:rsidR="00F329F8" w:rsidRDefault="00F329F8" w:rsidP="006E6CBF">
      <w:pPr>
        <w:pStyle w:val="ListParagraph"/>
        <w:numPr>
          <w:ilvl w:val="0"/>
          <w:numId w:val="23"/>
        </w:numPr>
      </w:pPr>
      <w:r>
        <w:t>T</w:t>
      </w:r>
      <w:r w:rsidR="002A523D">
        <w:t>JM</w:t>
      </w:r>
      <w:r w:rsidR="0098673F">
        <w:t> : Taux Journalier Moyen</w:t>
      </w:r>
    </w:p>
    <w:p w14:paraId="4DDD4269" w14:textId="557434FD" w:rsidR="002A523D" w:rsidRDefault="002A523D" w:rsidP="006E6CBF">
      <w:pPr>
        <w:pStyle w:val="ListParagraph"/>
        <w:numPr>
          <w:ilvl w:val="0"/>
          <w:numId w:val="23"/>
        </w:numPr>
      </w:pPr>
      <w:r>
        <w:t>CJM</w:t>
      </w:r>
      <w:r w:rsidR="0098673F">
        <w:t> : Coût Journalier Moyen</w:t>
      </w:r>
    </w:p>
    <w:p w14:paraId="1D415B5C" w14:textId="54197348" w:rsidR="002A523D" w:rsidRDefault="002A523D" w:rsidP="006E6CBF">
      <w:pPr>
        <w:pStyle w:val="ListParagraph"/>
        <w:numPr>
          <w:ilvl w:val="0"/>
          <w:numId w:val="23"/>
        </w:numPr>
      </w:pPr>
      <w:r>
        <w:t>Turnover</w:t>
      </w:r>
    </w:p>
    <w:p w14:paraId="1519BC16" w14:textId="4A0DD43E" w:rsidR="002A523D" w:rsidRDefault="002A523D" w:rsidP="006E6CBF">
      <w:pPr>
        <w:pStyle w:val="ListParagraph"/>
        <w:numPr>
          <w:ilvl w:val="0"/>
          <w:numId w:val="23"/>
        </w:numPr>
      </w:pPr>
      <w:r>
        <w:t>TACE</w:t>
      </w:r>
      <w:r w:rsidR="0098673F">
        <w:t> : Taux d’</w:t>
      </w:r>
      <w:r w:rsidR="006C0719">
        <w:t>A</w:t>
      </w:r>
      <w:r w:rsidR="0098673F">
        <w:t xml:space="preserve">ctivité </w:t>
      </w:r>
      <w:r w:rsidR="006C0719">
        <w:t>C</w:t>
      </w:r>
      <w:r w:rsidR="0098673F">
        <w:t xml:space="preserve">ongés </w:t>
      </w:r>
      <w:r w:rsidR="006C0719">
        <w:t>E</w:t>
      </w:r>
      <w:r w:rsidR="0098673F">
        <w:t>xclus</w:t>
      </w:r>
    </w:p>
    <w:p w14:paraId="4DC1F2DD" w14:textId="2884BF99" w:rsidR="002A523D" w:rsidRDefault="002A523D" w:rsidP="006E6CBF">
      <w:pPr>
        <w:pStyle w:val="ListParagraph"/>
        <w:numPr>
          <w:ilvl w:val="0"/>
          <w:numId w:val="23"/>
        </w:numPr>
      </w:pPr>
      <w:r>
        <w:t>Marge</w:t>
      </w:r>
    </w:p>
    <w:p w14:paraId="1611C35F" w14:textId="4E1E0DBF" w:rsidR="002A523D" w:rsidRDefault="002A523D" w:rsidP="006E6CBF">
      <w:pPr>
        <w:pStyle w:val="ListParagraph"/>
        <w:numPr>
          <w:ilvl w:val="0"/>
          <w:numId w:val="23"/>
        </w:numPr>
      </w:pPr>
      <w:r>
        <w:t>Taux de transformation</w:t>
      </w:r>
      <w:r w:rsidR="006C0719">
        <w:t> :</w:t>
      </w:r>
      <w:r w:rsidR="005B041D">
        <w:t xml:space="preserve"> taux de</w:t>
      </w:r>
      <w:r w:rsidR="006C0719">
        <w:t xml:space="preserve"> conversion des besoins en projets</w:t>
      </w:r>
    </w:p>
    <w:p w14:paraId="016E072C" w14:textId="3FD3B485" w:rsidR="002A523D" w:rsidRPr="006C0719" w:rsidRDefault="002A523D" w:rsidP="006E6CBF">
      <w:pPr>
        <w:pStyle w:val="ListParagraph"/>
        <w:numPr>
          <w:ilvl w:val="0"/>
          <w:numId w:val="23"/>
        </w:numPr>
      </w:pPr>
      <w:r w:rsidRPr="006C0719">
        <w:t>Time to hire</w:t>
      </w:r>
      <w:r w:rsidR="006C0719" w:rsidRPr="006C0719">
        <w:t> : le temps moyen</w:t>
      </w:r>
      <w:r w:rsidR="006C0719">
        <w:t xml:space="preserve"> pour </w:t>
      </w:r>
      <w:r w:rsidR="005B041D">
        <w:t>transformer un besoin en projet</w:t>
      </w:r>
    </w:p>
    <w:p w14:paraId="2197B939" w14:textId="7E0D31ED" w:rsidR="00D16B57" w:rsidRDefault="00D16B57" w:rsidP="00D16B57">
      <w:r>
        <w:t>Ces indicateurs peuvent être appliqués à un périmètre donné</w:t>
      </w:r>
      <w:r w:rsidR="00BF0C27">
        <w:t>.</w:t>
      </w:r>
    </w:p>
    <w:tbl>
      <w:tblPr>
        <w:tblStyle w:val="TableGrid"/>
        <w:tblW w:w="0" w:type="auto"/>
        <w:tblLook w:val="04A0" w:firstRow="1" w:lastRow="0" w:firstColumn="1" w:lastColumn="0" w:noHBand="0" w:noVBand="1"/>
      </w:tblPr>
      <w:tblGrid>
        <w:gridCol w:w="9062"/>
      </w:tblGrid>
      <w:tr w:rsidR="0098673F" w14:paraId="7438C4EB" w14:textId="77777777" w:rsidTr="0098673F">
        <w:trPr>
          <w:trHeight w:val="382"/>
        </w:trPr>
        <w:tc>
          <w:tcPr>
            <w:tcW w:w="9062" w:type="dxa"/>
            <w:shd w:val="clear" w:color="auto" w:fill="FDE9D9" w:themeFill="accent6" w:themeFillTint="33"/>
          </w:tcPr>
          <w:p w14:paraId="46D4FE9E" w14:textId="755D453C" w:rsidR="0098673F" w:rsidRDefault="0098673F" w:rsidP="0098673F">
            <w:r>
              <w:rPr>
                <w:noProof/>
                <w:lang w:eastAsia="fr-FR"/>
              </w:rPr>
              <w:lastRenderedPageBreak/>
              <w:drawing>
                <wp:anchor distT="0" distB="0" distL="114300" distR="114300" simplePos="0" relativeHeight="251658246" behindDoc="1" locked="0" layoutInCell="1" allowOverlap="1" wp14:anchorId="40E75D30" wp14:editId="30AD203F">
                  <wp:simplePos x="0" y="0"/>
                  <wp:positionH relativeFrom="column">
                    <wp:posOffset>0</wp:posOffset>
                  </wp:positionH>
                  <wp:positionV relativeFrom="paragraph">
                    <wp:posOffset>3175</wp:posOffset>
                  </wp:positionV>
                  <wp:extent cx="180975" cy="180975"/>
                  <wp:effectExtent l="0" t="0" r="9525" b="9525"/>
                  <wp:wrapTight wrapText="bothSides">
                    <wp:wrapPolygon edited="0">
                      <wp:start x="0" y="0"/>
                      <wp:lineTo x="0" y="20463"/>
                      <wp:lineTo x="20463" y="20463"/>
                      <wp:lineTo x="20463" y="0"/>
                      <wp:lineTo x="0" y="0"/>
                    </wp:wrapPolygon>
                  </wp:wrapTight>
                  <wp:docPr id="15" name="Picture 15" descr="Badge point d’interrog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Badge point d’interrogation avec un remplissage uni"/>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80975" cy="180975"/>
                          </a:xfrm>
                          <a:prstGeom prst="rect">
                            <a:avLst/>
                          </a:prstGeom>
                        </pic:spPr>
                      </pic:pic>
                    </a:graphicData>
                  </a:graphic>
                  <wp14:sizeRelH relativeFrom="margin">
                    <wp14:pctWidth>0</wp14:pctWidth>
                  </wp14:sizeRelH>
                  <wp14:sizeRelV relativeFrom="margin">
                    <wp14:pctHeight>0</wp14:pctHeight>
                  </wp14:sizeRelV>
                </wp:anchor>
              </w:drawing>
            </w:r>
            <w:r>
              <w:t xml:space="preserve"> Le choix de la forme de restitution de chaque KPI doit être discuté dans un atelier</w:t>
            </w:r>
          </w:p>
        </w:tc>
      </w:tr>
    </w:tbl>
    <w:p w14:paraId="603FFC8C" w14:textId="77777777" w:rsidR="0098673F" w:rsidRDefault="0098673F" w:rsidP="00D16B57"/>
    <w:p w14:paraId="04A0315E" w14:textId="77777777" w:rsidR="00133A5F" w:rsidRDefault="006C6F3A" w:rsidP="00C35C20">
      <w:pPr>
        <w:tabs>
          <w:tab w:val="left" w:pos="708"/>
          <w:tab w:val="left" w:pos="1416"/>
          <w:tab w:val="left" w:pos="2124"/>
          <w:tab w:val="left" w:pos="2832"/>
          <w:tab w:val="left" w:pos="3540"/>
          <w:tab w:val="left" w:pos="4248"/>
          <w:tab w:val="left" w:pos="4956"/>
          <w:tab w:val="left" w:pos="5640"/>
        </w:tabs>
      </w:pPr>
      <w:r>
        <w:t>Gestion des objectifs : parcours de validation</w:t>
      </w:r>
    </w:p>
    <w:p w14:paraId="22FD00DF" w14:textId="57940873" w:rsidR="00567442" w:rsidRDefault="00133A5F" w:rsidP="00C35C20">
      <w:pPr>
        <w:tabs>
          <w:tab w:val="left" w:pos="708"/>
          <w:tab w:val="left" w:pos="1416"/>
          <w:tab w:val="left" w:pos="2124"/>
          <w:tab w:val="left" w:pos="2832"/>
          <w:tab w:val="left" w:pos="3540"/>
          <w:tab w:val="left" w:pos="4248"/>
          <w:tab w:val="left" w:pos="4956"/>
          <w:tab w:val="left" w:pos="5640"/>
        </w:tabs>
      </w:pPr>
      <w:r>
        <w:t>Former les utilisateurs à créer leur propre Dashboard</w:t>
      </w:r>
      <w:r w:rsidR="007B0CD7">
        <w:tab/>
      </w:r>
      <w:r w:rsidR="00C35C20">
        <w:tab/>
      </w:r>
    </w:p>
    <w:p w14:paraId="1B30F676" w14:textId="79FC1AF0" w:rsidR="009D1019" w:rsidRDefault="00164C3B" w:rsidP="00D16B57">
      <w:r>
        <w:t xml:space="preserve">Fichiers </w:t>
      </w:r>
      <w:r w:rsidR="004106D5">
        <w:t>Excel</w:t>
      </w:r>
      <w:r>
        <w:t xml:space="preserve"> chez chaque personne : chiffre qu’on présente chaque année</w:t>
      </w:r>
    </w:p>
    <w:sectPr w:rsidR="009D1019" w:rsidSect="002B0C6A">
      <w:headerReference w:type="default" r:id="rId15"/>
      <w:footerReference w:type="default" r:id="rId16"/>
      <w:headerReference w:type="first" r:id="rId17"/>
      <w:footerReference w:type="first" r:id="rId18"/>
      <w:pgSz w:w="11906" w:h="16838"/>
      <w:pgMar w:top="1843" w:right="1417" w:bottom="1418" w:left="1417" w:header="567"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D8BA4" w14:textId="77777777" w:rsidR="002B0C6A" w:rsidRDefault="002B0C6A" w:rsidP="00AB410F">
      <w:pPr>
        <w:spacing w:after="0" w:line="240" w:lineRule="auto"/>
      </w:pPr>
      <w:r>
        <w:separator/>
      </w:r>
    </w:p>
  </w:endnote>
  <w:endnote w:type="continuationSeparator" w:id="0">
    <w:p w14:paraId="1485C0F8" w14:textId="77777777" w:rsidR="002B0C6A" w:rsidRDefault="002B0C6A" w:rsidP="00AB410F">
      <w:pPr>
        <w:spacing w:after="0" w:line="240" w:lineRule="auto"/>
      </w:pPr>
      <w:r>
        <w:continuationSeparator/>
      </w:r>
    </w:p>
  </w:endnote>
  <w:endnote w:type="continuationNotice" w:id="1">
    <w:p w14:paraId="7DCF0759" w14:textId="77777777" w:rsidR="002B0C6A" w:rsidRDefault="002B0C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32" w:type="pct"/>
      <w:tblBorders>
        <w:top w:val="single" w:sz="4" w:space="0" w:color="8064A2" w:themeColor="accent4"/>
      </w:tblBorders>
      <w:tblLook w:val="04A0" w:firstRow="1" w:lastRow="0" w:firstColumn="1" w:lastColumn="0" w:noHBand="0" w:noVBand="1"/>
    </w:tblPr>
    <w:tblGrid>
      <w:gridCol w:w="8789"/>
      <w:gridCol w:w="523"/>
    </w:tblGrid>
    <w:tr w:rsidR="00BB285F" w14:paraId="263BE06D" w14:textId="77777777" w:rsidTr="2FCE8D78">
      <w:trPr>
        <w:trHeight w:val="353"/>
      </w:trPr>
      <w:tc>
        <w:tcPr>
          <w:tcW w:w="4719" w:type="pct"/>
        </w:tcPr>
        <w:p w14:paraId="797629CD" w14:textId="726EFB93" w:rsidR="00BB285F" w:rsidRPr="00452334" w:rsidRDefault="00EA51E0" w:rsidP="00452334">
          <w:pPr>
            <w:pStyle w:val="Footer"/>
            <w:jc w:val="left"/>
            <w:rPr>
              <w:b/>
            </w:rPr>
          </w:pPr>
          <w:r>
            <w:rPr>
              <w:b/>
              <w:bCs/>
              <w:color w:val="7F7F7F" w:themeColor="background1" w:themeShade="7F"/>
            </w:rPr>
            <w:t>AVA-MANAGER</w:t>
          </w:r>
          <w:r w:rsidR="000F3CA4">
            <w:rPr>
              <w:b/>
              <w:bCs/>
              <w:color w:val="7F7F7F" w:themeColor="background1" w:themeShade="7F"/>
            </w:rPr>
            <w:t xml:space="preserve"> – Cahier de Charges </w:t>
          </w:r>
          <w:r w:rsidR="00835B1C">
            <w:rPr>
              <w:b/>
              <w:bCs/>
              <w:color w:val="7F7F7F" w:themeColor="background1" w:themeShade="7F"/>
            </w:rPr>
            <w:t>– Octobre 2022</w:t>
          </w:r>
        </w:p>
      </w:tc>
      <w:tc>
        <w:tcPr>
          <w:tcW w:w="281" w:type="pct"/>
          <w:shd w:val="clear" w:color="auto" w:fill="8064A2" w:themeFill="accent4"/>
        </w:tcPr>
        <w:p w14:paraId="452E8F4A" w14:textId="77777777" w:rsidR="00BB285F" w:rsidRDefault="00BB285F">
          <w:pPr>
            <w:pStyle w:val="Footer"/>
            <w:jc w:val="right"/>
            <w:rPr>
              <w:color w:val="FFFFFF" w:themeColor="background1"/>
            </w:rPr>
          </w:pPr>
          <w:r>
            <w:fldChar w:fldCharType="begin"/>
          </w:r>
          <w:r>
            <w:instrText xml:space="preserve"> PAGE    \* MERGEFORMAT </w:instrText>
          </w:r>
          <w:r>
            <w:fldChar w:fldCharType="separate"/>
          </w:r>
          <w:r w:rsidR="007F3026" w:rsidRPr="007F3026">
            <w:rPr>
              <w:noProof/>
              <w:color w:val="FFFFFF" w:themeColor="background1"/>
            </w:rPr>
            <w:t>4</w:t>
          </w:r>
          <w:r>
            <w:rPr>
              <w:noProof/>
              <w:color w:val="FFFFFF" w:themeColor="background1"/>
            </w:rPr>
            <w:fldChar w:fldCharType="end"/>
          </w:r>
        </w:p>
      </w:tc>
    </w:tr>
  </w:tbl>
  <w:p w14:paraId="621D8791" w14:textId="77777777" w:rsidR="00BB285F" w:rsidRPr="003C402F" w:rsidRDefault="00BB285F" w:rsidP="003C402F">
    <w:pPr>
      <w:pStyle w:val="Foote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42365" w14:textId="77777777" w:rsidR="00CE64E2" w:rsidRDefault="006B3F21">
    <w:pPr>
      <w:pStyle w:val="Footer"/>
    </w:pPr>
    <w:r>
      <w:rPr>
        <w:noProof/>
        <w:lang w:eastAsia="fr-FR"/>
      </w:rPr>
      <w:drawing>
        <wp:anchor distT="0" distB="0" distL="114300" distR="114300" simplePos="0" relativeHeight="251664387" behindDoc="0" locked="0" layoutInCell="1" allowOverlap="1" wp14:anchorId="4197C489" wp14:editId="765B8964">
          <wp:simplePos x="0" y="0"/>
          <wp:positionH relativeFrom="page">
            <wp:align>right</wp:align>
          </wp:positionH>
          <wp:positionV relativeFrom="paragraph">
            <wp:posOffset>-208335</wp:posOffset>
          </wp:positionV>
          <wp:extent cx="1569085" cy="6527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569085" cy="652780"/>
                  </a:xfrm>
                  <a:prstGeom prst="rect">
                    <a:avLst/>
                  </a:prstGeom>
                </pic:spPr>
              </pic:pic>
            </a:graphicData>
          </a:graphic>
          <wp14:sizeRelH relativeFrom="margin">
            <wp14:pctWidth>0</wp14:pctWidth>
          </wp14:sizeRelH>
          <wp14:sizeRelV relativeFrom="margin">
            <wp14:pctHeight>0</wp14:pctHeight>
          </wp14:sizeRelV>
        </wp:anchor>
      </w:drawing>
    </w:r>
    <w:r w:rsidR="001F2F35" w:rsidRPr="00607CE0">
      <w:rPr>
        <w:rFonts w:eastAsia="Times New Roman" w:cs="Arial"/>
        <w:noProof/>
        <w:color w:val="FFFFFF"/>
        <w:sz w:val="16"/>
        <w:szCs w:val="16"/>
        <w:lang w:eastAsia="fr-FR"/>
      </w:rPr>
      <w:drawing>
        <wp:anchor distT="0" distB="0" distL="114300" distR="114300" simplePos="0" relativeHeight="251666435" behindDoc="1" locked="0" layoutInCell="1" allowOverlap="1" wp14:anchorId="30B2C86D" wp14:editId="55BFC441">
          <wp:simplePos x="0" y="0"/>
          <wp:positionH relativeFrom="page">
            <wp:posOffset>0</wp:posOffset>
          </wp:positionH>
          <wp:positionV relativeFrom="margin">
            <wp:posOffset>6077309</wp:posOffset>
          </wp:positionV>
          <wp:extent cx="5580380" cy="3438525"/>
          <wp:effectExtent l="0" t="0" r="127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80380" cy="34385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7565A" w14:textId="77777777" w:rsidR="002B0C6A" w:rsidRDefault="002B0C6A" w:rsidP="00AB410F">
      <w:pPr>
        <w:spacing w:after="0" w:line="240" w:lineRule="auto"/>
      </w:pPr>
      <w:r>
        <w:separator/>
      </w:r>
    </w:p>
  </w:footnote>
  <w:footnote w:type="continuationSeparator" w:id="0">
    <w:p w14:paraId="08577DF5" w14:textId="77777777" w:rsidR="002B0C6A" w:rsidRDefault="002B0C6A" w:rsidP="00AB410F">
      <w:pPr>
        <w:spacing w:after="0" w:line="240" w:lineRule="auto"/>
      </w:pPr>
      <w:r>
        <w:continuationSeparator/>
      </w:r>
    </w:p>
  </w:footnote>
  <w:footnote w:type="continuationNotice" w:id="1">
    <w:p w14:paraId="367E81BD" w14:textId="77777777" w:rsidR="002B0C6A" w:rsidRDefault="002B0C6A">
      <w:pPr>
        <w:spacing w:after="0" w:line="240" w:lineRule="auto"/>
      </w:pPr>
    </w:p>
  </w:footnote>
  <w:footnote w:id="2">
    <w:p w14:paraId="087B8740" w14:textId="14F0DEA5" w:rsidR="003B510A" w:rsidRPr="003B510A" w:rsidRDefault="003B510A">
      <w:pPr>
        <w:pStyle w:val="FootnoteText"/>
      </w:pPr>
      <w:r>
        <w:rPr>
          <w:rStyle w:val="FootnoteReference"/>
        </w:rPr>
        <w:footnoteRef/>
      </w:r>
      <w:r>
        <w:t xml:space="preserve"> </w:t>
      </w:r>
      <w:r>
        <w:rPr>
          <w:lang w:eastAsia="fr-FR"/>
        </w:rPr>
        <w:t xml:space="preserve"> </w:t>
      </w:r>
      <w:r w:rsidR="0087562C">
        <w:rPr>
          <w:lang w:eastAsia="fr-FR"/>
        </w:rPr>
        <w:t>L’onglet « Finance »</w:t>
      </w:r>
      <w:r>
        <w:rPr>
          <w:lang w:eastAsia="fr-FR"/>
        </w:rPr>
        <w:t xml:space="preserve"> doit faire le sujet d’un atelier à part entière</w:t>
      </w:r>
      <w:r w:rsidR="0087562C">
        <w:rPr>
          <w:lang w:eastAsia="fr-FR"/>
        </w:rPr>
        <w:t xml:space="preserve"> avec le Business</w:t>
      </w:r>
      <w:r>
        <w:rPr>
          <w:lang w:eastAsia="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0077B" w14:textId="77777777" w:rsidR="00BB285F" w:rsidRDefault="003649AD" w:rsidP="00B71694">
    <w:pPr>
      <w:pStyle w:val="Header"/>
      <w:spacing w:after="0" w:line="240" w:lineRule="auto"/>
      <w:jc w:val="right"/>
    </w:pPr>
    <w:r>
      <w:rPr>
        <w:noProof/>
        <w:lang w:eastAsia="fr-FR"/>
      </w:rPr>
      <w:drawing>
        <wp:anchor distT="0" distB="0" distL="114300" distR="114300" simplePos="0" relativeHeight="251660291" behindDoc="0" locked="0" layoutInCell="1" allowOverlap="1" wp14:anchorId="40BF6873" wp14:editId="0A16D980">
          <wp:simplePos x="0" y="0"/>
          <wp:positionH relativeFrom="margin">
            <wp:posOffset>-356235</wp:posOffset>
          </wp:positionH>
          <wp:positionV relativeFrom="paragraph">
            <wp:posOffset>-67945</wp:posOffset>
          </wp:positionV>
          <wp:extent cx="1569085" cy="65278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569085" cy="652780"/>
                  </a:xfrm>
                  <a:prstGeom prst="rect">
                    <a:avLst/>
                  </a:prstGeom>
                </pic:spPr>
              </pic:pic>
            </a:graphicData>
          </a:graphic>
          <wp14:sizeRelH relativeFrom="margin">
            <wp14:pctWidth>0</wp14:pctWidth>
          </wp14:sizeRelH>
          <wp14:sizeRelV relativeFrom="margin">
            <wp14:pctHeight>0</wp14:pctHeight>
          </wp14:sizeRelV>
        </wp:anchor>
      </w:drawing>
    </w:r>
    <w:r w:rsidR="00BB285F">
      <w:tab/>
    </w:r>
    <w:r w:rsidR="00BB285F">
      <w:tab/>
    </w:r>
    <w:r w:rsidR="00BB285F" w:rsidRPr="00452334">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6D4B" w14:textId="77777777" w:rsidR="001F2F35" w:rsidRDefault="007755A2">
    <w:pPr>
      <w:pStyle w:val="Header"/>
    </w:pPr>
    <w:r w:rsidRPr="00C96F44">
      <w:rPr>
        <w:noProof/>
      </w:rPr>
      <w:drawing>
        <wp:anchor distT="0" distB="0" distL="114300" distR="114300" simplePos="0" relativeHeight="251662339" behindDoc="1" locked="0" layoutInCell="1" allowOverlap="1" wp14:anchorId="29A2AF2F" wp14:editId="612773F1">
          <wp:simplePos x="0" y="0"/>
          <wp:positionH relativeFrom="column">
            <wp:posOffset>3632200</wp:posOffset>
          </wp:positionH>
          <wp:positionV relativeFrom="paragraph">
            <wp:posOffset>-1997710</wp:posOffset>
          </wp:positionV>
          <wp:extent cx="4025900" cy="5740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025900" cy="5740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36.5pt;height:104.25pt" o:bullet="t">
        <v:imagedata r:id="rId1" o:title="open-book-grey[1]"/>
      </v:shape>
    </w:pict>
  </w:numPicBullet>
  <w:abstractNum w:abstractNumId="0" w15:restartNumberingAfterBreak="0">
    <w:nsid w:val="084907E9"/>
    <w:multiLevelType w:val="hybridMultilevel"/>
    <w:tmpl w:val="5790BC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8339D8"/>
    <w:multiLevelType w:val="hybridMultilevel"/>
    <w:tmpl w:val="DF3212EA"/>
    <w:lvl w:ilvl="0" w:tplc="0D9A445A">
      <w:start w:val="1"/>
      <w:numFmt w:val="bullet"/>
      <w:pStyle w:val="task1"/>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504C5"/>
    <w:multiLevelType w:val="hybridMultilevel"/>
    <w:tmpl w:val="2CCA96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81388"/>
    <w:multiLevelType w:val="hybridMultilevel"/>
    <w:tmpl w:val="068224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9D4EAB"/>
    <w:multiLevelType w:val="hybridMultilevel"/>
    <w:tmpl w:val="75E432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2C3016"/>
    <w:multiLevelType w:val="hybridMultilevel"/>
    <w:tmpl w:val="E08256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EE7575"/>
    <w:multiLevelType w:val="hybridMultilevel"/>
    <w:tmpl w:val="A28417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1B5A24"/>
    <w:multiLevelType w:val="hybridMultilevel"/>
    <w:tmpl w:val="B63C8D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8B0081"/>
    <w:multiLevelType w:val="multilevel"/>
    <w:tmpl w:val="87EE4F72"/>
    <w:styleLink w:val="Style3"/>
    <w:lvl w:ilvl="0">
      <w:start w:val="1"/>
      <w:numFmt w:val="upperRoman"/>
      <w:lvlText w:val="%1."/>
      <w:lvlJc w:val="right"/>
      <w:pPr>
        <w:ind w:left="720" w:hanging="360"/>
      </w:pPr>
    </w:lvl>
    <w:lvl w:ilvl="1">
      <w:start w:val="1"/>
      <w:numFmt w:val="decimal"/>
      <w:isLgl/>
      <w:lvlText w:val="%1.%2"/>
      <w:lvlJc w:val="left"/>
      <w:pPr>
        <w:ind w:left="1128" w:hanging="420"/>
      </w:pPr>
      <w:rPr>
        <w:rFonts w:hint="default"/>
      </w:rPr>
    </w:lvl>
    <w:lvl w:ilvl="2">
      <w:start w:val="1"/>
      <w:numFmt w:val="decimal"/>
      <w:isLgl/>
      <w:lvlText w:val="%1.%2.%3"/>
      <w:lvlJc w:val="left"/>
      <w:pPr>
        <w:ind w:left="1776" w:hanging="720"/>
      </w:pPr>
      <w:rPr>
        <w:rFonts w:asciiTheme="minorHAnsi" w:hAnsiTheme="minorHAnsi" w:hint="default"/>
        <w:color w:val="A6A6A6" w:themeColor="background1" w:themeShade="A6"/>
        <w:sz w:val="32"/>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9" w15:restartNumberingAfterBreak="0">
    <w:nsid w:val="35A41EA0"/>
    <w:multiLevelType w:val="hybridMultilevel"/>
    <w:tmpl w:val="195A14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EA623B"/>
    <w:multiLevelType w:val="hybridMultilevel"/>
    <w:tmpl w:val="655ABE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9B755F8"/>
    <w:multiLevelType w:val="multilevel"/>
    <w:tmpl w:val="E592C0DC"/>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2" w15:restartNumberingAfterBreak="0">
    <w:nsid w:val="459F1EFA"/>
    <w:multiLevelType w:val="hybridMultilevel"/>
    <w:tmpl w:val="36C0B8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BB234F9"/>
    <w:multiLevelType w:val="hybridMultilevel"/>
    <w:tmpl w:val="ADE2267C"/>
    <w:lvl w:ilvl="0" w:tplc="D5E2C3B8">
      <w:start w:val="1"/>
      <w:numFmt w:val="bullet"/>
      <w:pStyle w:val="LIVRABLE"/>
      <w:lvlText w:val=""/>
      <w:lvlPicBulletId w:val="0"/>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C593477"/>
    <w:multiLevelType w:val="hybridMultilevel"/>
    <w:tmpl w:val="CEDEBD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0F79EF"/>
    <w:multiLevelType w:val="hybridMultilevel"/>
    <w:tmpl w:val="48BA94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A705080"/>
    <w:multiLevelType w:val="hybridMultilevel"/>
    <w:tmpl w:val="E57A15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DA7C7E"/>
    <w:multiLevelType w:val="hybridMultilevel"/>
    <w:tmpl w:val="A0EAC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DEA18B4"/>
    <w:multiLevelType w:val="hybridMultilevel"/>
    <w:tmpl w:val="CD40CA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F047639"/>
    <w:multiLevelType w:val="hybridMultilevel"/>
    <w:tmpl w:val="819256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3741781"/>
    <w:multiLevelType w:val="hybridMultilevel"/>
    <w:tmpl w:val="AB86C9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4B01D2"/>
    <w:multiLevelType w:val="hybridMultilevel"/>
    <w:tmpl w:val="0166F8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434364E"/>
    <w:multiLevelType w:val="hybridMultilevel"/>
    <w:tmpl w:val="1E309D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5D07716"/>
    <w:multiLevelType w:val="hybridMultilevel"/>
    <w:tmpl w:val="94D4F1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BDD23E0"/>
    <w:multiLevelType w:val="hybridMultilevel"/>
    <w:tmpl w:val="048E03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5918461">
    <w:abstractNumId w:val="13"/>
  </w:num>
  <w:num w:numId="2" w16cid:durableId="1922058423">
    <w:abstractNumId w:val="1"/>
  </w:num>
  <w:num w:numId="3" w16cid:durableId="694430170">
    <w:abstractNumId w:val="8"/>
  </w:num>
  <w:num w:numId="4" w16cid:durableId="1062607187">
    <w:abstractNumId w:val="11"/>
  </w:num>
  <w:num w:numId="5" w16cid:durableId="432825235">
    <w:abstractNumId w:val="15"/>
  </w:num>
  <w:num w:numId="6" w16cid:durableId="1131097421">
    <w:abstractNumId w:val="2"/>
  </w:num>
  <w:num w:numId="7" w16cid:durableId="1136530878">
    <w:abstractNumId w:val="14"/>
  </w:num>
  <w:num w:numId="8" w16cid:durableId="2095275376">
    <w:abstractNumId w:val="17"/>
  </w:num>
  <w:num w:numId="9" w16cid:durableId="289171962">
    <w:abstractNumId w:val="16"/>
  </w:num>
  <w:num w:numId="10" w16cid:durableId="1818450016">
    <w:abstractNumId w:val="5"/>
  </w:num>
  <w:num w:numId="11" w16cid:durableId="75135264">
    <w:abstractNumId w:val="0"/>
  </w:num>
  <w:num w:numId="12" w16cid:durableId="1000963024">
    <w:abstractNumId w:val="6"/>
  </w:num>
  <w:num w:numId="13" w16cid:durableId="1393849427">
    <w:abstractNumId w:val="18"/>
  </w:num>
  <w:num w:numId="14" w16cid:durableId="223877509">
    <w:abstractNumId w:val="10"/>
  </w:num>
  <w:num w:numId="15" w16cid:durableId="1580679407">
    <w:abstractNumId w:val="12"/>
  </w:num>
  <w:num w:numId="16" w16cid:durableId="1606428353">
    <w:abstractNumId w:val="22"/>
  </w:num>
  <w:num w:numId="17" w16cid:durableId="314842706">
    <w:abstractNumId w:val="23"/>
  </w:num>
  <w:num w:numId="18" w16cid:durableId="871304228">
    <w:abstractNumId w:val="20"/>
  </w:num>
  <w:num w:numId="19" w16cid:durableId="870992294">
    <w:abstractNumId w:val="3"/>
  </w:num>
  <w:num w:numId="20" w16cid:durableId="1632981707">
    <w:abstractNumId w:val="24"/>
  </w:num>
  <w:num w:numId="21" w16cid:durableId="1778477283">
    <w:abstractNumId w:val="4"/>
  </w:num>
  <w:num w:numId="22" w16cid:durableId="1337146837">
    <w:abstractNumId w:val="19"/>
  </w:num>
  <w:num w:numId="23" w16cid:durableId="403529461">
    <w:abstractNumId w:val="9"/>
  </w:num>
  <w:num w:numId="24" w16cid:durableId="1327975928">
    <w:abstractNumId w:val="21"/>
  </w:num>
  <w:num w:numId="25" w16cid:durableId="1852646316">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drawingGridHorizontalSpacing w:val="110"/>
  <w:displayHorizontalDrawingGridEvery w:val="2"/>
  <w:characterSpacingControl w:val="doNotCompress"/>
  <w:hdrShapeDefaults>
    <o:shapedefaults v:ext="edit" spidmax="2050">
      <o:colormru v:ext="edit" colors="#4f2373"/>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EA1"/>
    <w:rsid w:val="000008D2"/>
    <w:rsid w:val="00000F20"/>
    <w:rsid w:val="0000167E"/>
    <w:rsid w:val="000022EA"/>
    <w:rsid w:val="00002FA6"/>
    <w:rsid w:val="00004B8B"/>
    <w:rsid w:val="000067C6"/>
    <w:rsid w:val="000154D9"/>
    <w:rsid w:val="00015821"/>
    <w:rsid w:val="00017A4B"/>
    <w:rsid w:val="0002034C"/>
    <w:rsid w:val="00021088"/>
    <w:rsid w:val="0002270D"/>
    <w:rsid w:val="00023296"/>
    <w:rsid w:val="0002401B"/>
    <w:rsid w:val="00025684"/>
    <w:rsid w:val="000262E5"/>
    <w:rsid w:val="00026783"/>
    <w:rsid w:val="00027A5C"/>
    <w:rsid w:val="00030465"/>
    <w:rsid w:val="00030572"/>
    <w:rsid w:val="00030E5A"/>
    <w:rsid w:val="000315DE"/>
    <w:rsid w:val="000322DE"/>
    <w:rsid w:val="000326EB"/>
    <w:rsid w:val="0003385F"/>
    <w:rsid w:val="00033DEF"/>
    <w:rsid w:val="00035D37"/>
    <w:rsid w:val="00035F85"/>
    <w:rsid w:val="00036E65"/>
    <w:rsid w:val="00037AEA"/>
    <w:rsid w:val="00037DE9"/>
    <w:rsid w:val="0004060B"/>
    <w:rsid w:val="00040C22"/>
    <w:rsid w:val="00040D80"/>
    <w:rsid w:val="00041E79"/>
    <w:rsid w:val="00042907"/>
    <w:rsid w:val="00042A9D"/>
    <w:rsid w:val="0004316A"/>
    <w:rsid w:val="000437DC"/>
    <w:rsid w:val="00044898"/>
    <w:rsid w:val="0004598D"/>
    <w:rsid w:val="0005098C"/>
    <w:rsid w:val="00053669"/>
    <w:rsid w:val="00054577"/>
    <w:rsid w:val="0005499A"/>
    <w:rsid w:val="00054A90"/>
    <w:rsid w:val="00054FC5"/>
    <w:rsid w:val="00056247"/>
    <w:rsid w:val="00060ECC"/>
    <w:rsid w:val="0006336B"/>
    <w:rsid w:val="0006437E"/>
    <w:rsid w:val="0007006E"/>
    <w:rsid w:val="000719E2"/>
    <w:rsid w:val="00071F49"/>
    <w:rsid w:val="00071FB1"/>
    <w:rsid w:val="000724BA"/>
    <w:rsid w:val="00074E2C"/>
    <w:rsid w:val="00076CB1"/>
    <w:rsid w:val="00077EAB"/>
    <w:rsid w:val="00081B5E"/>
    <w:rsid w:val="000833EC"/>
    <w:rsid w:val="00085194"/>
    <w:rsid w:val="00085614"/>
    <w:rsid w:val="00085DED"/>
    <w:rsid w:val="00086945"/>
    <w:rsid w:val="000912CD"/>
    <w:rsid w:val="00092E52"/>
    <w:rsid w:val="000963EA"/>
    <w:rsid w:val="00096854"/>
    <w:rsid w:val="00097799"/>
    <w:rsid w:val="000A162C"/>
    <w:rsid w:val="000A37B2"/>
    <w:rsid w:val="000A4AD7"/>
    <w:rsid w:val="000A5344"/>
    <w:rsid w:val="000A53AF"/>
    <w:rsid w:val="000A7586"/>
    <w:rsid w:val="000B0520"/>
    <w:rsid w:val="000B19F8"/>
    <w:rsid w:val="000B2FF3"/>
    <w:rsid w:val="000B361D"/>
    <w:rsid w:val="000B4222"/>
    <w:rsid w:val="000B50DC"/>
    <w:rsid w:val="000B53FC"/>
    <w:rsid w:val="000B7726"/>
    <w:rsid w:val="000C0AB9"/>
    <w:rsid w:val="000C19BD"/>
    <w:rsid w:val="000C24C0"/>
    <w:rsid w:val="000C48E6"/>
    <w:rsid w:val="000C6D1D"/>
    <w:rsid w:val="000C7BC7"/>
    <w:rsid w:val="000D0E2E"/>
    <w:rsid w:val="000D2663"/>
    <w:rsid w:val="000D53D3"/>
    <w:rsid w:val="000D7C14"/>
    <w:rsid w:val="000E5A2D"/>
    <w:rsid w:val="000E6C36"/>
    <w:rsid w:val="000E7BF5"/>
    <w:rsid w:val="000E7EBF"/>
    <w:rsid w:val="000F083F"/>
    <w:rsid w:val="000F36DF"/>
    <w:rsid w:val="000F3CA4"/>
    <w:rsid w:val="000F3F62"/>
    <w:rsid w:val="000F4462"/>
    <w:rsid w:val="000F4C8B"/>
    <w:rsid w:val="000F58F6"/>
    <w:rsid w:val="000F792B"/>
    <w:rsid w:val="000F7F4E"/>
    <w:rsid w:val="001001F3"/>
    <w:rsid w:val="00100B78"/>
    <w:rsid w:val="00100BC2"/>
    <w:rsid w:val="001013AB"/>
    <w:rsid w:val="001013EA"/>
    <w:rsid w:val="00101E86"/>
    <w:rsid w:val="001034A2"/>
    <w:rsid w:val="0010357A"/>
    <w:rsid w:val="001036FB"/>
    <w:rsid w:val="0011017C"/>
    <w:rsid w:val="00110536"/>
    <w:rsid w:val="00110BB7"/>
    <w:rsid w:val="00111068"/>
    <w:rsid w:val="00111296"/>
    <w:rsid w:val="001112CC"/>
    <w:rsid w:val="00111C96"/>
    <w:rsid w:val="00112B27"/>
    <w:rsid w:val="00117774"/>
    <w:rsid w:val="0012012D"/>
    <w:rsid w:val="00120D8E"/>
    <w:rsid w:val="00120F38"/>
    <w:rsid w:val="00122AD8"/>
    <w:rsid w:val="0012492D"/>
    <w:rsid w:val="001256F2"/>
    <w:rsid w:val="00125E2B"/>
    <w:rsid w:val="00126EF6"/>
    <w:rsid w:val="00127983"/>
    <w:rsid w:val="00131348"/>
    <w:rsid w:val="00132178"/>
    <w:rsid w:val="001336BE"/>
    <w:rsid w:val="00133A5F"/>
    <w:rsid w:val="00135C5E"/>
    <w:rsid w:val="00137911"/>
    <w:rsid w:val="0014132D"/>
    <w:rsid w:val="001426BE"/>
    <w:rsid w:val="00142FD2"/>
    <w:rsid w:val="001445BC"/>
    <w:rsid w:val="00145092"/>
    <w:rsid w:val="00146B32"/>
    <w:rsid w:val="00146BBE"/>
    <w:rsid w:val="001473FC"/>
    <w:rsid w:val="0014770D"/>
    <w:rsid w:val="00147AF2"/>
    <w:rsid w:val="00147E49"/>
    <w:rsid w:val="00147FD2"/>
    <w:rsid w:val="00151FCC"/>
    <w:rsid w:val="0015492D"/>
    <w:rsid w:val="00154DA8"/>
    <w:rsid w:val="00156098"/>
    <w:rsid w:val="001564C8"/>
    <w:rsid w:val="00160093"/>
    <w:rsid w:val="00160B83"/>
    <w:rsid w:val="00161F5F"/>
    <w:rsid w:val="00162477"/>
    <w:rsid w:val="00162C3F"/>
    <w:rsid w:val="00162F99"/>
    <w:rsid w:val="00164C3B"/>
    <w:rsid w:val="0016609D"/>
    <w:rsid w:val="0016747C"/>
    <w:rsid w:val="0017186D"/>
    <w:rsid w:val="00172642"/>
    <w:rsid w:val="00172D44"/>
    <w:rsid w:val="001741F2"/>
    <w:rsid w:val="00174912"/>
    <w:rsid w:val="00176402"/>
    <w:rsid w:val="001803C7"/>
    <w:rsid w:val="00180DEC"/>
    <w:rsid w:val="00182CAD"/>
    <w:rsid w:val="00182E7D"/>
    <w:rsid w:val="00183B0D"/>
    <w:rsid w:val="00183CE8"/>
    <w:rsid w:val="001840C8"/>
    <w:rsid w:val="001861BE"/>
    <w:rsid w:val="0018716A"/>
    <w:rsid w:val="00187538"/>
    <w:rsid w:val="00193780"/>
    <w:rsid w:val="0019519C"/>
    <w:rsid w:val="00195479"/>
    <w:rsid w:val="001960CE"/>
    <w:rsid w:val="001A01F1"/>
    <w:rsid w:val="001A0DB9"/>
    <w:rsid w:val="001A349D"/>
    <w:rsid w:val="001A5733"/>
    <w:rsid w:val="001A5E0F"/>
    <w:rsid w:val="001B107C"/>
    <w:rsid w:val="001B1423"/>
    <w:rsid w:val="001B22FB"/>
    <w:rsid w:val="001B3144"/>
    <w:rsid w:val="001B4F91"/>
    <w:rsid w:val="001B687C"/>
    <w:rsid w:val="001B781A"/>
    <w:rsid w:val="001C081F"/>
    <w:rsid w:val="001C13F9"/>
    <w:rsid w:val="001C21F2"/>
    <w:rsid w:val="001C43EE"/>
    <w:rsid w:val="001C519A"/>
    <w:rsid w:val="001C6280"/>
    <w:rsid w:val="001C7F66"/>
    <w:rsid w:val="001D1335"/>
    <w:rsid w:val="001D1487"/>
    <w:rsid w:val="001D2846"/>
    <w:rsid w:val="001D2D28"/>
    <w:rsid w:val="001D30A5"/>
    <w:rsid w:val="001D507E"/>
    <w:rsid w:val="001D50B0"/>
    <w:rsid w:val="001E0369"/>
    <w:rsid w:val="001E0DB4"/>
    <w:rsid w:val="001E171A"/>
    <w:rsid w:val="001E2075"/>
    <w:rsid w:val="001E318F"/>
    <w:rsid w:val="001E4176"/>
    <w:rsid w:val="001E465A"/>
    <w:rsid w:val="001E7009"/>
    <w:rsid w:val="001E7C07"/>
    <w:rsid w:val="001F1939"/>
    <w:rsid w:val="001F1C1C"/>
    <w:rsid w:val="001F2101"/>
    <w:rsid w:val="001F2716"/>
    <w:rsid w:val="001F2C53"/>
    <w:rsid w:val="001F2F35"/>
    <w:rsid w:val="001F552D"/>
    <w:rsid w:val="001F6970"/>
    <w:rsid w:val="001F7AB1"/>
    <w:rsid w:val="002039DA"/>
    <w:rsid w:val="00204A3B"/>
    <w:rsid w:val="002102D0"/>
    <w:rsid w:val="002107B5"/>
    <w:rsid w:val="00212181"/>
    <w:rsid w:val="00212286"/>
    <w:rsid w:val="00212511"/>
    <w:rsid w:val="00212CB3"/>
    <w:rsid w:val="002142B0"/>
    <w:rsid w:val="00214627"/>
    <w:rsid w:val="00214FD9"/>
    <w:rsid w:val="002226C0"/>
    <w:rsid w:val="00226391"/>
    <w:rsid w:val="0022655F"/>
    <w:rsid w:val="00230E5B"/>
    <w:rsid w:val="00230F79"/>
    <w:rsid w:val="0023471B"/>
    <w:rsid w:val="00236BA8"/>
    <w:rsid w:val="00236FEC"/>
    <w:rsid w:val="0023751B"/>
    <w:rsid w:val="0024090E"/>
    <w:rsid w:val="0024117D"/>
    <w:rsid w:val="00242C53"/>
    <w:rsid w:val="00243E7C"/>
    <w:rsid w:val="00245674"/>
    <w:rsid w:val="00245DF0"/>
    <w:rsid w:val="00245FD5"/>
    <w:rsid w:val="00246D06"/>
    <w:rsid w:val="002471FC"/>
    <w:rsid w:val="00247DD5"/>
    <w:rsid w:val="00250D59"/>
    <w:rsid w:val="00250F2C"/>
    <w:rsid w:val="00251466"/>
    <w:rsid w:val="002524AA"/>
    <w:rsid w:val="00252E58"/>
    <w:rsid w:val="00252E83"/>
    <w:rsid w:val="00255264"/>
    <w:rsid w:val="00256562"/>
    <w:rsid w:val="00256EA2"/>
    <w:rsid w:val="00261529"/>
    <w:rsid w:val="00261B97"/>
    <w:rsid w:val="00261BBD"/>
    <w:rsid w:val="00261D68"/>
    <w:rsid w:val="002628C8"/>
    <w:rsid w:val="00263369"/>
    <w:rsid w:val="00263EEF"/>
    <w:rsid w:val="00264208"/>
    <w:rsid w:val="00264423"/>
    <w:rsid w:val="002650E7"/>
    <w:rsid w:val="002668CB"/>
    <w:rsid w:val="002706E8"/>
    <w:rsid w:val="00270B39"/>
    <w:rsid w:val="002721CA"/>
    <w:rsid w:val="0027282D"/>
    <w:rsid w:val="00274B7B"/>
    <w:rsid w:val="00276257"/>
    <w:rsid w:val="00277098"/>
    <w:rsid w:val="002776D0"/>
    <w:rsid w:val="002804A2"/>
    <w:rsid w:val="00280776"/>
    <w:rsid w:val="00280E0D"/>
    <w:rsid w:val="0028134F"/>
    <w:rsid w:val="002813B6"/>
    <w:rsid w:val="00281CA9"/>
    <w:rsid w:val="00283B78"/>
    <w:rsid w:val="002869E5"/>
    <w:rsid w:val="00287C13"/>
    <w:rsid w:val="00291053"/>
    <w:rsid w:val="00292F8E"/>
    <w:rsid w:val="00295316"/>
    <w:rsid w:val="00297277"/>
    <w:rsid w:val="002A002A"/>
    <w:rsid w:val="002A0CA6"/>
    <w:rsid w:val="002A1736"/>
    <w:rsid w:val="002A1D98"/>
    <w:rsid w:val="002A20C5"/>
    <w:rsid w:val="002A2987"/>
    <w:rsid w:val="002A523D"/>
    <w:rsid w:val="002A62AB"/>
    <w:rsid w:val="002A699D"/>
    <w:rsid w:val="002B0C6A"/>
    <w:rsid w:val="002B0F29"/>
    <w:rsid w:val="002B12E5"/>
    <w:rsid w:val="002B50BB"/>
    <w:rsid w:val="002B5C2E"/>
    <w:rsid w:val="002B5FF6"/>
    <w:rsid w:val="002C1E91"/>
    <w:rsid w:val="002C51B4"/>
    <w:rsid w:val="002C5D8B"/>
    <w:rsid w:val="002C663D"/>
    <w:rsid w:val="002D0928"/>
    <w:rsid w:val="002D2BCF"/>
    <w:rsid w:val="002D3042"/>
    <w:rsid w:val="002D376E"/>
    <w:rsid w:val="002D5307"/>
    <w:rsid w:val="002D5493"/>
    <w:rsid w:val="002D61D4"/>
    <w:rsid w:val="002D65DA"/>
    <w:rsid w:val="002D7028"/>
    <w:rsid w:val="002D7E8E"/>
    <w:rsid w:val="002E06D1"/>
    <w:rsid w:val="002E1559"/>
    <w:rsid w:val="002E19C8"/>
    <w:rsid w:val="002E41D3"/>
    <w:rsid w:val="002E44EB"/>
    <w:rsid w:val="002E469B"/>
    <w:rsid w:val="002E473C"/>
    <w:rsid w:val="002E4E2B"/>
    <w:rsid w:val="002E5FC6"/>
    <w:rsid w:val="002E72EF"/>
    <w:rsid w:val="002E7394"/>
    <w:rsid w:val="002F22A8"/>
    <w:rsid w:val="002F26F4"/>
    <w:rsid w:val="002F44D9"/>
    <w:rsid w:val="002F4B3C"/>
    <w:rsid w:val="002F5B35"/>
    <w:rsid w:val="002F5F50"/>
    <w:rsid w:val="002F6ABB"/>
    <w:rsid w:val="002F701D"/>
    <w:rsid w:val="0030038D"/>
    <w:rsid w:val="003006E1"/>
    <w:rsid w:val="00302680"/>
    <w:rsid w:val="00304CB4"/>
    <w:rsid w:val="00305EA4"/>
    <w:rsid w:val="003109E1"/>
    <w:rsid w:val="00310E12"/>
    <w:rsid w:val="00312A6B"/>
    <w:rsid w:val="00312F8F"/>
    <w:rsid w:val="0031433D"/>
    <w:rsid w:val="00314362"/>
    <w:rsid w:val="003155A5"/>
    <w:rsid w:val="0031655C"/>
    <w:rsid w:val="003167B0"/>
    <w:rsid w:val="00317D63"/>
    <w:rsid w:val="0032258B"/>
    <w:rsid w:val="003239A4"/>
    <w:rsid w:val="00323AAF"/>
    <w:rsid w:val="00325881"/>
    <w:rsid w:val="003258D1"/>
    <w:rsid w:val="00330F05"/>
    <w:rsid w:val="003324AC"/>
    <w:rsid w:val="003325D7"/>
    <w:rsid w:val="00333F38"/>
    <w:rsid w:val="00336D79"/>
    <w:rsid w:val="003406B3"/>
    <w:rsid w:val="00341FD8"/>
    <w:rsid w:val="00343519"/>
    <w:rsid w:val="00343D40"/>
    <w:rsid w:val="00343F01"/>
    <w:rsid w:val="00344558"/>
    <w:rsid w:val="00345293"/>
    <w:rsid w:val="003456AC"/>
    <w:rsid w:val="00346ECC"/>
    <w:rsid w:val="00347F11"/>
    <w:rsid w:val="003503FD"/>
    <w:rsid w:val="00352B9F"/>
    <w:rsid w:val="003532AA"/>
    <w:rsid w:val="0035591A"/>
    <w:rsid w:val="00356173"/>
    <w:rsid w:val="003571AE"/>
    <w:rsid w:val="00357C5F"/>
    <w:rsid w:val="003601B8"/>
    <w:rsid w:val="00360ED2"/>
    <w:rsid w:val="00363B6E"/>
    <w:rsid w:val="0036400A"/>
    <w:rsid w:val="003649AD"/>
    <w:rsid w:val="00364C53"/>
    <w:rsid w:val="00365263"/>
    <w:rsid w:val="0036560D"/>
    <w:rsid w:val="0036569B"/>
    <w:rsid w:val="00365CA5"/>
    <w:rsid w:val="0036630B"/>
    <w:rsid w:val="0036656B"/>
    <w:rsid w:val="00367C94"/>
    <w:rsid w:val="00371CB2"/>
    <w:rsid w:val="00372B8E"/>
    <w:rsid w:val="0037356F"/>
    <w:rsid w:val="00373657"/>
    <w:rsid w:val="00374667"/>
    <w:rsid w:val="00374C4D"/>
    <w:rsid w:val="003754DA"/>
    <w:rsid w:val="00375AEE"/>
    <w:rsid w:val="003760C2"/>
    <w:rsid w:val="0037650E"/>
    <w:rsid w:val="00377E9E"/>
    <w:rsid w:val="00382512"/>
    <w:rsid w:val="00383070"/>
    <w:rsid w:val="00383B09"/>
    <w:rsid w:val="00384BC8"/>
    <w:rsid w:val="00384EE9"/>
    <w:rsid w:val="00385FA4"/>
    <w:rsid w:val="00385FA6"/>
    <w:rsid w:val="0038638D"/>
    <w:rsid w:val="00387B5B"/>
    <w:rsid w:val="00387DC4"/>
    <w:rsid w:val="00390106"/>
    <w:rsid w:val="0039142C"/>
    <w:rsid w:val="003915CD"/>
    <w:rsid w:val="0039165F"/>
    <w:rsid w:val="00393CF1"/>
    <w:rsid w:val="00393FDE"/>
    <w:rsid w:val="0039429F"/>
    <w:rsid w:val="00395331"/>
    <w:rsid w:val="00395791"/>
    <w:rsid w:val="003960C4"/>
    <w:rsid w:val="003A0D03"/>
    <w:rsid w:val="003A2A13"/>
    <w:rsid w:val="003A33D9"/>
    <w:rsid w:val="003A57B0"/>
    <w:rsid w:val="003A5DFD"/>
    <w:rsid w:val="003A65AA"/>
    <w:rsid w:val="003A6E78"/>
    <w:rsid w:val="003A761A"/>
    <w:rsid w:val="003B0226"/>
    <w:rsid w:val="003B2783"/>
    <w:rsid w:val="003B343F"/>
    <w:rsid w:val="003B36A3"/>
    <w:rsid w:val="003B510A"/>
    <w:rsid w:val="003B5EA6"/>
    <w:rsid w:val="003B7763"/>
    <w:rsid w:val="003C00BD"/>
    <w:rsid w:val="003C1B32"/>
    <w:rsid w:val="003C24A8"/>
    <w:rsid w:val="003C402F"/>
    <w:rsid w:val="003C40D6"/>
    <w:rsid w:val="003C4408"/>
    <w:rsid w:val="003C6174"/>
    <w:rsid w:val="003D22F8"/>
    <w:rsid w:val="003D43A6"/>
    <w:rsid w:val="003D4D67"/>
    <w:rsid w:val="003D4DAD"/>
    <w:rsid w:val="003D5724"/>
    <w:rsid w:val="003E0118"/>
    <w:rsid w:val="003E012A"/>
    <w:rsid w:val="003E11E5"/>
    <w:rsid w:val="003E1B38"/>
    <w:rsid w:val="003E1F9C"/>
    <w:rsid w:val="003E4F13"/>
    <w:rsid w:val="003F0D23"/>
    <w:rsid w:val="003F151F"/>
    <w:rsid w:val="003F1A92"/>
    <w:rsid w:val="003F254E"/>
    <w:rsid w:val="003F26DB"/>
    <w:rsid w:val="003F5899"/>
    <w:rsid w:val="003F6273"/>
    <w:rsid w:val="003F6A15"/>
    <w:rsid w:val="003F6B0F"/>
    <w:rsid w:val="003F7EB5"/>
    <w:rsid w:val="00400480"/>
    <w:rsid w:val="00400590"/>
    <w:rsid w:val="004007A2"/>
    <w:rsid w:val="00400E3A"/>
    <w:rsid w:val="00403C91"/>
    <w:rsid w:val="00403DE0"/>
    <w:rsid w:val="00404AA8"/>
    <w:rsid w:val="00405171"/>
    <w:rsid w:val="004053C2"/>
    <w:rsid w:val="00405A6D"/>
    <w:rsid w:val="004061A6"/>
    <w:rsid w:val="00406359"/>
    <w:rsid w:val="0040744B"/>
    <w:rsid w:val="004106D5"/>
    <w:rsid w:val="00410DE4"/>
    <w:rsid w:val="00410FE4"/>
    <w:rsid w:val="00411C7F"/>
    <w:rsid w:val="00412E01"/>
    <w:rsid w:val="0041326B"/>
    <w:rsid w:val="004135F4"/>
    <w:rsid w:val="004141B7"/>
    <w:rsid w:val="00414BDF"/>
    <w:rsid w:val="00414DB6"/>
    <w:rsid w:val="004150A6"/>
    <w:rsid w:val="00415886"/>
    <w:rsid w:val="0041596B"/>
    <w:rsid w:val="00416CBC"/>
    <w:rsid w:val="0042204A"/>
    <w:rsid w:val="0042297E"/>
    <w:rsid w:val="00423648"/>
    <w:rsid w:val="00424A8A"/>
    <w:rsid w:val="00424D97"/>
    <w:rsid w:val="00427989"/>
    <w:rsid w:val="004303FF"/>
    <w:rsid w:val="00430E12"/>
    <w:rsid w:val="004322A8"/>
    <w:rsid w:val="00432571"/>
    <w:rsid w:val="00432EF3"/>
    <w:rsid w:val="00432FF1"/>
    <w:rsid w:val="00435BA5"/>
    <w:rsid w:val="00435C72"/>
    <w:rsid w:val="00435F38"/>
    <w:rsid w:val="00436612"/>
    <w:rsid w:val="00437385"/>
    <w:rsid w:val="00441BBA"/>
    <w:rsid w:val="00446A37"/>
    <w:rsid w:val="00447100"/>
    <w:rsid w:val="00447295"/>
    <w:rsid w:val="00447C1F"/>
    <w:rsid w:val="00447F1A"/>
    <w:rsid w:val="00452334"/>
    <w:rsid w:val="00452366"/>
    <w:rsid w:val="00452508"/>
    <w:rsid w:val="00453C64"/>
    <w:rsid w:val="00454584"/>
    <w:rsid w:val="004546F8"/>
    <w:rsid w:val="00454FF8"/>
    <w:rsid w:val="00455005"/>
    <w:rsid w:val="00457CC7"/>
    <w:rsid w:val="0046088D"/>
    <w:rsid w:val="004616DC"/>
    <w:rsid w:val="00462342"/>
    <w:rsid w:val="00466D7F"/>
    <w:rsid w:val="00472654"/>
    <w:rsid w:val="00474CC9"/>
    <w:rsid w:val="00474D6A"/>
    <w:rsid w:val="004751DE"/>
    <w:rsid w:val="0047520B"/>
    <w:rsid w:val="00475921"/>
    <w:rsid w:val="00476E2B"/>
    <w:rsid w:val="00477B1E"/>
    <w:rsid w:val="00477C73"/>
    <w:rsid w:val="00477DCE"/>
    <w:rsid w:val="00477E5A"/>
    <w:rsid w:val="00481BA1"/>
    <w:rsid w:val="004833CB"/>
    <w:rsid w:val="004837EB"/>
    <w:rsid w:val="0048795B"/>
    <w:rsid w:val="00487C4F"/>
    <w:rsid w:val="00491F19"/>
    <w:rsid w:val="00492910"/>
    <w:rsid w:val="0049361A"/>
    <w:rsid w:val="0049587B"/>
    <w:rsid w:val="00495DE8"/>
    <w:rsid w:val="00496B55"/>
    <w:rsid w:val="004976D2"/>
    <w:rsid w:val="004976F4"/>
    <w:rsid w:val="00497EA8"/>
    <w:rsid w:val="004A0499"/>
    <w:rsid w:val="004A0E11"/>
    <w:rsid w:val="004A1C60"/>
    <w:rsid w:val="004A5A06"/>
    <w:rsid w:val="004A6EDA"/>
    <w:rsid w:val="004B00D1"/>
    <w:rsid w:val="004B3091"/>
    <w:rsid w:val="004B671A"/>
    <w:rsid w:val="004B68D0"/>
    <w:rsid w:val="004B7401"/>
    <w:rsid w:val="004C1CAC"/>
    <w:rsid w:val="004C294E"/>
    <w:rsid w:val="004C43CA"/>
    <w:rsid w:val="004C4DE8"/>
    <w:rsid w:val="004C59B2"/>
    <w:rsid w:val="004C5CED"/>
    <w:rsid w:val="004C6E28"/>
    <w:rsid w:val="004C72EE"/>
    <w:rsid w:val="004D020F"/>
    <w:rsid w:val="004D0C4E"/>
    <w:rsid w:val="004D1406"/>
    <w:rsid w:val="004D1DFB"/>
    <w:rsid w:val="004D49E1"/>
    <w:rsid w:val="004D5C4D"/>
    <w:rsid w:val="004D6444"/>
    <w:rsid w:val="004D7CCE"/>
    <w:rsid w:val="004E1B49"/>
    <w:rsid w:val="004E2ADC"/>
    <w:rsid w:val="004E3760"/>
    <w:rsid w:val="004E3FF0"/>
    <w:rsid w:val="004E46D3"/>
    <w:rsid w:val="004E5108"/>
    <w:rsid w:val="004E546F"/>
    <w:rsid w:val="004E54F8"/>
    <w:rsid w:val="004E56AF"/>
    <w:rsid w:val="004E5B48"/>
    <w:rsid w:val="004E75BD"/>
    <w:rsid w:val="004E7DE2"/>
    <w:rsid w:val="004F000D"/>
    <w:rsid w:val="004F0540"/>
    <w:rsid w:val="004F0873"/>
    <w:rsid w:val="004F12A4"/>
    <w:rsid w:val="004F195A"/>
    <w:rsid w:val="004F22F3"/>
    <w:rsid w:val="004F24F5"/>
    <w:rsid w:val="004F3345"/>
    <w:rsid w:val="004F3516"/>
    <w:rsid w:val="004F37EA"/>
    <w:rsid w:val="004F3D6E"/>
    <w:rsid w:val="004F468F"/>
    <w:rsid w:val="004F5E03"/>
    <w:rsid w:val="004F799D"/>
    <w:rsid w:val="00500CEB"/>
    <w:rsid w:val="0050344C"/>
    <w:rsid w:val="005055F2"/>
    <w:rsid w:val="00507ADD"/>
    <w:rsid w:val="005103E3"/>
    <w:rsid w:val="005108A9"/>
    <w:rsid w:val="00511AF7"/>
    <w:rsid w:val="0051228F"/>
    <w:rsid w:val="005126B4"/>
    <w:rsid w:val="00512E3A"/>
    <w:rsid w:val="00513AD2"/>
    <w:rsid w:val="00514B01"/>
    <w:rsid w:val="005156A4"/>
    <w:rsid w:val="00515A3D"/>
    <w:rsid w:val="00516D7D"/>
    <w:rsid w:val="0051741C"/>
    <w:rsid w:val="00517E08"/>
    <w:rsid w:val="005213CF"/>
    <w:rsid w:val="00522E54"/>
    <w:rsid w:val="00523D08"/>
    <w:rsid w:val="0052466C"/>
    <w:rsid w:val="00524E89"/>
    <w:rsid w:val="00525AD6"/>
    <w:rsid w:val="00526CAC"/>
    <w:rsid w:val="00526E5E"/>
    <w:rsid w:val="0052700C"/>
    <w:rsid w:val="00532AA6"/>
    <w:rsid w:val="0053504F"/>
    <w:rsid w:val="00536FCF"/>
    <w:rsid w:val="0053730F"/>
    <w:rsid w:val="00540E4F"/>
    <w:rsid w:val="0054160C"/>
    <w:rsid w:val="00543A0C"/>
    <w:rsid w:val="00543D92"/>
    <w:rsid w:val="005442E4"/>
    <w:rsid w:val="00544613"/>
    <w:rsid w:val="00545F46"/>
    <w:rsid w:val="005465B9"/>
    <w:rsid w:val="00547EA6"/>
    <w:rsid w:val="00550E6E"/>
    <w:rsid w:val="00551064"/>
    <w:rsid w:val="00553E05"/>
    <w:rsid w:val="00554A1A"/>
    <w:rsid w:val="00557D3B"/>
    <w:rsid w:val="005600FF"/>
    <w:rsid w:val="00560A67"/>
    <w:rsid w:val="00560E84"/>
    <w:rsid w:val="005611B5"/>
    <w:rsid w:val="00562375"/>
    <w:rsid w:val="00562BC0"/>
    <w:rsid w:val="00563BB4"/>
    <w:rsid w:val="0056502A"/>
    <w:rsid w:val="005663D2"/>
    <w:rsid w:val="0056743B"/>
    <w:rsid w:val="00567442"/>
    <w:rsid w:val="00567BEA"/>
    <w:rsid w:val="00570F97"/>
    <w:rsid w:val="00572D59"/>
    <w:rsid w:val="00573870"/>
    <w:rsid w:val="00573E4C"/>
    <w:rsid w:val="00573FEE"/>
    <w:rsid w:val="00574778"/>
    <w:rsid w:val="0057522F"/>
    <w:rsid w:val="00575B7A"/>
    <w:rsid w:val="0057613B"/>
    <w:rsid w:val="00576487"/>
    <w:rsid w:val="00576EF1"/>
    <w:rsid w:val="0057702D"/>
    <w:rsid w:val="00577431"/>
    <w:rsid w:val="00581E22"/>
    <w:rsid w:val="0058230B"/>
    <w:rsid w:val="00582442"/>
    <w:rsid w:val="00582612"/>
    <w:rsid w:val="0058342D"/>
    <w:rsid w:val="00584395"/>
    <w:rsid w:val="00584968"/>
    <w:rsid w:val="00584DC5"/>
    <w:rsid w:val="00585C48"/>
    <w:rsid w:val="00591460"/>
    <w:rsid w:val="00591968"/>
    <w:rsid w:val="00596D28"/>
    <w:rsid w:val="00596F8C"/>
    <w:rsid w:val="00597230"/>
    <w:rsid w:val="005A1544"/>
    <w:rsid w:val="005A19EA"/>
    <w:rsid w:val="005A4E35"/>
    <w:rsid w:val="005A627F"/>
    <w:rsid w:val="005B0148"/>
    <w:rsid w:val="005B041D"/>
    <w:rsid w:val="005B0A9D"/>
    <w:rsid w:val="005B0B9C"/>
    <w:rsid w:val="005B41FB"/>
    <w:rsid w:val="005B48A2"/>
    <w:rsid w:val="005B6F0F"/>
    <w:rsid w:val="005C058C"/>
    <w:rsid w:val="005C114B"/>
    <w:rsid w:val="005C38E3"/>
    <w:rsid w:val="005C486E"/>
    <w:rsid w:val="005C4D9A"/>
    <w:rsid w:val="005C4FA7"/>
    <w:rsid w:val="005C57D4"/>
    <w:rsid w:val="005C58F8"/>
    <w:rsid w:val="005C621B"/>
    <w:rsid w:val="005C6C99"/>
    <w:rsid w:val="005D1DF5"/>
    <w:rsid w:val="005D4119"/>
    <w:rsid w:val="005D4B2B"/>
    <w:rsid w:val="005D5432"/>
    <w:rsid w:val="005D6345"/>
    <w:rsid w:val="005D7419"/>
    <w:rsid w:val="005D75C6"/>
    <w:rsid w:val="005E0FC6"/>
    <w:rsid w:val="005E2B79"/>
    <w:rsid w:val="005E49C8"/>
    <w:rsid w:val="005E5403"/>
    <w:rsid w:val="005E6395"/>
    <w:rsid w:val="005E678F"/>
    <w:rsid w:val="005E6DC2"/>
    <w:rsid w:val="005E78C3"/>
    <w:rsid w:val="005F08F5"/>
    <w:rsid w:val="005F13FC"/>
    <w:rsid w:val="005F4931"/>
    <w:rsid w:val="005F4C10"/>
    <w:rsid w:val="005F6029"/>
    <w:rsid w:val="005F6135"/>
    <w:rsid w:val="005F6E37"/>
    <w:rsid w:val="005F7124"/>
    <w:rsid w:val="005F7F51"/>
    <w:rsid w:val="00602FEE"/>
    <w:rsid w:val="0060339F"/>
    <w:rsid w:val="00603E06"/>
    <w:rsid w:val="00604DDF"/>
    <w:rsid w:val="00607A6C"/>
    <w:rsid w:val="00610370"/>
    <w:rsid w:val="00610EB1"/>
    <w:rsid w:val="00611FD1"/>
    <w:rsid w:val="00612028"/>
    <w:rsid w:val="00612CBC"/>
    <w:rsid w:val="00613263"/>
    <w:rsid w:val="006179AA"/>
    <w:rsid w:val="00617CA5"/>
    <w:rsid w:val="00620A7B"/>
    <w:rsid w:val="00623EAE"/>
    <w:rsid w:val="00624D53"/>
    <w:rsid w:val="00626554"/>
    <w:rsid w:val="00626F19"/>
    <w:rsid w:val="00632596"/>
    <w:rsid w:val="0063283B"/>
    <w:rsid w:val="00633844"/>
    <w:rsid w:val="00634068"/>
    <w:rsid w:val="0063457C"/>
    <w:rsid w:val="006345DC"/>
    <w:rsid w:val="00636516"/>
    <w:rsid w:val="00636811"/>
    <w:rsid w:val="006376EE"/>
    <w:rsid w:val="00642903"/>
    <w:rsid w:val="00645873"/>
    <w:rsid w:val="0064595B"/>
    <w:rsid w:val="006523E5"/>
    <w:rsid w:val="006524F0"/>
    <w:rsid w:val="00652BE2"/>
    <w:rsid w:val="0065335C"/>
    <w:rsid w:val="006533A7"/>
    <w:rsid w:val="00654101"/>
    <w:rsid w:val="00654262"/>
    <w:rsid w:val="00654FFA"/>
    <w:rsid w:val="00656FB6"/>
    <w:rsid w:val="00657D54"/>
    <w:rsid w:val="00660B42"/>
    <w:rsid w:val="00660C9A"/>
    <w:rsid w:val="00662224"/>
    <w:rsid w:val="00662A8C"/>
    <w:rsid w:val="00665D9F"/>
    <w:rsid w:val="00665E15"/>
    <w:rsid w:val="00667093"/>
    <w:rsid w:val="006679BC"/>
    <w:rsid w:val="00667D41"/>
    <w:rsid w:val="00670EC0"/>
    <w:rsid w:val="00671C4B"/>
    <w:rsid w:val="00671EAF"/>
    <w:rsid w:val="006737EA"/>
    <w:rsid w:val="00673E1F"/>
    <w:rsid w:val="00674A37"/>
    <w:rsid w:val="00680115"/>
    <w:rsid w:val="00681134"/>
    <w:rsid w:val="00682799"/>
    <w:rsid w:val="00682B55"/>
    <w:rsid w:val="006831B5"/>
    <w:rsid w:val="00685B0F"/>
    <w:rsid w:val="00687CD9"/>
    <w:rsid w:val="00690089"/>
    <w:rsid w:val="0069016A"/>
    <w:rsid w:val="006911EC"/>
    <w:rsid w:val="00693A68"/>
    <w:rsid w:val="00694720"/>
    <w:rsid w:val="00697DCC"/>
    <w:rsid w:val="006A173E"/>
    <w:rsid w:val="006A246F"/>
    <w:rsid w:val="006A5F95"/>
    <w:rsid w:val="006A627A"/>
    <w:rsid w:val="006A710C"/>
    <w:rsid w:val="006A765E"/>
    <w:rsid w:val="006B0593"/>
    <w:rsid w:val="006B2178"/>
    <w:rsid w:val="006B3F21"/>
    <w:rsid w:val="006B635F"/>
    <w:rsid w:val="006B7855"/>
    <w:rsid w:val="006C0719"/>
    <w:rsid w:val="006C0AB6"/>
    <w:rsid w:val="006C0D9C"/>
    <w:rsid w:val="006C2E3C"/>
    <w:rsid w:val="006C3685"/>
    <w:rsid w:val="006C42A9"/>
    <w:rsid w:val="006C5BE4"/>
    <w:rsid w:val="006C5F78"/>
    <w:rsid w:val="006C6F3A"/>
    <w:rsid w:val="006C72F2"/>
    <w:rsid w:val="006D0E80"/>
    <w:rsid w:val="006D13DE"/>
    <w:rsid w:val="006D2C0B"/>
    <w:rsid w:val="006D3E14"/>
    <w:rsid w:val="006D469D"/>
    <w:rsid w:val="006D570C"/>
    <w:rsid w:val="006D66B3"/>
    <w:rsid w:val="006D6F9F"/>
    <w:rsid w:val="006D74DB"/>
    <w:rsid w:val="006E4E92"/>
    <w:rsid w:val="006E5195"/>
    <w:rsid w:val="006E543B"/>
    <w:rsid w:val="006E6CBF"/>
    <w:rsid w:val="006E70C3"/>
    <w:rsid w:val="006F137D"/>
    <w:rsid w:val="006F3B09"/>
    <w:rsid w:val="006F3E95"/>
    <w:rsid w:val="006F475B"/>
    <w:rsid w:val="006F5692"/>
    <w:rsid w:val="006F5A18"/>
    <w:rsid w:val="007002CD"/>
    <w:rsid w:val="0070269A"/>
    <w:rsid w:val="00702E8C"/>
    <w:rsid w:val="0070697A"/>
    <w:rsid w:val="007110CF"/>
    <w:rsid w:val="0071165D"/>
    <w:rsid w:val="0071206A"/>
    <w:rsid w:val="00712E59"/>
    <w:rsid w:val="00714340"/>
    <w:rsid w:val="00714D4D"/>
    <w:rsid w:val="00715D4F"/>
    <w:rsid w:val="00716C64"/>
    <w:rsid w:val="00716EE2"/>
    <w:rsid w:val="007201E8"/>
    <w:rsid w:val="0072103D"/>
    <w:rsid w:val="0072282A"/>
    <w:rsid w:val="00723839"/>
    <w:rsid w:val="0072441E"/>
    <w:rsid w:val="0072569D"/>
    <w:rsid w:val="00725D3D"/>
    <w:rsid w:val="00731D8D"/>
    <w:rsid w:val="0074050D"/>
    <w:rsid w:val="0074083A"/>
    <w:rsid w:val="00741403"/>
    <w:rsid w:val="00742FE0"/>
    <w:rsid w:val="007444DE"/>
    <w:rsid w:val="00744A87"/>
    <w:rsid w:val="007455E9"/>
    <w:rsid w:val="00746CB3"/>
    <w:rsid w:val="00747236"/>
    <w:rsid w:val="00747544"/>
    <w:rsid w:val="00750A5D"/>
    <w:rsid w:val="007537AD"/>
    <w:rsid w:val="007557AA"/>
    <w:rsid w:val="00757469"/>
    <w:rsid w:val="007628D3"/>
    <w:rsid w:val="007636AA"/>
    <w:rsid w:val="00764125"/>
    <w:rsid w:val="007703D0"/>
    <w:rsid w:val="00770CF3"/>
    <w:rsid w:val="00771292"/>
    <w:rsid w:val="007721DF"/>
    <w:rsid w:val="007721F5"/>
    <w:rsid w:val="007731DD"/>
    <w:rsid w:val="007748FB"/>
    <w:rsid w:val="0077495B"/>
    <w:rsid w:val="00774EC3"/>
    <w:rsid w:val="007755A2"/>
    <w:rsid w:val="00775AEB"/>
    <w:rsid w:val="00776CAD"/>
    <w:rsid w:val="00776FCB"/>
    <w:rsid w:val="00777EAB"/>
    <w:rsid w:val="007806A6"/>
    <w:rsid w:val="0078207D"/>
    <w:rsid w:val="0078455A"/>
    <w:rsid w:val="007850ED"/>
    <w:rsid w:val="00785D64"/>
    <w:rsid w:val="00786724"/>
    <w:rsid w:val="00787797"/>
    <w:rsid w:val="0079051D"/>
    <w:rsid w:val="00791B43"/>
    <w:rsid w:val="00791D8C"/>
    <w:rsid w:val="00794011"/>
    <w:rsid w:val="0079540C"/>
    <w:rsid w:val="00795E95"/>
    <w:rsid w:val="0079638E"/>
    <w:rsid w:val="007972AC"/>
    <w:rsid w:val="007A0A14"/>
    <w:rsid w:val="007A2117"/>
    <w:rsid w:val="007A26F9"/>
    <w:rsid w:val="007A338D"/>
    <w:rsid w:val="007A7938"/>
    <w:rsid w:val="007A7C75"/>
    <w:rsid w:val="007B0CD7"/>
    <w:rsid w:val="007B11C3"/>
    <w:rsid w:val="007B413A"/>
    <w:rsid w:val="007B56C2"/>
    <w:rsid w:val="007B57D0"/>
    <w:rsid w:val="007B58EE"/>
    <w:rsid w:val="007B728E"/>
    <w:rsid w:val="007C1594"/>
    <w:rsid w:val="007C4E2C"/>
    <w:rsid w:val="007C53CB"/>
    <w:rsid w:val="007C7D96"/>
    <w:rsid w:val="007D18D6"/>
    <w:rsid w:val="007D1B59"/>
    <w:rsid w:val="007D1E4E"/>
    <w:rsid w:val="007D1FD5"/>
    <w:rsid w:val="007D204E"/>
    <w:rsid w:val="007D28AE"/>
    <w:rsid w:val="007D6F1E"/>
    <w:rsid w:val="007D7ACC"/>
    <w:rsid w:val="007E087F"/>
    <w:rsid w:val="007E27DE"/>
    <w:rsid w:val="007E3040"/>
    <w:rsid w:val="007E32A1"/>
    <w:rsid w:val="007E4DF9"/>
    <w:rsid w:val="007E4E7E"/>
    <w:rsid w:val="007E6B45"/>
    <w:rsid w:val="007E7645"/>
    <w:rsid w:val="007F1F14"/>
    <w:rsid w:val="007F2893"/>
    <w:rsid w:val="007F3026"/>
    <w:rsid w:val="007F4BC0"/>
    <w:rsid w:val="007F50F3"/>
    <w:rsid w:val="007F5EE9"/>
    <w:rsid w:val="00800890"/>
    <w:rsid w:val="00801ABC"/>
    <w:rsid w:val="00802EDF"/>
    <w:rsid w:val="00803700"/>
    <w:rsid w:val="00806B36"/>
    <w:rsid w:val="008075A4"/>
    <w:rsid w:val="00807E2C"/>
    <w:rsid w:val="0081404A"/>
    <w:rsid w:val="008144C5"/>
    <w:rsid w:val="00814838"/>
    <w:rsid w:val="00817831"/>
    <w:rsid w:val="00820B29"/>
    <w:rsid w:val="00820D26"/>
    <w:rsid w:val="00821809"/>
    <w:rsid w:val="008236D5"/>
    <w:rsid w:val="00830B93"/>
    <w:rsid w:val="008311EF"/>
    <w:rsid w:val="008317D6"/>
    <w:rsid w:val="008323C0"/>
    <w:rsid w:val="0083267F"/>
    <w:rsid w:val="00833ECC"/>
    <w:rsid w:val="008353A9"/>
    <w:rsid w:val="00835B1C"/>
    <w:rsid w:val="00835BA7"/>
    <w:rsid w:val="00840582"/>
    <w:rsid w:val="00843471"/>
    <w:rsid w:val="00843B2D"/>
    <w:rsid w:val="0084558D"/>
    <w:rsid w:val="00845A67"/>
    <w:rsid w:val="00847C1A"/>
    <w:rsid w:val="00850B41"/>
    <w:rsid w:val="00852151"/>
    <w:rsid w:val="00852FE4"/>
    <w:rsid w:val="00854335"/>
    <w:rsid w:val="00854BFE"/>
    <w:rsid w:val="008551A2"/>
    <w:rsid w:val="00863C21"/>
    <w:rsid w:val="00865943"/>
    <w:rsid w:val="00865BAA"/>
    <w:rsid w:val="00867CD8"/>
    <w:rsid w:val="00867DD1"/>
    <w:rsid w:val="00871C34"/>
    <w:rsid w:val="008732A7"/>
    <w:rsid w:val="008732CB"/>
    <w:rsid w:val="00873820"/>
    <w:rsid w:val="00874974"/>
    <w:rsid w:val="00874AF7"/>
    <w:rsid w:val="0087562C"/>
    <w:rsid w:val="00875C0B"/>
    <w:rsid w:val="008761D3"/>
    <w:rsid w:val="0087642F"/>
    <w:rsid w:val="008809CF"/>
    <w:rsid w:val="00883844"/>
    <w:rsid w:val="00884493"/>
    <w:rsid w:val="00884C6F"/>
    <w:rsid w:val="008862F2"/>
    <w:rsid w:val="0088653F"/>
    <w:rsid w:val="00886DDD"/>
    <w:rsid w:val="0088712E"/>
    <w:rsid w:val="00887EE8"/>
    <w:rsid w:val="00890FB6"/>
    <w:rsid w:val="00891497"/>
    <w:rsid w:val="00895E18"/>
    <w:rsid w:val="008967FF"/>
    <w:rsid w:val="00896EA1"/>
    <w:rsid w:val="00897289"/>
    <w:rsid w:val="00897842"/>
    <w:rsid w:val="00897B06"/>
    <w:rsid w:val="008A09E7"/>
    <w:rsid w:val="008A0E50"/>
    <w:rsid w:val="008A24EA"/>
    <w:rsid w:val="008A5438"/>
    <w:rsid w:val="008A5AA8"/>
    <w:rsid w:val="008A65A0"/>
    <w:rsid w:val="008A6A87"/>
    <w:rsid w:val="008B02D1"/>
    <w:rsid w:val="008B0CE3"/>
    <w:rsid w:val="008B2487"/>
    <w:rsid w:val="008B3F9B"/>
    <w:rsid w:val="008B4E2E"/>
    <w:rsid w:val="008B62C4"/>
    <w:rsid w:val="008C00F1"/>
    <w:rsid w:val="008C12E1"/>
    <w:rsid w:val="008C1A72"/>
    <w:rsid w:val="008C3472"/>
    <w:rsid w:val="008C3B8D"/>
    <w:rsid w:val="008C3E0C"/>
    <w:rsid w:val="008C4413"/>
    <w:rsid w:val="008C4983"/>
    <w:rsid w:val="008C49E5"/>
    <w:rsid w:val="008C503B"/>
    <w:rsid w:val="008C564F"/>
    <w:rsid w:val="008C5FA9"/>
    <w:rsid w:val="008C65B8"/>
    <w:rsid w:val="008C667A"/>
    <w:rsid w:val="008C68DF"/>
    <w:rsid w:val="008C78E5"/>
    <w:rsid w:val="008D11B9"/>
    <w:rsid w:val="008D2EC6"/>
    <w:rsid w:val="008D2F9F"/>
    <w:rsid w:val="008D339F"/>
    <w:rsid w:val="008D4A0E"/>
    <w:rsid w:val="008D58E2"/>
    <w:rsid w:val="008D5F7F"/>
    <w:rsid w:val="008D6FA2"/>
    <w:rsid w:val="008D7503"/>
    <w:rsid w:val="008E088F"/>
    <w:rsid w:val="008E221C"/>
    <w:rsid w:val="008E246D"/>
    <w:rsid w:val="008E2475"/>
    <w:rsid w:val="008E27EF"/>
    <w:rsid w:val="008E2803"/>
    <w:rsid w:val="008E4D04"/>
    <w:rsid w:val="008E55E7"/>
    <w:rsid w:val="008E7B56"/>
    <w:rsid w:val="008E7FC3"/>
    <w:rsid w:val="008F044A"/>
    <w:rsid w:val="008F1D1D"/>
    <w:rsid w:val="008F2DE5"/>
    <w:rsid w:val="008F5692"/>
    <w:rsid w:val="008F56B8"/>
    <w:rsid w:val="008F7F22"/>
    <w:rsid w:val="00904891"/>
    <w:rsid w:val="00904C61"/>
    <w:rsid w:val="00904D5E"/>
    <w:rsid w:val="0090531B"/>
    <w:rsid w:val="00907EB4"/>
    <w:rsid w:val="00910225"/>
    <w:rsid w:val="00910DE2"/>
    <w:rsid w:val="00912340"/>
    <w:rsid w:val="00912B83"/>
    <w:rsid w:val="0091736C"/>
    <w:rsid w:val="0092015B"/>
    <w:rsid w:val="009205A3"/>
    <w:rsid w:val="00921FBA"/>
    <w:rsid w:val="00924C55"/>
    <w:rsid w:val="00925E5E"/>
    <w:rsid w:val="00926953"/>
    <w:rsid w:val="00930387"/>
    <w:rsid w:val="00931A53"/>
    <w:rsid w:val="00931B5F"/>
    <w:rsid w:val="00932602"/>
    <w:rsid w:val="009338C0"/>
    <w:rsid w:val="00933BE9"/>
    <w:rsid w:val="0093728E"/>
    <w:rsid w:val="00937796"/>
    <w:rsid w:val="00937BC7"/>
    <w:rsid w:val="00940E7D"/>
    <w:rsid w:val="00943878"/>
    <w:rsid w:val="00943B27"/>
    <w:rsid w:val="0094403A"/>
    <w:rsid w:val="00944B99"/>
    <w:rsid w:val="00944D98"/>
    <w:rsid w:val="009454EC"/>
    <w:rsid w:val="00945577"/>
    <w:rsid w:val="00945FF6"/>
    <w:rsid w:val="009501EA"/>
    <w:rsid w:val="009513E6"/>
    <w:rsid w:val="00951606"/>
    <w:rsid w:val="009522C4"/>
    <w:rsid w:val="00952D95"/>
    <w:rsid w:val="009540B6"/>
    <w:rsid w:val="0095540D"/>
    <w:rsid w:val="00956B6B"/>
    <w:rsid w:val="00957D9A"/>
    <w:rsid w:val="009618C8"/>
    <w:rsid w:val="00963DE9"/>
    <w:rsid w:val="00964F04"/>
    <w:rsid w:val="0096511B"/>
    <w:rsid w:val="00965184"/>
    <w:rsid w:val="00965EFA"/>
    <w:rsid w:val="00965F5C"/>
    <w:rsid w:val="0096628A"/>
    <w:rsid w:val="00966AC9"/>
    <w:rsid w:val="00967680"/>
    <w:rsid w:val="00967E94"/>
    <w:rsid w:val="00972585"/>
    <w:rsid w:val="00976D7B"/>
    <w:rsid w:val="009801BB"/>
    <w:rsid w:val="00980735"/>
    <w:rsid w:val="00980946"/>
    <w:rsid w:val="00980A91"/>
    <w:rsid w:val="00980B93"/>
    <w:rsid w:val="0098272B"/>
    <w:rsid w:val="009828B6"/>
    <w:rsid w:val="00985498"/>
    <w:rsid w:val="0098673F"/>
    <w:rsid w:val="00987DC2"/>
    <w:rsid w:val="00992472"/>
    <w:rsid w:val="00992F4F"/>
    <w:rsid w:val="00993007"/>
    <w:rsid w:val="00993326"/>
    <w:rsid w:val="00994B7D"/>
    <w:rsid w:val="009952FF"/>
    <w:rsid w:val="00995D42"/>
    <w:rsid w:val="0099642D"/>
    <w:rsid w:val="009971DD"/>
    <w:rsid w:val="009A14BF"/>
    <w:rsid w:val="009A2273"/>
    <w:rsid w:val="009A377C"/>
    <w:rsid w:val="009A4779"/>
    <w:rsid w:val="009A48AE"/>
    <w:rsid w:val="009A5160"/>
    <w:rsid w:val="009A64B0"/>
    <w:rsid w:val="009B3EC6"/>
    <w:rsid w:val="009B44BA"/>
    <w:rsid w:val="009B5688"/>
    <w:rsid w:val="009B7598"/>
    <w:rsid w:val="009B7EA4"/>
    <w:rsid w:val="009C0443"/>
    <w:rsid w:val="009C0916"/>
    <w:rsid w:val="009C125E"/>
    <w:rsid w:val="009C2758"/>
    <w:rsid w:val="009C301C"/>
    <w:rsid w:val="009C4433"/>
    <w:rsid w:val="009C60E3"/>
    <w:rsid w:val="009C6264"/>
    <w:rsid w:val="009C6966"/>
    <w:rsid w:val="009C7111"/>
    <w:rsid w:val="009C7C89"/>
    <w:rsid w:val="009D0255"/>
    <w:rsid w:val="009D079F"/>
    <w:rsid w:val="009D1019"/>
    <w:rsid w:val="009D1B3D"/>
    <w:rsid w:val="009D31BF"/>
    <w:rsid w:val="009D32C6"/>
    <w:rsid w:val="009D32CA"/>
    <w:rsid w:val="009D38A8"/>
    <w:rsid w:val="009D4433"/>
    <w:rsid w:val="009D5D52"/>
    <w:rsid w:val="009E0811"/>
    <w:rsid w:val="009E2E5F"/>
    <w:rsid w:val="009E3166"/>
    <w:rsid w:val="009E33A3"/>
    <w:rsid w:val="009E4718"/>
    <w:rsid w:val="009E4A65"/>
    <w:rsid w:val="009E53BD"/>
    <w:rsid w:val="009E5FF4"/>
    <w:rsid w:val="009E62C4"/>
    <w:rsid w:val="009E6516"/>
    <w:rsid w:val="009F09B6"/>
    <w:rsid w:val="009F0E7D"/>
    <w:rsid w:val="009F2479"/>
    <w:rsid w:val="009F2488"/>
    <w:rsid w:val="009F321D"/>
    <w:rsid w:val="009F3D33"/>
    <w:rsid w:val="009F45AA"/>
    <w:rsid w:val="009F5062"/>
    <w:rsid w:val="009F5493"/>
    <w:rsid w:val="009F7785"/>
    <w:rsid w:val="009F7B97"/>
    <w:rsid w:val="00A00D98"/>
    <w:rsid w:val="00A03265"/>
    <w:rsid w:val="00A0577B"/>
    <w:rsid w:val="00A06C32"/>
    <w:rsid w:val="00A07073"/>
    <w:rsid w:val="00A077C7"/>
    <w:rsid w:val="00A07B9E"/>
    <w:rsid w:val="00A110C2"/>
    <w:rsid w:val="00A12709"/>
    <w:rsid w:val="00A14087"/>
    <w:rsid w:val="00A14EB1"/>
    <w:rsid w:val="00A15B97"/>
    <w:rsid w:val="00A1724E"/>
    <w:rsid w:val="00A23C47"/>
    <w:rsid w:val="00A23E85"/>
    <w:rsid w:val="00A243ED"/>
    <w:rsid w:val="00A264B4"/>
    <w:rsid w:val="00A307FA"/>
    <w:rsid w:val="00A30A37"/>
    <w:rsid w:val="00A31AA6"/>
    <w:rsid w:val="00A31AE2"/>
    <w:rsid w:val="00A34425"/>
    <w:rsid w:val="00A349E6"/>
    <w:rsid w:val="00A34D8A"/>
    <w:rsid w:val="00A369D7"/>
    <w:rsid w:val="00A373B3"/>
    <w:rsid w:val="00A40A2C"/>
    <w:rsid w:val="00A432EF"/>
    <w:rsid w:val="00A4364C"/>
    <w:rsid w:val="00A44B44"/>
    <w:rsid w:val="00A452A3"/>
    <w:rsid w:val="00A47D28"/>
    <w:rsid w:val="00A50E57"/>
    <w:rsid w:val="00A517CE"/>
    <w:rsid w:val="00A53739"/>
    <w:rsid w:val="00A5508C"/>
    <w:rsid w:val="00A567C8"/>
    <w:rsid w:val="00A57D17"/>
    <w:rsid w:val="00A60029"/>
    <w:rsid w:val="00A6138C"/>
    <w:rsid w:val="00A61706"/>
    <w:rsid w:val="00A624F6"/>
    <w:rsid w:val="00A6400A"/>
    <w:rsid w:val="00A64AAB"/>
    <w:rsid w:val="00A66BD5"/>
    <w:rsid w:val="00A67C64"/>
    <w:rsid w:val="00A705E4"/>
    <w:rsid w:val="00A71EA1"/>
    <w:rsid w:val="00A74BE3"/>
    <w:rsid w:val="00A7697D"/>
    <w:rsid w:val="00A7746F"/>
    <w:rsid w:val="00A77AE1"/>
    <w:rsid w:val="00A77F8B"/>
    <w:rsid w:val="00A80605"/>
    <w:rsid w:val="00A81849"/>
    <w:rsid w:val="00A81DD4"/>
    <w:rsid w:val="00A822C3"/>
    <w:rsid w:val="00A82473"/>
    <w:rsid w:val="00A834F1"/>
    <w:rsid w:val="00A840E2"/>
    <w:rsid w:val="00A84AB4"/>
    <w:rsid w:val="00A85CCB"/>
    <w:rsid w:val="00A86771"/>
    <w:rsid w:val="00A8729A"/>
    <w:rsid w:val="00A872DD"/>
    <w:rsid w:val="00A879A5"/>
    <w:rsid w:val="00A87FF7"/>
    <w:rsid w:val="00A912AC"/>
    <w:rsid w:val="00A914BD"/>
    <w:rsid w:val="00A91E86"/>
    <w:rsid w:val="00A93A0D"/>
    <w:rsid w:val="00A957C8"/>
    <w:rsid w:val="00A96AA6"/>
    <w:rsid w:val="00AA1315"/>
    <w:rsid w:val="00AA3230"/>
    <w:rsid w:val="00AA4918"/>
    <w:rsid w:val="00AA55E3"/>
    <w:rsid w:val="00AA6980"/>
    <w:rsid w:val="00AA6EB7"/>
    <w:rsid w:val="00AA71A5"/>
    <w:rsid w:val="00AA7DA2"/>
    <w:rsid w:val="00AB03C9"/>
    <w:rsid w:val="00AB1DD1"/>
    <w:rsid w:val="00AB2277"/>
    <w:rsid w:val="00AB2AC1"/>
    <w:rsid w:val="00AB410F"/>
    <w:rsid w:val="00AB42B5"/>
    <w:rsid w:val="00AB5368"/>
    <w:rsid w:val="00AB58B3"/>
    <w:rsid w:val="00AB5F70"/>
    <w:rsid w:val="00AC1B93"/>
    <w:rsid w:val="00AC1FF1"/>
    <w:rsid w:val="00AC35D2"/>
    <w:rsid w:val="00AC3B08"/>
    <w:rsid w:val="00AC4C53"/>
    <w:rsid w:val="00AC6482"/>
    <w:rsid w:val="00AC64D0"/>
    <w:rsid w:val="00AC6725"/>
    <w:rsid w:val="00AD00AF"/>
    <w:rsid w:val="00AD18C5"/>
    <w:rsid w:val="00AD3398"/>
    <w:rsid w:val="00AD3627"/>
    <w:rsid w:val="00AD3840"/>
    <w:rsid w:val="00AD3E39"/>
    <w:rsid w:val="00AD425D"/>
    <w:rsid w:val="00AD4969"/>
    <w:rsid w:val="00AD4A18"/>
    <w:rsid w:val="00AD570B"/>
    <w:rsid w:val="00AD61EB"/>
    <w:rsid w:val="00AD6835"/>
    <w:rsid w:val="00AD7F22"/>
    <w:rsid w:val="00AE0752"/>
    <w:rsid w:val="00AE1711"/>
    <w:rsid w:val="00AE2826"/>
    <w:rsid w:val="00AE5936"/>
    <w:rsid w:val="00AE77C5"/>
    <w:rsid w:val="00AF2196"/>
    <w:rsid w:val="00AF26C5"/>
    <w:rsid w:val="00AF3887"/>
    <w:rsid w:val="00AF41A0"/>
    <w:rsid w:val="00AF55F8"/>
    <w:rsid w:val="00AF762A"/>
    <w:rsid w:val="00B00605"/>
    <w:rsid w:val="00B009F1"/>
    <w:rsid w:val="00B047B2"/>
    <w:rsid w:val="00B04EA9"/>
    <w:rsid w:val="00B1268D"/>
    <w:rsid w:val="00B128DE"/>
    <w:rsid w:val="00B12CB8"/>
    <w:rsid w:val="00B13D8E"/>
    <w:rsid w:val="00B1499F"/>
    <w:rsid w:val="00B1531D"/>
    <w:rsid w:val="00B157E2"/>
    <w:rsid w:val="00B164CC"/>
    <w:rsid w:val="00B214C5"/>
    <w:rsid w:val="00B21E50"/>
    <w:rsid w:val="00B22F72"/>
    <w:rsid w:val="00B232F9"/>
    <w:rsid w:val="00B25FD2"/>
    <w:rsid w:val="00B2686D"/>
    <w:rsid w:val="00B30CE8"/>
    <w:rsid w:val="00B31811"/>
    <w:rsid w:val="00B35335"/>
    <w:rsid w:val="00B3538E"/>
    <w:rsid w:val="00B36E0D"/>
    <w:rsid w:val="00B3796C"/>
    <w:rsid w:val="00B40A5F"/>
    <w:rsid w:val="00B414CF"/>
    <w:rsid w:val="00B4286F"/>
    <w:rsid w:val="00B4424B"/>
    <w:rsid w:val="00B4450F"/>
    <w:rsid w:val="00B50AC5"/>
    <w:rsid w:val="00B52404"/>
    <w:rsid w:val="00B53798"/>
    <w:rsid w:val="00B538EA"/>
    <w:rsid w:val="00B5486B"/>
    <w:rsid w:val="00B54A99"/>
    <w:rsid w:val="00B54E3D"/>
    <w:rsid w:val="00B55F72"/>
    <w:rsid w:val="00B56482"/>
    <w:rsid w:val="00B56F38"/>
    <w:rsid w:val="00B6126A"/>
    <w:rsid w:val="00B6169B"/>
    <w:rsid w:val="00B61B74"/>
    <w:rsid w:val="00B64993"/>
    <w:rsid w:val="00B67199"/>
    <w:rsid w:val="00B702AE"/>
    <w:rsid w:val="00B71694"/>
    <w:rsid w:val="00B724B9"/>
    <w:rsid w:val="00B72E3C"/>
    <w:rsid w:val="00B75ACE"/>
    <w:rsid w:val="00B81633"/>
    <w:rsid w:val="00B818D0"/>
    <w:rsid w:val="00B82F5D"/>
    <w:rsid w:val="00B85387"/>
    <w:rsid w:val="00B8588F"/>
    <w:rsid w:val="00B867BB"/>
    <w:rsid w:val="00B90059"/>
    <w:rsid w:val="00B90498"/>
    <w:rsid w:val="00B9060D"/>
    <w:rsid w:val="00B91467"/>
    <w:rsid w:val="00B93679"/>
    <w:rsid w:val="00B9738E"/>
    <w:rsid w:val="00B97C49"/>
    <w:rsid w:val="00BA22AC"/>
    <w:rsid w:val="00BA26D4"/>
    <w:rsid w:val="00BA2F75"/>
    <w:rsid w:val="00BA38BF"/>
    <w:rsid w:val="00BA46D3"/>
    <w:rsid w:val="00BA5959"/>
    <w:rsid w:val="00BA7CCE"/>
    <w:rsid w:val="00BB0803"/>
    <w:rsid w:val="00BB1F43"/>
    <w:rsid w:val="00BB285F"/>
    <w:rsid w:val="00BB2BAA"/>
    <w:rsid w:val="00BB368C"/>
    <w:rsid w:val="00BB3B76"/>
    <w:rsid w:val="00BB3C46"/>
    <w:rsid w:val="00BB5D81"/>
    <w:rsid w:val="00BB5FCB"/>
    <w:rsid w:val="00BB727B"/>
    <w:rsid w:val="00BB72BC"/>
    <w:rsid w:val="00BB76E2"/>
    <w:rsid w:val="00BB78EF"/>
    <w:rsid w:val="00BC1566"/>
    <w:rsid w:val="00BC1F4F"/>
    <w:rsid w:val="00BD0C03"/>
    <w:rsid w:val="00BD1EA1"/>
    <w:rsid w:val="00BD3648"/>
    <w:rsid w:val="00BD4711"/>
    <w:rsid w:val="00BD4969"/>
    <w:rsid w:val="00BD559C"/>
    <w:rsid w:val="00BD752F"/>
    <w:rsid w:val="00BD76FC"/>
    <w:rsid w:val="00BD7D3D"/>
    <w:rsid w:val="00BE0DCC"/>
    <w:rsid w:val="00BE11D3"/>
    <w:rsid w:val="00BE1DCC"/>
    <w:rsid w:val="00BE3865"/>
    <w:rsid w:val="00BE3EA7"/>
    <w:rsid w:val="00BE56AC"/>
    <w:rsid w:val="00BE6C21"/>
    <w:rsid w:val="00BE7763"/>
    <w:rsid w:val="00BF0C27"/>
    <w:rsid w:val="00BF1BDD"/>
    <w:rsid w:val="00BF24EC"/>
    <w:rsid w:val="00BF2CF1"/>
    <w:rsid w:val="00BF2FA3"/>
    <w:rsid w:val="00BF4212"/>
    <w:rsid w:val="00BF50CB"/>
    <w:rsid w:val="00BF5C14"/>
    <w:rsid w:val="00BF6568"/>
    <w:rsid w:val="00BF7B98"/>
    <w:rsid w:val="00C034F1"/>
    <w:rsid w:val="00C03B48"/>
    <w:rsid w:val="00C04461"/>
    <w:rsid w:val="00C04955"/>
    <w:rsid w:val="00C079B4"/>
    <w:rsid w:val="00C07EC5"/>
    <w:rsid w:val="00C111A3"/>
    <w:rsid w:val="00C1165C"/>
    <w:rsid w:val="00C125EF"/>
    <w:rsid w:val="00C12B1C"/>
    <w:rsid w:val="00C13433"/>
    <w:rsid w:val="00C14770"/>
    <w:rsid w:val="00C17189"/>
    <w:rsid w:val="00C2010D"/>
    <w:rsid w:val="00C20188"/>
    <w:rsid w:val="00C2159E"/>
    <w:rsid w:val="00C22F10"/>
    <w:rsid w:val="00C2321B"/>
    <w:rsid w:val="00C2335C"/>
    <w:rsid w:val="00C24BD2"/>
    <w:rsid w:val="00C24E05"/>
    <w:rsid w:val="00C251D6"/>
    <w:rsid w:val="00C27094"/>
    <w:rsid w:val="00C27A6B"/>
    <w:rsid w:val="00C317B1"/>
    <w:rsid w:val="00C33474"/>
    <w:rsid w:val="00C34493"/>
    <w:rsid w:val="00C34F6C"/>
    <w:rsid w:val="00C353D3"/>
    <w:rsid w:val="00C3598B"/>
    <w:rsid w:val="00C35C20"/>
    <w:rsid w:val="00C43ADE"/>
    <w:rsid w:val="00C43C16"/>
    <w:rsid w:val="00C44DB0"/>
    <w:rsid w:val="00C4502C"/>
    <w:rsid w:val="00C45D02"/>
    <w:rsid w:val="00C45E2A"/>
    <w:rsid w:val="00C46299"/>
    <w:rsid w:val="00C4750B"/>
    <w:rsid w:val="00C47A84"/>
    <w:rsid w:val="00C50A44"/>
    <w:rsid w:val="00C53D42"/>
    <w:rsid w:val="00C5697B"/>
    <w:rsid w:val="00C56EA6"/>
    <w:rsid w:val="00C60898"/>
    <w:rsid w:val="00C6090F"/>
    <w:rsid w:val="00C62066"/>
    <w:rsid w:val="00C6280B"/>
    <w:rsid w:val="00C63D74"/>
    <w:rsid w:val="00C63ED3"/>
    <w:rsid w:val="00C6410D"/>
    <w:rsid w:val="00C6473F"/>
    <w:rsid w:val="00C647D4"/>
    <w:rsid w:val="00C648C2"/>
    <w:rsid w:val="00C64AD2"/>
    <w:rsid w:val="00C64BB2"/>
    <w:rsid w:val="00C65C3E"/>
    <w:rsid w:val="00C70738"/>
    <w:rsid w:val="00C73D2A"/>
    <w:rsid w:val="00C764F1"/>
    <w:rsid w:val="00C76B1C"/>
    <w:rsid w:val="00C76CA7"/>
    <w:rsid w:val="00C77393"/>
    <w:rsid w:val="00C8007C"/>
    <w:rsid w:val="00C80BDC"/>
    <w:rsid w:val="00C846E1"/>
    <w:rsid w:val="00C85940"/>
    <w:rsid w:val="00C877F2"/>
    <w:rsid w:val="00C9121B"/>
    <w:rsid w:val="00C917FD"/>
    <w:rsid w:val="00C91C94"/>
    <w:rsid w:val="00C923AE"/>
    <w:rsid w:val="00C92C8A"/>
    <w:rsid w:val="00C93B75"/>
    <w:rsid w:val="00C94423"/>
    <w:rsid w:val="00C948C7"/>
    <w:rsid w:val="00C962A3"/>
    <w:rsid w:val="00C96B87"/>
    <w:rsid w:val="00C97F20"/>
    <w:rsid w:val="00CA0352"/>
    <w:rsid w:val="00CA03A0"/>
    <w:rsid w:val="00CA0A27"/>
    <w:rsid w:val="00CA3591"/>
    <w:rsid w:val="00CA4773"/>
    <w:rsid w:val="00CA61DB"/>
    <w:rsid w:val="00CA642A"/>
    <w:rsid w:val="00CA6B34"/>
    <w:rsid w:val="00CB0C3B"/>
    <w:rsid w:val="00CB2473"/>
    <w:rsid w:val="00CB2B28"/>
    <w:rsid w:val="00CB3970"/>
    <w:rsid w:val="00CB4662"/>
    <w:rsid w:val="00CB50D7"/>
    <w:rsid w:val="00CB610E"/>
    <w:rsid w:val="00CB6BB3"/>
    <w:rsid w:val="00CB6F0C"/>
    <w:rsid w:val="00CC0DBD"/>
    <w:rsid w:val="00CC2FFF"/>
    <w:rsid w:val="00CC3BCD"/>
    <w:rsid w:val="00CC4820"/>
    <w:rsid w:val="00CC48B5"/>
    <w:rsid w:val="00CC4F22"/>
    <w:rsid w:val="00CC68C2"/>
    <w:rsid w:val="00CC71CA"/>
    <w:rsid w:val="00CC71EB"/>
    <w:rsid w:val="00CD0ABC"/>
    <w:rsid w:val="00CD2259"/>
    <w:rsid w:val="00CD29CD"/>
    <w:rsid w:val="00CD5A32"/>
    <w:rsid w:val="00CD5E7A"/>
    <w:rsid w:val="00CD72DA"/>
    <w:rsid w:val="00CE17A7"/>
    <w:rsid w:val="00CE2398"/>
    <w:rsid w:val="00CE37B4"/>
    <w:rsid w:val="00CE62F7"/>
    <w:rsid w:val="00CE64E2"/>
    <w:rsid w:val="00CE6A52"/>
    <w:rsid w:val="00CE70C7"/>
    <w:rsid w:val="00CF17AC"/>
    <w:rsid w:val="00CF3A84"/>
    <w:rsid w:val="00CF4756"/>
    <w:rsid w:val="00CF530B"/>
    <w:rsid w:val="00CF55DC"/>
    <w:rsid w:val="00CF70FE"/>
    <w:rsid w:val="00D005C1"/>
    <w:rsid w:val="00D00ACD"/>
    <w:rsid w:val="00D038CD"/>
    <w:rsid w:val="00D05C08"/>
    <w:rsid w:val="00D05C49"/>
    <w:rsid w:val="00D05E30"/>
    <w:rsid w:val="00D06135"/>
    <w:rsid w:val="00D12493"/>
    <w:rsid w:val="00D16B57"/>
    <w:rsid w:val="00D17E97"/>
    <w:rsid w:val="00D20CCA"/>
    <w:rsid w:val="00D20EF9"/>
    <w:rsid w:val="00D21848"/>
    <w:rsid w:val="00D223F3"/>
    <w:rsid w:val="00D2279B"/>
    <w:rsid w:val="00D22902"/>
    <w:rsid w:val="00D2424F"/>
    <w:rsid w:val="00D2481E"/>
    <w:rsid w:val="00D2628A"/>
    <w:rsid w:val="00D31214"/>
    <w:rsid w:val="00D319F4"/>
    <w:rsid w:val="00D31B96"/>
    <w:rsid w:val="00D329A7"/>
    <w:rsid w:val="00D349D9"/>
    <w:rsid w:val="00D3663B"/>
    <w:rsid w:val="00D36B89"/>
    <w:rsid w:val="00D41E77"/>
    <w:rsid w:val="00D45BBA"/>
    <w:rsid w:val="00D45CF6"/>
    <w:rsid w:val="00D473A6"/>
    <w:rsid w:val="00D5079B"/>
    <w:rsid w:val="00D51889"/>
    <w:rsid w:val="00D51BE8"/>
    <w:rsid w:val="00D53992"/>
    <w:rsid w:val="00D54BAD"/>
    <w:rsid w:val="00D54FE5"/>
    <w:rsid w:val="00D557F6"/>
    <w:rsid w:val="00D56F6A"/>
    <w:rsid w:val="00D57B54"/>
    <w:rsid w:val="00D6081E"/>
    <w:rsid w:val="00D6209D"/>
    <w:rsid w:val="00D6308B"/>
    <w:rsid w:val="00D632DE"/>
    <w:rsid w:val="00D6359B"/>
    <w:rsid w:val="00D63C87"/>
    <w:rsid w:val="00D644A9"/>
    <w:rsid w:val="00D649BD"/>
    <w:rsid w:val="00D66AD6"/>
    <w:rsid w:val="00D66DCC"/>
    <w:rsid w:val="00D67951"/>
    <w:rsid w:val="00D71634"/>
    <w:rsid w:val="00D72EFE"/>
    <w:rsid w:val="00D74F85"/>
    <w:rsid w:val="00D755A4"/>
    <w:rsid w:val="00D75F5D"/>
    <w:rsid w:val="00D77B7A"/>
    <w:rsid w:val="00D77FF7"/>
    <w:rsid w:val="00D81237"/>
    <w:rsid w:val="00D84D92"/>
    <w:rsid w:val="00D84DB3"/>
    <w:rsid w:val="00D87C6C"/>
    <w:rsid w:val="00D87D77"/>
    <w:rsid w:val="00D87F52"/>
    <w:rsid w:val="00D90E29"/>
    <w:rsid w:val="00D9372F"/>
    <w:rsid w:val="00D9623E"/>
    <w:rsid w:val="00D9663F"/>
    <w:rsid w:val="00D97BFB"/>
    <w:rsid w:val="00DA33AE"/>
    <w:rsid w:val="00DA44B0"/>
    <w:rsid w:val="00DA48EC"/>
    <w:rsid w:val="00DA4B82"/>
    <w:rsid w:val="00DA62EF"/>
    <w:rsid w:val="00DA6D34"/>
    <w:rsid w:val="00DA7235"/>
    <w:rsid w:val="00DA7CC0"/>
    <w:rsid w:val="00DB0C5A"/>
    <w:rsid w:val="00DB23D2"/>
    <w:rsid w:val="00DB507A"/>
    <w:rsid w:val="00DB6667"/>
    <w:rsid w:val="00DB767E"/>
    <w:rsid w:val="00DB77FD"/>
    <w:rsid w:val="00DC0FB9"/>
    <w:rsid w:val="00DC3C6C"/>
    <w:rsid w:val="00DC5D21"/>
    <w:rsid w:val="00DD0D8D"/>
    <w:rsid w:val="00DD1BB0"/>
    <w:rsid w:val="00DD1EA0"/>
    <w:rsid w:val="00DD281D"/>
    <w:rsid w:val="00DD464B"/>
    <w:rsid w:val="00DD6885"/>
    <w:rsid w:val="00DD7514"/>
    <w:rsid w:val="00DD79BA"/>
    <w:rsid w:val="00DE0823"/>
    <w:rsid w:val="00DE08BA"/>
    <w:rsid w:val="00DE13B3"/>
    <w:rsid w:val="00DE16DE"/>
    <w:rsid w:val="00DE1C82"/>
    <w:rsid w:val="00DE2615"/>
    <w:rsid w:val="00DE4B00"/>
    <w:rsid w:val="00DE4E05"/>
    <w:rsid w:val="00DE5CA5"/>
    <w:rsid w:val="00DF150B"/>
    <w:rsid w:val="00DF1E11"/>
    <w:rsid w:val="00DF26F5"/>
    <w:rsid w:val="00DF2797"/>
    <w:rsid w:val="00DF32A3"/>
    <w:rsid w:val="00DF36D8"/>
    <w:rsid w:val="00DF3713"/>
    <w:rsid w:val="00DF400A"/>
    <w:rsid w:val="00DF4E2F"/>
    <w:rsid w:val="00DF5E35"/>
    <w:rsid w:val="00DF7A39"/>
    <w:rsid w:val="00E00DB2"/>
    <w:rsid w:val="00E0194A"/>
    <w:rsid w:val="00E0505B"/>
    <w:rsid w:val="00E06ABD"/>
    <w:rsid w:val="00E06FD5"/>
    <w:rsid w:val="00E07AF5"/>
    <w:rsid w:val="00E11FF2"/>
    <w:rsid w:val="00E1319F"/>
    <w:rsid w:val="00E145BB"/>
    <w:rsid w:val="00E14677"/>
    <w:rsid w:val="00E1468F"/>
    <w:rsid w:val="00E15BE2"/>
    <w:rsid w:val="00E17204"/>
    <w:rsid w:val="00E20320"/>
    <w:rsid w:val="00E239F1"/>
    <w:rsid w:val="00E25A91"/>
    <w:rsid w:val="00E279B9"/>
    <w:rsid w:val="00E27BD8"/>
    <w:rsid w:val="00E303FD"/>
    <w:rsid w:val="00E3132A"/>
    <w:rsid w:val="00E31598"/>
    <w:rsid w:val="00E32E3F"/>
    <w:rsid w:val="00E36639"/>
    <w:rsid w:val="00E36F30"/>
    <w:rsid w:val="00E42A68"/>
    <w:rsid w:val="00E42EB9"/>
    <w:rsid w:val="00E43397"/>
    <w:rsid w:val="00E46708"/>
    <w:rsid w:val="00E467C9"/>
    <w:rsid w:val="00E468D0"/>
    <w:rsid w:val="00E46F49"/>
    <w:rsid w:val="00E474AF"/>
    <w:rsid w:val="00E47BE5"/>
    <w:rsid w:val="00E509CB"/>
    <w:rsid w:val="00E521CD"/>
    <w:rsid w:val="00E52242"/>
    <w:rsid w:val="00E52D18"/>
    <w:rsid w:val="00E53C0F"/>
    <w:rsid w:val="00E54533"/>
    <w:rsid w:val="00E54B58"/>
    <w:rsid w:val="00E565DD"/>
    <w:rsid w:val="00E6122A"/>
    <w:rsid w:val="00E615CB"/>
    <w:rsid w:val="00E6219D"/>
    <w:rsid w:val="00E642B2"/>
    <w:rsid w:val="00E66F5A"/>
    <w:rsid w:val="00E7117F"/>
    <w:rsid w:val="00E713B5"/>
    <w:rsid w:val="00E71FBC"/>
    <w:rsid w:val="00E7244E"/>
    <w:rsid w:val="00E740ED"/>
    <w:rsid w:val="00E773B8"/>
    <w:rsid w:val="00E7777F"/>
    <w:rsid w:val="00E80433"/>
    <w:rsid w:val="00E81446"/>
    <w:rsid w:val="00E827E8"/>
    <w:rsid w:val="00E84B7B"/>
    <w:rsid w:val="00E85DE8"/>
    <w:rsid w:val="00E907BA"/>
    <w:rsid w:val="00E94104"/>
    <w:rsid w:val="00E941F3"/>
    <w:rsid w:val="00E95C3C"/>
    <w:rsid w:val="00E95DF3"/>
    <w:rsid w:val="00E95F8E"/>
    <w:rsid w:val="00EA4F20"/>
    <w:rsid w:val="00EA507C"/>
    <w:rsid w:val="00EA51E0"/>
    <w:rsid w:val="00EA54E9"/>
    <w:rsid w:val="00EA59CC"/>
    <w:rsid w:val="00EA69E0"/>
    <w:rsid w:val="00EB08E5"/>
    <w:rsid w:val="00EB0BAF"/>
    <w:rsid w:val="00EB2D39"/>
    <w:rsid w:val="00EB4CBC"/>
    <w:rsid w:val="00EB4E6B"/>
    <w:rsid w:val="00EB529C"/>
    <w:rsid w:val="00EC1A41"/>
    <w:rsid w:val="00EC3019"/>
    <w:rsid w:val="00EC33B3"/>
    <w:rsid w:val="00EC3DAC"/>
    <w:rsid w:val="00EC3DD4"/>
    <w:rsid w:val="00EC4126"/>
    <w:rsid w:val="00EC44B5"/>
    <w:rsid w:val="00EC6141"/>
    <w:rsid w:val="00EC7140"/>
    <w:rsid w:val="00ED1011"/>
    <w:rsid w:val="00ED10D5"/>
    <w:rsid w:val="00ED3FE7"/>
    <w:rsid w:val="00ED50D0"/>
    <w:rsid w:val="00ED584F"/>
    <w:rsid w:val="00ED679A"/>
    <w:rsid w:val="00ED7BBE"/>
    <w:rsid w:val="00EE1329"/>
    <w:rsid w:val="00EE21FC"/>
    <w:rsid w:val="00EE23E6"/>
    <w:rsid w:val="00EE2A42"/>
    <w:rsid w:val="00EE38E0"/>
    <w:rsid w:val="00EE55A2"/>
    <w:rsid w:val="00EE5B59"/>
    <w:rsid w:val="00EE5B99"/>
    <w:rsid w:val="00EF145B"/>
    <w:rsid w:val="00EF488C"/>
    <w:rsid w:val="00EF4BDB"/>
    <w:rsid w:val="00EF5A88"/>
    <w:rsid w:val="00EF60EF"/>
    <w:rsid w:val="00EF689E"/>
    <w:rsid w:val="00EF6C07"/>
    <w:rsid w:val="00EF6E99"/>
    <w:rsid w:val="00EF712D"/>
    <w:rsid w:val="00F0118C"/>
    <w:rsid w:val="00F017D2"/>
    <w:rsid w:val="00F01A2F"/>
    <w:rsid w:val="00F034E9"/>
    <w:rsid w:val="00F04A34"/>
    <w:rsid w:val="00F055E9"/>
    <w:rsid w:val="00F07EEF"/>
    <w:rsid w:val="00F07EF7"/>
    <w:rsid w:val="00F10869"/>
    <w:rsid w:val="00F12C69"/>
    <w:rsid w:val="00F14433"/>
    <w:rsid w:val="00F16926"/>
    <w:rsid w:val="00F17103"/>
    <w:rsid w:val="00F17141"/>
    <w:rsid w:val="00F20FB8"/>
    <w:rsid w:val="00F2104F"/>
    <w:rsid w:val="00F210CC"/>
    <w:rsid w:val="00F2194F"/>
    <w:rsid w:val="00F21DB6"/>
    <w:rsid w:val="00F227E2"/>
    <w:rsid w:val="00F24300"/>
    <w:rsid w:val="00F2477F"/>
    <w:rsid w:val="00F24A54"/>
    <w:rsid w:val="00F268D0"/>
    <w:rsid w:val="00F26B9A"/>
    <w:rsid w:val="00F26DA6"/>
    <w:rsid w:val="00F27E9A"/>
    <w:rsid w:val="00F30BF7"/>
    <w:rsid w:val="00F315F1"/>
    <w:rsid w:val="00F329F8"/>
    <w:rsid w:val="00F351F8"/>
    <w:rsid w:val="00F36D4F"/>
    <w:rsid w:val="00F4094A"/>
    <w:rsid w:val="00F40B57"/>
    <w:rsid w:val="00F42B4F"/>
    <w:rsid w:val="00F42CF2"/>
    <w:rsid w:val="00F44A98"/>
    <w:rsid w:val="00F462F8"/>
    <w:rsid w:val="00F47230"/>
    <w:rsid w:val="00F50A0A"/>
    <w:rsid w:val="00F50EC9"/>
    <w:rsid w:val="00F510FF"/>
    <w:rsid w:val="00F543B8"/>
    <w:rsid w:val="00F545C4"/>
    <w:rsid w:val="00F56720"/>
    <w:rsid w:val="00F56AFD"/>
    <w:rsid w:val="00F61109"/>
    <w:rsid w:val="00F61E04"/>
    <w:rsid w:val="00F62EF2"/>
    <w:rsid w:val="00F66994"/>
    <w:rsid w:val="00F67951"/>
    <w:rsid w:val="00F67BFB"/>
    <w:rsid w:val="00F700A3"/>
    <w:rsid w:val="00F717A3"/>
    <w:rsid w:val="00F721E5"/>
    <w:rsid w:val="00F744F3"/>
    <w:rsid w:val="00F75995"/>
    <w:rsid w:val="00F764F8"/>
    <w:rsid w:val="00F77AC8"/>
    <w:rsid w:val="00F77E8E"/>
    <w:rsid w:val="00F80ADC"/>
    <w:rsid w:val="00F827C9"/>
    <w:rsid w:val="00F83BFC"/>
    <w:rsid w:val="00F85E67"/>
    <w:rsid w:val="00F86E1C"/>
    <w:rsid w:val="00F907F2"/>
    <w:rsid w:val="00F91952"/>
    <w:rsid w:val="00F933DB"/>
    <w:rsid w:val="00F93EFD"/>
    <w:rsid w:val="00F93FF4"/>
    <w:rsid w:val="00F94945"/>
    <w:rsid w:val="00F95764"/>
    <w:rsid w:val="00F9663E"/>
    <w:rsid w:val="00F974C3"/>
    <w:rsid w:val="00FA0EAB"/>
    <w:rsid w:val="00FA1801"/>
    <w:rsid w:val="00FA19A5"/>
    <w:rsid w:val="00FA1D18"/>
    <w:rsid w:val="00FA5497"/>
    <w:rsid w:val="00FA57E9"/>
    <w:rsid w:val="00FA5ABD"/>
    <w:rsid w:val="00FA7515"/>
    <w:rsid w:val="00FA7E54"/>
    <w:rsid w:val="00FB0696"/>
    <w:rsid w:val="00FB14E8"/>
    <w:rsid w:val="00FB411E"/>
    <w:rsid w:val="00FB4496"/>
    <w:rsid w:val="00FB4703"/>
    <w:rsid w:val="00FB62E6"/>
    <w:rsid w:val="00FB7033"/>
    <w:rsid w:val="00FB775B"/>
    <w:rsid w:val="00FC1544"/>
    <w:rsid w:val="00FC4D72"/>
    <w:rsid w:val="00FC60F8"/>
    <w:rsid w:val="00FC67C1"/>
    <w:rsid w:val="00FC6C7A"/>
    <w:rsid w:val="00FC7EE5"/>
    <w:rsid w:val="00FD1467"/>
    <w:rsid w:val="00FD2740"/>
    <w:rsid w:val="00FD2FC1"/>
    <w:rsid w:val="00FD2FD2"/>
    <w:rsid w:val="00FD3C09"/>
    <w:rsid w:val="00FD5A09"/>
    <w:rsid w:val="00FD7A35"/>
    <w:rsid w:val="00FE13EB"/>
    <w:rsid w:val="00FE15D2"/>
    <w:rsid w:val="00FE20A5"/>
    <w:rsid w:val="00FE3E31"/>
    <w:rsid w:val="00FE401C"/>
    <w:rsid w:val="00FE4612"/>
    <w:rsid w:val="00FE56B0"/>
    <w:rsid w:val="00FE5FAF"/>
    <w:rsid w:val="00FE70B6"/>
    <w:rsid w:val="00FE718B"/>
    <w:rsid w:val="00FE7851"/>
    <w:rsid w:val="00FF0A15"/>
    <w:rsid w:val="00FF0EAC"/>
    <w:rsid w:val="00FF1B36"/>
    <w:rsid w:val="00FF2D5E"/>
    <w:rsid w:val="00FF519D"/>
    <w:rsid w:val="00FF5C72"/>
    <w:rsid w:val="00FF7871"/>
    <w:rsid w:val="2FCE8D7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f2373"/>
    </o:shapedefaults>
    <o:shapelayout v:ext="edit">
      <o:idmap v:ext="edit" data="2"/>
    </o:shapelayout>
  </w:shapeDefaults>
  <w:decimalSymbol w:val="."/>
  <w:listSeparator w:val=","/>
  <w14:docId w14:val="71A87FCD"/>
  <w15:docId w15:val="{DCBD3118-0692-47D8-8FBF-5E24B8960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73F"/>
    <w:pPr>
      <w:spacing w:after="200" w:line="276" w:lineRule="auto"/>
      <w:jc w:val="both"/>
    </w:pPr>
    <w:rPr>
      <w:rFonts w:ascii="Arial" w:hAnsi="Arial"/>
      <w:sz w:val="22"/>
      <w:szCs w:val="22"/>
      <w:lang w:eastAsia="en-US"/>
    </w:rPr>
  </w:style>
  <w:style w:type="paragraph" w:styleId="Heading1">
    <w:name w:val="heading 1"/>
    <w:basedOn w:val="Normal"/>
    <w:next w:val="Heading2"/>
    <w:link w:val="Heading1Char1"/>
    <w:autoRedefine/>
    <w:qFormat/>
    <w:rsid w:val="00C6410D"/>
    <w:pPr>
      <w:keepNext/>
      <w:pageBreakBefore/>
      <w:numPr>
        <w:numId w:val="4"/>
      </w:numPr>
      <w:spacing w:before="240" w:after="60"/>
      <w:jc w:val="left"/>
      <w:outlineLvl w:val="0"/>
    </w:pPr>
    <w:rPr>
      <w:rFonts w:eastAsia="Times New Roman"/>
      <w:b/>
      <w:bCs/>
      <w:caps/>
      <w:color w:val="6F7072"/>
      <w:kern w:val="32"/>
      <w:sz w:val="36"/>
      <w:szCs w:val="32"/>
    </w:rPr>
  </w:style>
  <w:style w:type="paragraph" w:styleId="Heading2">
    <w:name w:val="heading 2"/>
    <w:basedOn w:val="Normal"/>
    <w:next w:val="Heading3"/>
    <w:link w:val="Heading2Char"/>
    <w:autoRedefine/>
    <w:uiPriority w:val="9"/>
    <w:unhideWhenUsed/>
    <w:qFormat/>
    <w:rsid w:val="009B3EC6"/>
    <w:pPr>
      <w:keepNext/>
      <w:numPr>
        <w:ilvl w:val="1"/>
        <w:numId w:val="4"/>
      </w:numPr>
      <w:spacing w:before="240" w:after="60"/>
      <w:outlineLvl w:val="1"/>
    </w:pPr>
    <w:rPr>
      <w:rFonts w:eastAsia="Times New Roman"/>
      <w:b/>
      <w:bCs/>
      <w:iCs/>
      <w:noProof/>
      <w:color w:val="7030A0"/>
      <w:sz w:val="32"/>
      <w:szCs w:val="28"/>
      <w:lang w:eastAsia="fr-FR"/>
    </w:rPr>
  </w:style>
  <w:style w:type="paragraph" w:styleId="Heading3">
    <w:name w:val="heading 3"/>
    <w:basedOn w:val="Normal"/>
    <w:next w:val="Normal"/>
    <w:link w:val="Heading3Char"/>
    <w:autoRedefine/>
    <w:uiPriority w:val="9"/>
    <w:unhideWhenUsed/>
    <w:qFormat/>
    <w:rsid w:val="00042A9D"/>
    <w:pPr>
      <w:keepNext/>
      <w:numPr>
        <w:ilvl w:val="2"/>
        <w:numId w:val="4"/>
      </w:numPr>
      <w:spacing w:before="240" w:after="60"/>
      <w:outlineLvl w:val="2"/>
    </w:pPr>
    <w:rPr>
      <w:rFonts w:eastAsia="Times New Roman" w:cstheme="majorBidi"/>
      <w:b/>
      <w:bCs/>
      <w:color w:val="A6A6A6" w:themeColor="background1" w:themeShade="A6"/>
      <w:sz w:val="28"/>
      <w:szCs w:val="26"/>
    </w:rPr>
  </w:style>
  <w:style w:type="paragraph" w:styleId="Heading4">
    <w:name w:val="heading 4"/>
    <w:basedOn w:val="Normal"/>
    <w:next w:val="Normal"/>
    <w:link w:val="Heading4Char"/>
    <w:autoRedefine/>
    <w:uiPriority w:val="9"/>
    <w:unhideWhenUsed/>
    <w:qFormat/>
    <w:rsid w:val="00560A67"/>
    <w:pPr>
      <w:keepNext/>
      <w:keepLines/>
      <w:numPr>
        <w:ilvl w:val="3"/>
        <w:numId w:val="4"/>
      </w:numPr>
      <w:tabs>
        <w:tab w:val="num" w:pos="360"/>
      </w:tabs>
      <w:spacing w:before="240" w:after="120"/>
      <w:ind w:left="0"/>
      <w:outlineLvl w:val="3"/>
    </w:pPr>
    <w:rPr>
      <w:rFonts w:asciiTheme="minorHAnsi" w:eastAsiaTheme="majorEastAsia" w:hAnsiTheme="minorHAnsi" w:cstheme="majorBidi"/>
      <w:b/>
      <w:bCs/>
      <w:i/>
      <w:iCs/>
      <w:color w:val="5F497A" w:themeColor="accent4" w:themeShade="BF"/>
      <w:sz w:val="28"/>
      <w:u w:val="single"/>
    </w:rPr>
  </w:style>
  <w:style w:type="paragraph" w:styleId="Heading5">
    <w:name w:val="heading 5"/>
    <w:basedOn w:val="Normal"/>
    <w:next w:val="Normal"/>
    <w:link w:val="Heading5Char"/>
    <w:uiPriority w:val="9"/>
    <w:semiHidden/>
    <w:unhideWhenUsed/>
    <w:qFormat/>
    <w:rsid w:val="00C45E2A"/>
    <w:pPr>
      <w:keepNext/>
      <w:keepLines/>
      <w:numPr>
        <w:ilvl w:val="4"/>
        <w:numId w:val="4"/>
      </w:numPr>
      <w:tabs>
        <w:tab w:val="num" w:pos="360"/>
      </w:tabs>
      <w:spacing w:before="40" w:after="0"/>
      <w:ind w:left="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45E2A"/>
    <w:pPr>
      <w:keepNext/>
      <w:keepLines/>
      <w:numPr>
        <w:ilvl w:val="5"/>
        <w:numId w:val="4"/>
      </w:numPr>
      <w:tabs>
        <w:tab w:val="num" w:pos="360"/>
      </w:tabs>
      <w:spacing w:before="40" w:after="0"/>
      <w:ind w:left="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45E2A"/>
    <w:pPr>
      <w:keepNext/>
      <w:keepLines/>
      <w:numPr>
        <w:ilvl w:val="6"/>
        <w:numId w:val="4"/>
      </w:numPr>
      <w:tabs>
        <w:tab w:val="num" w:pos="360"/>
      </w:tabs>
      <w:spacing w:before="40" w:after="0"/>
      <w:ind w:left="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45E2A"/>
    <w:pPr>
      <w:keepNext/>
      <w:keepLines/>
      <w:numPr>
        <w:ilvl w:val="7"/>
        <w:numId w:val="4"/>
      </w:numPr>
      <w:tabs>
        <w:tab w:val="num" w:pos="360"/>
      </w:tabs>
      <w:spacing w:before="40" w:after="0"/>
      <w:ind w:left="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5E2A"/>
    <w:pPr>
      <w:keepNext/>
      <w:keepLines/>
      <w:numPr>
        <w:ilvl w:val="8"/>
        <w:numId w:val="4"/>
      </w:numPr>
      <w:tabs>
        <w:tab w:val="num" w:pos="360"/>
      </w:tabs>
      <w:spacing w:before="40" w:after="0"/>
      <w:ind w:left="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410F"/>
    <w:pPr>
      <w:tabs>
        <w:tab w:val="center" w:pos="4536"/>
        <w:tab w:val="right" w:pos="9072"/>
      </w:tabs>
    </w:pPr>
  </w:style>
  <w:style w:type="character" w:customStyle="1" w:styleId="HeaderChar">
    <w:name w:val="Header Char"/>
    <w:basedOn w:val="DefaultParagraphFont"/>
    <w:link w:val="Header"/>
    <w:uiPriority w:val="99"/>
    <w:rsid w:val="00AB410F"/>
    <w:rPr>
      <w:sz w:val="22"/>
      <w:szCs w:val="22"/>
      <w:lang w:eastAsia="en-US"/>
    </w:rPr>
  </w:style>
  <w:style w:type="paragraph" w:styleId="Footer">
    <w:name w:val="footer"/>
    <w:basedOn w:val="Normal"/>
    <w:link w:val="FooterChar"/>
    <w:uiPriority w:val="99"/>
    <w:unhideWhenUsed/>
    <w:rsid w:val="00AB410F"/>
    <w:pPr>
      <w:tabs>
        <w:tab w:val="center" w:pos="4536"/>
        <w:tab w:val="right" w:pos="9072"/>
      </w:tabs>
    </w:pPr>
  </w:style>
  <w:style w:type="character" w:customStyle="1" w:styleId="FooterChar">
    <w:name w:val="Footer Char"/>
    <w:basedOn w:val="DefaultParagraphFont"/>
    <w:link w:val="Footer"/>
    <w:uiPriority w:val="99"/>
    <w:rsid w:val="00AB410F"/>
    <w:rPr>
      <w:sz w:val="22"/>
      <w:szCs w:val="22"/>
      <w:lang w:eastAsia="en-US"/>
    </w:rPr>
  </w:style>
  <w:style w:type="paragraph" w:styleId="NoSpacing">
    <w:name w:val="No Spacing"/>
    <w:link w:val="NoSpacingChar"/>
    <w:uiPriority w:val="1"/>
    <w:qFormat/>
    <w:rsid w:val="000C7BC7"/>
    <w:rPr>
      <w:rFonts w:eastAsia="Times New Roman"/>
      <w:sz w:val="22"/>
      <w:szCs w:val="22"/>
      <w:lang w:eastAsia="en-US"/>
    </w:rPr>
  </w:style>
  <w:style w:type="character" w:customStyle="1" w:styleId="NoSpacingChar">
    <w:name w:val="No Spacing Char"/>
    <w:basedOn w:val="DefaultParagraphFont"/>
    <w:link w:val="NoSpacing"/>
    <w:uiPriority w:val="1"/>
    <w:rsid w:val="000C7BC7"/>
    <w:rPr>
      <w:rFonts w:eastAsia="Times New Roman"/>
      <w:sz w:val="22"/>
      <w:szCs w:val="22"/>
      <w:lang w:val="fr-FR" w:eastAsia="en-US" w:bidi="ar-SA"/>
    </w:rPr>
  </w:style>
  <w:style w:type="paragraph" w:styleId="BalloonText">
    <w:name w:val="Balloon Text"/>
    <w:basedOn w:val="Normal"/>
    <w:link w:val="BalloonTextChar"/>
    <w:uiPriority w:val="99"/>
    <w:semiHidden/>
    <w:unhideWhenUsed/>
    <w:rsid w:val="000C7B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BC7"/>
    <w:rPr>
      <w:rFonts w:ascii="Tahoma" w:hAnsi="Tahoma" w:cs="Tahoma"/>
      <w:sz w:val="16"/>
      <w:szCs w:val="16"/>
      <w:lang w:eastAsia="en-US"/>
    </w:rPr>
  </w:style>
  <w:style w:type="character" w:customStyle="1" w:styleId="Heading1Char1">
    <w:name w:val="Heading 1 Char1"/>
    <w:basedOn w:val="DefaultParagraphFont"/>
    <w:link w:val="Heading1"/>
    <w:rsid w:val="00C6410D"/>
    <w:rPr>
      <w:rFonts w:ascii="Arial" w:eastAsia="Times New Roman" w:hAnsi="Arial"/>
      <w:b/>
      <w:bCs/>
      <w:caps/>
      <w:color w:val="6F7072"/>
      <w:kern w:val="32"/>
      <w:sz w:val="36"/>
      <w:szCs w:val="32"/>
      <w:lang w:eastAsia="en-US"/>
    </w:rPr>
  </w:style>
  <w:style w:type="character" w:customStyle="1" w:styleId="Heading2Char">
    <w:name w:val="Heading 2 Char"/>
    <w:basedOn w:val="DefaultParagraphFont"/>
    <w:link w:val="Heading2"/>
    <w:uiPriority w:val="9"/>
    <w:rsid w:val="009B3EC6"/>
    <w:rPr>
      <w:rFonts w:ascii="Arial" w:eastAsia="Times New Roman" w:hAnsi="Arial"/>
      <w:b/>
      <w:bCs/>
      <w:iCs/>
      <w:noProof/>
      <w:color w:val="7030A0"/>
      <w:sz w:val="32"/>
      <w:szCs w:val="28"/>
    </w:rPr>
  </w:style>
  <w:style w:type="character" w:customStyle="1" w:styleId="Heading3Char">
    <w:name w:val="Heading 3 Char"/>
    <w:basedOn w:val="DefaultParagraphFont"/>
    <w:link w:val="Heading3"/>
    <w:uiPriority w:val="9"/>
    <w:rsid w:val="00042A9D"/>
    <w:rPr>
      <w:rFonts w:ascii="Arial" w:eastAsia="Times New Roman" w:hAnsi="Arial" w:cstheme="majorBidi"/>
      <w:b/>
      <w:bCs/>
      <w:color w:val="A6A6A6" w:themeColor="background1" w:themeShade="A6"/>
      <w:sz w:val="28"/>
      <w:szCs w:val="26"/>
      <w:lang w:eastAsia="en-US"/>
    </w:rPr>
  </w:style>
  <w:style w:type="table" w:styleId="TableGrid">
    <w:name w:val="Table Grid"/>
    <w:basedOn w:val="TableNormal"/>
    <w:uiPriority w:val="99"/>
    <w:rsid w:val="00432EF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385FA4"/>
    <w:rPr>
      <w:sz w:val="16"/>
      <w:szCs w:val="16"/>
    </w:rPr>
  </w:style>
  <w:style w:type="paragraph" w:styleId="CommentText">
    <w:name w:val="annotation text"/>
    <w:basedOn w:val="Normal"/>
    <w:link w:val="CommentTextChar"/>
    <w:uiPriority w:val="99"/>
    <w:semiHidden/>
    <w:unhideWhenUsed/>
    <w:rsid w:val="00385FA4"/>
    <w:rPr>
      <w:sz w:val="20"/>
      <w:szCs w:val="20"/>
    </w:rPr>
  </w:style>
  <w:style w:type="character" w:customStyle="1" w:styleId="CommentTextChar">
    <w:name w:val="Comment Text Char"/>
    <w:basedOn w:val="DefaultParagraphFont"/>
    <w:link w:val="CommentText"/>
    <w:uiPriority w:val="99"/>
    <w:semiHidden/>
    <w:rsid w:val="00385FA4"/>
    <w:rPr>
      <w:lang w:eastAsia="en-US"/>
    </w:rPr>
  </w:style>
  <w:style w:type="paragraph" w:styleId="CommentSubject">
    <w:name w:val="annotation subject"/>
    <w:basedOn w:val="CommentText"/>
    <w:next w:val="CommentText"/>
    <w:link w:val="CommentSubjectChar"/>
    <w:uiPriority w:val="99"/>
    <w:semiHidden/>
    <w:unhideWhenUsed/>
    <w:rsid w:val="00385FA4"/>
    <w:rPr>
      <w:b/>
      <w:bCs/>
    </w:rPr>
  </w:style>
  <w:style w:type="character" w:customStyle="1" w:styleId="CommentSubjectChar">
    <w:name w:val="Comment Subject Char"/>
    <w:basedOn w:val="CommentTextChar"/>
    <w:link w:val="CommentSubject"/>
    <w:uiPriority w:val="99"/>
    <w:semiHidden/>
    <w:rsid w:val="00385FA4"/>
    <w:rPr>
      <w:b/>
      <w:bCs/>
      <w:lang w:eastAsia="en-US"/>
    </w:rPr>
  </w:style>
  <w:style w:type="character" w:customStyle="1" w:styleId="Heading4Char">
    <w:name w:val="Heading 4 Char"/>
    <w:basedOn w:val="DefaultParagraphFont"/>
    <w:link w:val="Heading4"/>
    <w:uiPriority w:val="9"/>
    <w:rsid w:val="00560A67"/>
    <w:rPr>
      <w:rFonts w:asciiTheme="minorHAnsi" w:eastAsiaTheme="majorEastAsia" w:hAnsiTheme="minorHAnsi" w:cstheme="majorBidi"/>
      <w:b/>
      <w:bCs/>
      <w:i/>
      <w:iCs/>
      <w:color w:val="5F497A" w:themeColor="accent4" w:themeShade="BF"/>
      <w:sz w:val="28"/>
      <w:szCs w:val="22"/>
      <w:u w:val="single"/>
      <w:lang w:eastAsia="en-US"/>
    </w:rPr>
  </w:style>
  <w:style w:type="paragraph" w:styleId="ListParagraph">
    <w:name w:val="List Paragraph"/>
    <w:basedOn w:val="Normal"/>
    <w:uiPriority w:val="34"/>
    <w:qFormat/>
    <w:rsid w:val="003601B8"/>
    <w:pPr>
      <w:spacing w:after="0" w:line="240" w:lineRule="auto"/>
      <w:ind w:left="720"/>
    </w:pPr>
    <w:rPr>
      <w:rFonts w:eastAsiaTheme="minorHAnsi" w:cstheme="minorBidi"/>
    </w:rPr>
  </w:style>
  <w:style w:type="paragraph" w:customStyle="1" w:styleId="Titre11">
    <w:name w:val="Titre 11"/>
    <w:basedOn w:val="Normal"/>
    <w:link w:val="Heading1Char"/>
    <w:rsid w:val="008D2F9F"/>
    <w:pPr>
      <w:spacing w:after="0" w:line="240" w:lineRule="auto"/>
    </w:pPr>
    <w:rPr>
      <w:rFonts w:asciiTheme="minorHAnsi" w:eastAsiaTheme="minorHAnsi" w:hAnsiTheme="minorHAnsi" w:cstheme="minorBidi"/>
    </w:rPr>
  </w:style>
  <w:style w:type="character" w:customStyle="1" w:styleId="Heading1Char">
    <w:name w:val="Heading 1 Char"/>
    <w:basedOn w:val="DefaultParagraphFont"/>
    <w:link w:val="Titre11"/>
    <w:locked/>
    <w:rsid w:val="008D2F9F"/>
    <w:rPr>
      <w:rFonts w:asciiTheme="minorHAnsi" w:eastAsiaTheme="minorHAnsi" w:hAnsiTheme="minorHAnsi" w:cstheme="minorBidi"/>
      <w:sz w:val="22"/>
      <w:szCs w:val="22"/>
      <w:lang w:eastAsia="en-US"/>
    </w:rPr>
  </w:style>
  <w:style w:type="paragraph" w:customStyle="1" w:styleId="task1">
    <w:name w:val="task1"/>
    <w:basedOn w:val="Normal"/>
    <w:link w:val="task1Car"/>
    <w:autoRedefine/>
    <w:qFormat/>
    <w:rsid w:val="009A377C"/>
    <w:pPr>
      <w:numPr>
        <w:numId w:val="2"/>
      </w:numPr>
      <w:spacing w:before="120" w:after="120" w:line="240" w:lineRule="auto"/>
    </w:pPr>
    <w:rPr>
      <w:rFonts w:eastAsia="Times New Roman"/>
      <w:szCs w:val="24"/>
      <w:lang w:eastAsia="fr-FR"/>
    </w:rPr>
  </w:style>
  <w:style w:type="character" w:customStyle="1" w:styleId="task1Car">
    <w:name w:val="task1 Car"/>
    <w:link w:val="task1"/>
    <w:rsid w:val="009A377C"/>
    <w:rPr>
      <w:rFonts w:ascii="Arial" w:eastAsia="Times New Roman" w:hAnsi="Arial"/>
      <w:sz w:val="22"/>
      <w:szCs w:val="24"/>
    </w:rPr>
  </w:style>
  <w:style w:type="paragraph" w:customStyle="1" w:styleId="LIVRABLE">
    <w:name w:val="LIVRABLE"/>
    <w:basedOn w:val="task1"/>
    <w:link w:val="LIVRABLECar"/>
    <w:qFormat/>
    <w:rsid w:val="0007006E"/>
    <w:pPr>
      <w:numPr>
        <w:numId w:val="1"/>
      </w:numPr>
    </w:pPr>
    <w:rPr>
      <w:b/>
    </w:rPr>
  </w:style>
  <w:style w:type="character" w:customStyle="1" w:styleId="LIVRABLECar">
    <w:name w:val="LIVRABLE Car"/>
    <w:link w:val="LIVRABLE"/>
    <w:rsid w:val="0007006E"/>
    <w:rPr>
      <w:rFonts w:ascii="Arial" w:eastAsia="Times New Roman" w:hAnsi="Arial"/>
      <w:b/>
      <w:sz w:val="22"/>
      <w:szCs w:val="24"/>
    </w:rPr>
  </w:style>
  <w:style w:type="paragraph" w:styleId="TOCHeading">
    <w:name w:val="TOC Heading"/>
    <w:basedOn w:val="Heading1"/>
    <w:next w:val="Normal"/>
    <w:uiPriority w:val="39"/>
    <w:unhideWhenUsed/>
    <w:qFormat/>
    <w:rsid w:val="00F93FF4"/>
    <w:pPr>
      <w:keepLines/>
      <w:numPr>
        <w:numId w:val="0"/>
      </w:numPr>
      <w:spacing w:before="480" w:after="0"/>
      <w:outlineLvl w:val="9"/>
    </w:pPr>
    <w:rPr>
      <w:rFonts w:asciiTheme="majorHAnsi" w:eastAsiaTheme="majorEastAsia" w:hAnsiTheme="majorHAnsi" w:cstheme="majorBidi"/>
      <w:caps w:val="0"/>
      <w:color w:val="365F91" w:themeColor="accent1" w:themeShade="BF"/>
      <w:kern w:val="0"/>
      <w:sz w:val="28"/>
      <w:szCs w:val="28"/>
      <w:lang w:eastAsia="fr-FR"/>
    </w:rPr>
  </w:style>
  <w:style w:type="paragraph" w:styleId="TOC1">
    <w:name w:val="toc 1"/>
    <w:basedOn w:val="Normal"/>
    <w:next w:val="Normal"/>
    <w:autoRedefine/>
    <w:uiPriority w:val="39"/>
    <w:unhideWhenUsed/>
    <w:rsid w:val="00F93FF4"/>
    <w:pPr>
      <w:spacing w:after="100"/>
    </w:pPr>
  </w:style>
  <w:style w:type="paragraph" w:styleId="TOC3">
    <w:name w:val="toc 3"/>
    <w:basedOn w:val="Normal"/>
    <w:next w:val="Normal"/>
    <w:autoRedefine/>
    <w:uiPriority w:val="39"/>
    <w:unhideWhenUsed/>
    <w:rsid w:val="00F93FF4"/>
    <w:pPr>
      <w:spacing w:after="100"/>
      <w:ind w:left="440"/>
    </w:pPr>
  </w:style>
  <w:style w:type="paragraph" w:styleId="TOC2">
    <w:name w:val="toc 2"/>
    <w:basedOn w:val="Normal"/>
    <w:next w:val="Normal"/>
    <w:autoRedefine/>
    <w:uiPriority w:val="39"/>
    <w:unhideWhenUsed/>
    <w:rsid w:val="00F93FF4"/>
    <w:pPr>
      <w:spacing w:after="100"/>
      <w:ind w:left="220"/>
    </w:pPr>
  </w:style>
  <w:style w:type="character" w:styleId="Hyperlink">
    <w:name w:val="Hyperlink"/>
    <w:basedOn w:val="DefaultParagraphFont"/>
    <w:uiPriority w:val="99"/>
    <w:unhideWhenUsed/>
    <w:rsid w:val="00F93FF4"/>
    <w:rPr>
      <w:color w:val="0000FF" w:themeColor="hyperlink"/>
      <w:u w:val="single"/>
    </w:rPr>
  </w:style>
  <w:style w:type="table" w:styleId="MediumShading1-Accent1">
    <w:name w:val="Medium Shading 1 Accent 1"/>
    <w:basedOn w:val="TableNormal"/>
    <w:uiPriority w:val="63"/>
    <w:rsid w:val="00DD281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Shading-Accent4">
    <w:name w:val="Light Shading Accent 4"/>
    <w:basedOn w:val="TableNormal"/>
    <w:uiPriority w:val="60"/>
    <w:rsid w:val="00135C5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styleId="IntenseReference">
    <w:name w:val="Intense Reference"/>
    <w:basedOn w:val="DefaultParagraphFont"/>
    <w:uiPriority w:val="32"/>
    <w:qFormat/>
    <w:rsid w:val="00FD5A09"/>
    <w:rPr>
      <w:b/>
      <w:bCs/>
      <w:smallCaps/>
      <w:color w:val="4F81BD" w:themeColor="accent1"/>
      <w:spacing w:val="5"/>
    </w:rPr>
  </w:style>
  <w:style w:type="table" w:customStyle="1" w:styleId="TableauListe4-Accentuation41">
    <w:name w:val="Tableau Liste 4 - Accentuation 41"/>
    <w:basedOn w:val="TableNormal"/>
    <w:uiPriority w:val="49"/>
    <w:rsid w:val="0002401B"/>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numbering" w:customStyle="1" w:styleId="Style3">
    <w:name w:val="Style3"/>
    <w:uiPriority w:val="99"/>
    <w:rsid w:val="00A03265"/>
    <w:pPr>
      <w:numPr>
        <w:numId w:val="3"/>
      </w:numPr>
    </w:pPr>
  </w:style>
  <w:style w:type="paragraph" w:styleId="BodyText">
    <w:name w:val="Body Text"/>
    <w:aliases w:val="Acf2i Corps de texte"/>
    <w:basedOn w:val="Normal"/>
    <w:link w:val="BodyTextChar"/>
    <w:uiPriority w:val="99"/>
    <w:rsid w:val="008D2EC6"/>
    <w:pPr>
      <w:spacing w:after="0" w:line="240" w:lineRule="auto"/>
      <w:jc w:val="left"/>
    </w:pPr>
    <w:rPr>
      <w:rFonts w:ascii="Tahoma" w:eastAsia="Times New Roman" w:hAnsi="Tahoma"/>
      <w:sz w:val="20"/>
      <w:szCs w:val="24"/>
      <w:lang w:eastAsia="fr-FR"/>
    </w:rPr>
  </w:style>
  <w:style w:type="character" w:customStyle="1" w:styleId="BodyTextChar">
    <w:name w:val="Body Text Char"/>
    <w:aliases w:val="Acf2i Corps de texte Char"/>
    <w:basedOn w:val="DefaultParagraphFont"/>
    <w:link w:val="BodyText"/>
    <w:uiPriority w:val="99"/>
    <w:rsid w:val="008D2EC6"/>
    <w:rPr>
      <w:rFonts w:ascii="Tahoma" w:eastAsia="Times New Roman" w:hAnsi="Tahoma"/>
      <w:szCs w:val="24"/>
    </w:rPr>
  </w:style>
  <w:style w:type="table" w:customStyle="1" w:styleId="Tableausimple11">
    <w:name w:val="Tableau simple 11"/>
    <w:basedOn w:val="TableNormal"/>
    <w:uiPriority w:val="41"/>
    <w:rsid w:val="00377E9E"/>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Grille5Fonc-Accentuation41">
    <w:name w:val="Tableau Grille 5 Foncé - Accentuation 41"/>
    <w:basedOn w:val="TableNormal"/>
    <w:uiPriority w:val="50"/>
    <w:rsid w:val="00BC156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TableauGrille1Clair-Accentuation41">
    <w:name w:val="Tableau Grille 1 Clair - Accentuation 41"/>
    <w:basedOn w:val="TableNormal"/>
    <w:uiPriority w:val="46"/>
    <w:rsid w:val="0016609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TableauGrille3-Accentuation41">
    <w:name w:val="Tableau Grille 3 - Accentuation 41"/>
    <w:basedOn w:val="TableNormal"/>
    <w:uiPriority w:val="48"/>
    <w:rsid w:val="0046088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leausimple12">
    <w:name w:val="Tableau simple 12"/>
    <w:basedOn w:val="TableNormal"/>
    <w:uiPriority w:val="41"/>
    <w:rsid w:val="00312F8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Normal"/>
    <w:uiPriority w:val="43"/>
    <w:rsid w:val="00312F8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Liste4-Accentuation42">
    <w:name w:val="Tableau Liste 4 - Accentuation 42"/>
    <w:basedOn w:val="TableNormal"/>
    <w:uiPriority w:val="49"/>
    <w:rsid w:val="003D43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Grille4-Accentuation41">
    <w:name w:val="Tableau Grille 4 - Accentuation 41"/>
    <w:basedOn w:val="TableNormal"/>
    <w:uiPriority w:val="49"/>
    <w:rsid w:val="003D43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5Char">
    <w:name w:val="Heading 5 Char"/>
    <w:basedOn w:val="DefaultParagraphFont"/>
    <w:link w:val="Heading5"/>
    <w:uiPriority w:val="9"/>
    <w:semiHidden/>
    <w:rsid w:val="00C45E2A"/>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uiPriority w:val="9"/>
    <w:semiHidden/>
    <w:rsid w:val="00C45E2A"/>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uiPriority w:val="9"/>
    <w:semiHidden/>
    <w:rsid w:val="00C45E2A"/>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uiPriority w:val="9"/>
    <w:semiHidden/>
    <w:rsid w:val="00C45E2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45E2A"/>
    <w:rPr>
      <w:rFonts w:asciiTheme="majorHAnsi" w:eastAsiaTheme="majorEastAsia" w:hAnsiTheme="majorHAnsi" w:cstheme="majorBidi"/>
      <w:i/>
      <w:iCs/>
      <w:color w:val="272727" w:themeColor="text1" w:themeTint="D8"/>
      <w:sz w:val="21"/>
      <w:szCs w:val="21"/>
      <w:lang w:eastAsia="en-US"/>
    </w:rPr>
  </w:style>
  <w:style w:type="character" w:styleId="UnresolvedMention">
    <w:name w:val="Unresolved Mention"/>
    <w:basedOn w:val="DefaultParagraphFont"/>
    <w:uiPriority w:val="99"/>
    <w:semiHidden/>
    <w:unhideWhenUsed/>
    <w:rsid w:val="0002034C"/>
    <w:rPr>
      <w:color w:val="605E5C"/>
      <w:shd w:val="clear" w:color="auto" w:fill="E1DFDD"/>
    </w:rPr>
  </w:style>
  <w:style w:type="character" w:styleId="FollowedHyperlink">
    <w:name w:val="FollowedHyperlink"/>
    <w:basedOn w:val="DefaultParagraphFont"/>
    <w:uiPriority w:val="99"/>
    <w:semiHidden/>
    <w:unhideWhenUsed/>
    <w:rsid w:val="00AA4918"/>
    <w:rPr>
      <w:color w:val="800080" w:themeColor="followedHyperlink"/>
      <w:u w:val="single"/>
    </w:rPr>
  </w:style>
  <w:style w:type="paragraph" w:styleId="EndnoteText">
    <w:name w:val="endnote text"/>
    <w:basedOn w:val="Normal"/>
    <w:link w:val="EndnoteTextChar"/>
    <w:uiPriority w:val="99"/>
    <w:semiHidden/>
    <w:unhideWhenUsed/>
    <w:rsid w:val="000267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26783"/>
    <w:rPr>
      <w:rFonts w:ascii="Arial" w:hAnsi="Arial"/>
      <w:lang w:eastAsia="en-US"/>
    </w:rPr>
  </w:style>
  <w:style w:type="character" w:styleId="EndnoteReference">
    <w:name w:val="endnote reference"/>
    <w:basedOn w:val="DefaultParagraphFont"/>
    <w:uiPriority w:val="99"/>
    <w:semiHidden/>
    <w:unhideWhenUsed/>
    <w:rsid w:val="00026783"/>
    <w:rPr>
      <w:vertAlign w:val="superscript"/>
    </w:rPr>
  </w:style>
  <w:style w:type="paragraph" w:styleId="FootnoteText">
    <w:name w:val="footnote text"/>
    <w:basedOn w:val="Normal"/>
    <w:link w:val="FootnoteTextChar"/>
    <w:uiPriority w:val="99"/>
    <w:semiHidden/>
    <w:unhideWhenUsed/>
    <w:rsid w:val="003B51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510A"/>
    <w:rPr>
      <w:rFonts w:ascii="Arial" w:hAnsi="Arial"/>
      <w:lang w:eastAsia="en-US"/>
    </w:rPr>
  </w:style>
  <w:style w:type="character" w:styleId="FootnoteReference">
    <w:name w:val="footnote reference"/>
    <w:basedOn w:val="DefaultParagraphFont"/>
    <w:uiPriority w:val="99"/>
    <w:semiHidden/>
    <w:unhideWhenUsed/>
    <w:rsid w:val="003B51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50404">
      <w:bodyDiv w:val="1"/>
      <w:marLeft w:val="0"/>
      <w:marRight w:val="0"/>
      <w:marTop w:val="0"/>
      <w:marBottom w:val="0"/>
      <w:divBdr>
        <w:top w:val="none" w:sz="0" w:space="0" w:color="auto"/>
        <w:left w:val="none" w:sz="0" w:space="0" w:color="auto"/>
        <w:bottom w:val="none" w:sz="0" w:space="0" w:color="auto"/>
        <w:right w:val="none" w:sz="0" w:space="0" w:color="auto"/>
      </w:divBdr>
    </w:div>
    <w:div w:id="159200886">
      <w:bodyDiv w:val="1"/>
      <w:marLeft w:val="0"/>
      <w:marRight w:val="0"/>
      <w:marTop w:val="0"/>
      <w:marBottom w:val="0"/>
      <w:divBdr>
        <w:top w:val="none" w:sz="0" w:space="0" w:color="auto"/>
        <w:left w:val="none" w:sz="0" w:space="0" w:color="auto"/>
        <w:bottom w:val="none" w:sz="0" w:space="0" w:color="auto"/>
        <w:right w:val="none" w:sz="0" w:space="0" w:color="auto"/>
      </w:divBdr>
    </w:div>
    <w:div w:id="254093914">
      <w:bodyDiv w:val="1"/>
      <w:marLeft w:val="0"/>
      <w:marRight w:val="0"/>
      <w:marTop w:val="0"/>
      <w:marBottom w:val="0"/>
      <w:divBdr>
        <w:top w:val="none" w:sz="0" w:space="0" w:color="auto"/>
        <w:left w:val="none" w:sz="0" w:space="0" w:color="auto"/>
        <w:bottom w:val="none" w:sz="0" w:space="0" w:color="auto"/>
        <w:right w:val="none" w:sz="0" w:space="0" w:color="auto"/>
      </w:divBdr>
    </w:div>
    <w:div w:id="392582063">
      <w:bodyDiv w:val="1"/>
      <w:marLeft w:val="0"/>
      <w:marRight w:val="0"/>
      <w:marTop w:val="0"/>
      <w:marBottom w:val="0"/>
      <w:divBdr>
        <w:top w:val="none" w:sz="0" w:space="0" w:color="auto"/>
        <w:left w:val="none" w:sz="0" w:space="0" w:color="auto"/>
        <w:bottom w:val="none" w:sz="0" w:space="0" w:color="auto"/>
        <w:right w:val="none" w:sz="0" w:space="0" w:color="auto"/>
      </w:divBdr>
      <w:divsChild>
        <w:div w:id="1507549632">
          <w:marLeft w:val="504"/>
          <w:marRight w:val="0"/>
          <w:marTop w:val="58"/>
          <w:marBottom w:val="0"/>
          <w:divBdr>
            <w:top w:val="none" w:sz="0" w:space="0" w:color="auto"/>
            <w:left w:val="none" w:sz="0" w:space="0" w:color="auto"/>
            <w:bottom w:val="none" w:sz="0" w:space="0" w:color="auto"/>
            <w:right w:val="none" w:sz="0" w:space="0" w:color="auto"/>
          </w:divBdr>
        </w:div>
      </w:divsChild>
    </w:div>
    <w:div w:id="396631594">
      <w:bodyDiv w:val="1"/>
      <w:marLeft w:val="0"/>
      <w:marRight w:val="0"/>
      <w:marTop w:val="0"/>
      <w:marBottom w:val="0"/>
      <w:divBdr>
        <w:top w:val="none" w:sz="0" w:space="0" w:color="auto"/>
        <w:left w:val="none" w:sz="0" w:space="0" w:color="auto"/>
        <w:bottom w:val="none" w:sz="0" w:space="0" w:color="auto"/>
        <w:right w:val="none" w:sz="0" w:space="0" w:color="auto"/>
      </w:divBdr>
    </w:div>
    <w:div w:id="419722641">
      <w:bodyDiv w:val="1"/>
      <w:marLeft w:val="0"/>
      <w:marRight w:val="0"/>
      <w:marTop w:val="0"/>
      <w:marBottom w:val="0"/>
      <w:divBdr>
        <w:top w:val="none" w:sz="0" w:space="0" w:color="auto"/>
        <w:left w:val="none" w:sz="0" w:space="0" w:color="auto"/>
        <w:bottom w:val="none" w:sz="0" w:space="0" w:color="auto"/>
        <w:right w:val="none" w:sz="0" w:space="0" w:color="auto"/>
      </w:divBdr>
    </w:div>
    <w:div w:id="419763773">
      <w:bodyDiv w:val="1"/>
      <w:marLeft w:val="0"/>
      <w:marRight w:val="0"/>
      <w:marTop w:val="0"/>
      <w:marBottom w:val="0"/>
      <w:divBdr>
        <w:top w:val="none" w:sz="0" w:space="0" w:color="auto"/>
        <w:left w:val="none" w:sz="0" w:space="0" w:color="auto"/>
        <w:bottom w:val="none" w:sz="0" w:space="0" w:color="auto"/>
        <w:right w:val="none" w:sz="0" w:space="0" w:color="auto"/>
      </w:divBdr>
    </w:div>
    <w:div w:id="487016915">
      <w:bodyDiv w:val="1"/>
      <w:marLeft w:val="0"/>
      <w:marRight w:val="0"/>
      <w:marTop w:val="0"/>
      <w:marBottom w:val="0"/>
      <w:divBdr>
        <w:top w:val="none" w:sz="0" w:space="0" w:color="auto"/>
        <w:left w:val="none" w:sz="0" w:space="0" w:color="auto"/>
        <w:bottom w:val="none" w:sz="0" w:space="0" w:color="auto"/>
        <w:right w:val="none" w:sz="0" w:space="0" w:color="auto"/>
      </w:divBdr>
    </w:div>
    <w:div w:id="511073197">
      <w:bodyDiv w:val="1"/>
      <w:marLeft w:val="0"/>
      <w:marRight w:val="0"/>
      <w:marTop w:val="0"/>
      <w:marBottom w:val="0"/>
      <w:divBdr>
        <w:top w:val="none" w:sz="0" w:space="0" w:color="auto"/>
        <w:left w:val="none" w:sz="0" w:space="0" w:color="auto"/>
        <w:bottom w:val="none" w:sz="0" w:space="0" w:color="auto"/>
        <w:right w:val="none" w:sz="0" w:space="0" w:color="auto"/>
      </w:divBdr>
    </w:div>
    <w:div w:id="543832511">
      <w:bodyDiv w:val="1"/>
      <w:marLeft w:val="0"/>
      <w:marRight w:val="0"/>
      <w:marTop w:val="0"/>
      <w:marBottom w:val="0"/>
      <w:divBdr>
        <w:top w:val="none" w:sz="0" w:space="0" w:color="auto"/>
        <w:left w:val="none" w:sz="0" w:space="0" w:color="auto"/>
        <w:bottom w:val="none" w:sz="0" w:space="0" w:color="auto"/>
        <w:right w:val="none" w:sz="0" w:space="0" w:color="auto"/>
      </w:divBdr>
    </w:div>
    <w:div w:id="572088977">
      <w:bodyDiv w:val="1"/>
      <w:marLeft w:val="0"/>
      <w:marRight w:val="0"/>
      <w:marTop w:val="0"/>
      <w:marBottom w:val="0"/>
      <w:divBdr>
        <w:top w:val="none" w:sz="0" w:space="0" w:color="auto"/>
        <w:left w:val="none" w:sz="0" w:space="0" w:color="auto"/>
        <w:bottom w:val="none" w:sz="0" w:space="0" w:color="auto"/>
        <w:right w:val="none" w:sz="0" w:space="0" w:color="auto"/>
      </w:divBdr>
    </w:div>
    <w:div w:id="573592589">
      <w:bodyDiv w:val="1"/>
      <w:marLeft w:val="0"/>
      <w:marRight w:val="0"/>
      <w:marTop w:val="0"/>
      <w:marBottom w:val="0"/>
      <w:divBdr>
        <w:top w:val="none" w:sz="0" w:space="0" w:color="auto"/>
        <w:left w:val="none" w:sz="0" w:space="0" w:color="auto"/>
        <w:bottom w:val="none" w:sz="0" w:space="0" w:color="auto"/>
        <w:right w:val="none" w:sz="0" w:space="0" w:color="auto"/>
      </w:divBdr>
      <w:divsChild>
        <w:div w:id="325478551">
          <w:marLeft w:val="504"/>
          <w:marRight w:val="0"/>
          <w:marTop w:val="58"/>
          <w:marBottom w:val="0"/>
          <w:divBdr>
            <w:top w:val="none" w:sz="0" w:space="0" w:color="auto"/>
            <w:left w:val="none" w:sz="0" w:space="0" w:color="auto"/>
            <w:bottom w:val="none" w:sz="0" w:space="0" w:color="auto"/>
            <w:right w:val="none" w:sz="0" w:space="0" w:color="auto"/>
          </w:divBdr>
        </w:div>
        <w:div w:id="1263106637">
          <w:marLeft w:val="504"/>
          <w:marRight w:val="0"/>
          <w:marTop w:val="58"/>
          <w:marBottom w:val="0"/>
          <w:divBdr>
            <w:top w:val="none" w:sz="0" w:space="0" w:color="auto"/>
            <w:left w:val="none" w:sz="0" w:space="0" w:color="auto"/>
            <w:bottom w:val="none" w:sz="0" w:space="0" w:color="auto"/>
            <w:right w:val="none" w:sz="0" w:space="0" w:color="auto"/>
          </w:divBdr>
        </w:div>
      </w:divsChild>
    </w:div>
    <w:div w:id="612133618">
      <w:bodyDiv w:val="1"/>
      <w:marLeft w:val="0"/>
      <w:marRight w:val="0"/>
      <w:marTop w:val="0"/>
      <w:marBottom w:val="0"/>
      <w:divBdr>
        <w:top w:val="none" w:sz="0" w:space="0" w:color="auto"/>
        <w:left w:val="none" w:sz="0" w:space="0" w:color="auto"/>
        <w:bottom w:val="none" w:sz="0" w:space="0" w:color="auto"/>
        <w:right w:val="none" w:sz="0" w:space="0" w:color="auto"/>
      </w:divBdr>
    </w:div>
    <w:div w:id="626274578">
      <w:bodyDiv w:val="1"/>
      <w:marLeft w:val="0"/>
      <w:marRight w:val="0"/>
      <w:marTop w:val="0"/>
      <w:marBottom w:val="0"/>
      <w:divBdr>
        <w:top w:val="none" w:sz="0" w:space="0" w:color="auto"/>
        <w:left w:val="none" w:sz="0" w:space="0" w:color="auto"/>
        <w:bottom w:val="none" w:sz="0" w:space="0" w:color="auto"/>
        <w:right w:val="none" w:sz="0" w:space="0" w:color="auto"/>
      </w:divBdr>
    </w:div>
    <w:div w:id="686906833">
      <w:bodyDiv w:val="1"/>
      <w:marLeft w:val="0"/>
      <w:marRight w:val="0"/>
      <w:marTop w:val="0"/>
      <w:marBottom w:val="0"/>
      <w:divBdr>
        <w:top w:val="none" w:sz="0" w:space="0" w:color="auto"/>
        <w:left w:val="none" w:sz="0" w:space="0" w:color="auto"/>
        <w:bottom w:val="none" w:sz="0" w:space="0" w:color="auto"/>
        <w:right w:val="none" w:sz="0" w:space="0" w:color="auto"/>
      </w:divBdr>
    </w:div>
    <w:div w:id="716012781">
      <w:bodyDiv w:val="1"/>
      <w:marLeft w:val="0"/>
      <w:marRight w:val="0"/>
      <w:marTop w:val="0"/>
      <w:marBottom w:val="0"/>
      <w:divBdr>
        <w:top w:val="none" w:sz="0" w:space="0" w:color="auto"/>
        <w:left w:val="none" w:sz="0" w:space="0" w:color="auto"/>
        <w:bottom w:val="none" w:sz="0" w:space="0" w:color="auto"/>
        <w:right w:val="none" w:sz="0" w:space="0" w:color="auto"/>
      </w:divBdr>
      <w:divsChild>
        <w:div w:id="965046221">
          <w:marLeft w:val="504"/>
          <w:marRight w:val="0"/>
          <w:marTop w:val="58"/>
          <w:marBottom w:val="0"/>
          <w:divBdr>
            <w:top w:val="none" w:sz="0" w:space="0" w:color="auto"/>
            <w:left w:val="none" w:sz="0" w:space="0" w:color="auto"/>
            <w:bottom w:val="none" w:sz="0" w:space="0" w:color="auto"/>
            <w:right w:val="none" w:sz="0" w:space="0" w:color="auto"/>
          </w:divBdr>
        </w:div>
      </w:divsChild>
    </w:div>
    <w:div w:id="726225712">
      <w:bodyDiv w:val="1"/>
      <w:marLeft w:val="0"/>
      <w:marRight w:val="0"/>
      <w:marTop w:val="0"/>
      <w:marBottom w:val="0"/>
      <w:divBdr>
        <w:top w:val="none" w:sz="0" w:space="0" w:color="auto"/>
        <w:left w:val="none" w:sz="0" w:space="0" w:color="auto"/>
        <w:bottom w:val="none" w:sz="0" w:space="0" w:color="auto"/>
        <w:right w:val="none" w:sz="0" w:space="0" w:color="auto"/>
      </w:divBdr>
    </w:div>
    <w:div w:id="733236952">
      <w:bodyDiv w:val="1"/>
      <w:marLeft w:val="0"/>
      <w:marRight w:val="0"/>
      <w:marTop w:val="0"/>
      <w:marBottom w:val="0"/>
      <w:divBdr>
        <w:top w:val="none" w:sz="0" w:space="0" w:color="auto"/>
        <w:left w:val="none" w:sz="0" w:space="0" w:color="auto"/>
        <w:bottom w:val="none" w:sz="0" w:space="0" w:color="auto"/>
        <w:right w:val="none" w:sz="0" w:space="0" w:color="auto"/>
      </w:divBdr>
    </w:div>
    <w:div w:id="855658718">
      <w:bodyDiv w:val="1"/>
      <w:marLeft w:val="0"/>
      <w:marRight w:val="0"/>
      <w:marTop w:val="0"/>
      <w:marBottom w:val="0"/>
      <w:divBdr>
        <w:top w:val="none" w:sz="0" w:space="0" w:color="auto"/>
        <w:left w:val="none" w:sz="0" w:space="0" w:color="auto"/>
        <w:bottom w:val="none" w:sz="0" w:space="0" w:color="auto"/>
        <w:right w:val="none" w:sz="0" w:space="0" w:color="auto"/>
      </w:divBdr>
      <w:divsChild>
        <w:div w:id="66850782">
          <w:marLeft w:val="504"/>
          <w:marRight w:val="0"/>
          <w:marTop w:val="58"/>
          <w:marBottom w:val="0"/>
          <w:divBdr>
            <w:top w:val="none" w:sz="0" w:space="0" w:color="auto"/>
            <w:left w:val="none" w:sz="0" w:space="0" w:color="auto"/>
            <w:bottom w:val="none" w:sz="0" w:space="0" w:color="auto"/>
            <w:right w:val="none" w:sz="0" w:space="0" w:color="auto"/>
          </w:divBdr>
        </w:div>
        <w:div w:id="1972704376">
          <w:marLeft w:val="504"/>
          <w:marRight w:val="0"/>
          <w:marTop w:val="58"/>
          <w:marBottom w:val="0"/>
          <w:divBdr>
            <w:top w:val="none" w:sz="0" w:space="0" w:color="auto"/>
            <w:left w:val="none" w:sz="0" w:space="0" w:color="auto"/>
            <w:bottom w:val="none" w:sz="0" w:space="0" w:color="auto"/>
            <w:right w:val="none" w:sz="0" w:space="0" w:color="auto"/>
          </w:divBdr>
        </w:div>
      </w:divsChild>
    </w:div>
    <w:div w:id="924652568">
      <w:bodyDiv w:val="1"/>
      <w:marLeft w:val="0"/>
      <w:marRight w:val="0"/>
      <w:marTop w:val="0"/>
      <w:marBottom w:val="0"/>
      <w:divBdr>
        <w:top w:val="none" w:sz="0" w:space="0" w:color="auto"/>
        <w:left w:val="none" w:sz="0" w:space="0" w:color="auto"/>
        <w:bottom w:val="none" w:sz="0" w:space="0" w:color="auto"/>
        <w:right w:val="none" w:sz="0" w:space="0" w:color="auto"/>
      </w:divBdr>
      <w:divsChild>
        <w:div w:id="880676249">
          <w:marLeft w:val="1166"/>
          <w:marRight w:val="0"/>
          <w:marTop w:val="0"/>
          <w:marBottom w:val="0"/>
          <w:divBdr>
            <w:top w:val="none" w:sz="0" w:space="0" w:color="auto"/>
            <w:left w:val="none" w:sz="0" w:space="0" w:color="auto"/>
            <w:bottom w:val="none" w:sz="0" w:space="0" w:color="auto"/>
            <w:right w:val="none" w:sz="0" w:space="0" w:color="auto"/>
          </w:divBdr>
        </w:div>
        <w:div w:id="1623462999">
          <w:marLeft w:val="1166"/>
          <w:marRight w:val="0"/>
          <w:marTop w:val="0"/>
          <w:marBottom w:val="0"/>
          <w:divBdr>
            <w:top w:val="none" w:sz="0" w:space="0" w:color="auto"/>
            <w:left w:val="none" w:sz="0" w:space="0" w:color="auto"/>
            <w:bottom w:val="none" w:sz="0" w:space="0" w:color="auto"/>
            <w:right w:val="none" w:sz="0" w:space="0" w:color="auto"/>
          </w:divBdr>
        </w:div>
        <w:div w:id="1625114485">
          <w:marLeft w:val="1166"/>
          <w:marRight w:val="0"/>
          <w:marTop w:val="0"/>
          <w:marBottom w:val="0"/>
          <w:divBdr>
            <w:top w:val="none" w:sz="0" w:space="0" w:color="auto"/>
            <w:left w:val="none" w:sz="0" w:space="0" w:color="auto"/>
            <w:bottom w:val="none" w:sz="0" w:space="0" w:color="auto"/>
            <w:right w:val="none" w:sz="0" w:space="0" w:color="auto"/>
          </w:divBdr>
        </w:div>
        <w:div w:id="1827823782">
          <w:marLeft w:val="1166"/>
          <w:marRight w:val="0"/>
          <w:marTop w:val="0"/>
          <w:marBottom w:val="0"/>
          <w:divBdr>
            <w:top w:val="none" w:sz="0" w:space="0" w:color="auto"/>
            <w:left w:val="none" w:sz="0" w:space="0" w:color="auto"/>
            <w:bottom w:val="none" w:sz="0" w:space="0" w:color="auto"/>
            <w:right w:val="none" w:sz="0" w:space="0" w:color="auto"/>
          </w:divBdr>
        </w:div>
      </w:divsChild>
    </w:div>
    <w:div w:id="938097492">
      <w:bodyDiv w:val="1"/>
      <w:marLeft w:val="0"/>
      <w:marRight w:val="0"/>
      <w:marTop w:val="0"/>
      <w:marBottom w:val="0"/>
      <w:divBdr>
        <w:top w:val="none" w:sz="0" w:space="0" w:color="auto"/>
        <w:left w:val="none" w:sz="0" w:space="0" w:color="auto"/>
        <w:bottom w:val="none" w:sz="0" w:space="0" w:color="auto"/>
        <w:right w:val="none" w:sz="0" w:space="0" w:color="auto"/>
      </w:divBdr>
    </w:div>
    <w:div w:id="948001384">
      <w:bodyDiv w:val="1"/>
      <w:marLeft w:val="0"/>
      <w:marRight w:val="0"/>
      <w:marTop w:val="0"/>
      <w:marBottom w:val="0"/>
      <w:divBdr>
        <w:top w:val="none" w:sz="0" w:space="0" w:color="auto"/>
        <w:left w:val="none" w:sz="0" w:space="0" w:color="auto"/>
        <w:bottom w:val="none" w:sz="0" w:space="0" w:color="auto"/>
        <w:right w:val="none" w:sz="0" w:space="0" w:color="auto"/>
      </w:divBdr>
    </w:div>
    <w:div w:id="973412769">
      <w:bodyDiv w:val="1"/>
      <w:marLeft w:val="0"/>
      <w:marRight w:val="0"/>
      <w:marTop w:val="0"/>
      <w:marBottom w:val="0"/>
      <w:divBdr>
        <w:top w:val="none" w:sz="0" w:space="0" w:color="auto"/>
        <w:left w:val="none" w:sz="0" w:space="0" w:color="auto"/>
        <w:bottom w:val="none" w:sz="0" w:space="0" w:color="auto"/>
        <w:right w:val="none" w:sz="0" w:space="0" w:color="auto"/>
      </w:divBdr>
    </w:div>
    <w:div w:id="1012300572">
      <w:bodyDiv w:val="1"/>
      <w:marLeft w:val="0"/>
      <w:marRight w:val="0"/>
      <w:marTop w:val="0"/>
      <w:marBottom w:val="0"/>
      <w:divBdr>
        <w:top w:val="none" w:sz="0" w:space="0" w:color="auto"/>
        <w:left w:val="none" w:sz="0" w:space="0" w:color="auto"/>
        <w:bottom w:val="none" w:sz="0" w:space="0" w:color="auto"/>
        <w:right w:val="none" w:sz="0" w:space="0" w:color="auto"/>
      </w:divBdr>
    </w:div>
    <w:div w:id="1058868873">
      <w:bodyDiv w:val="1"/>
      <w:marLeft w:val="0"/>
      <w:marRight w:val="0"/>
      <w:marTop w:val="0"/>
      <w:marBottom w:val="0"/>
      <w:divBdr>
        <w:top w:val="none" w:sz="0" w:space="0" w:color="auto"/>
        <w:left w:val="none" w:sz="0" w:space="0" w:color="auto"/>
        <w:bottom w:val="none" w:sz="0" w:space="0" w:color="auto"/>
        <w:right w:val="none" w:sz="0" w:space="0" w:color="auto"/>
      </w:divBdr>
    </w:div>
    <w:div w:id="1127506892">
      <w:bodyDiv w:val="1"/>
      <w:marLeft w:val="0"/>
      <w:marRight w:val="0"/>
      <w:marTop w:val="0"/>
      <w:marBottom w:val="0"/>
      <w:divBdr>
        <w:top w:val="none" w:sz="0" w:space="0" w:color="auto"/>
        <w:left w:val="none" w:sz="0" w:space="0" w:color="auto"/>
        <w:bottom w:val="none" w:sz="0" w:space="0" w:color="auto"/>
        <w:right w:val="none" w:sz="0" w:space="0" w:color="auto"/>
      </w:divBdr>
    </w:div>
    <w:div w:id="1208839527">
      <w:bodyDiv w:val="1"/>
      <w:marLeft w:val="0"/>
      <w:marRight w:val="0"/>
      <w:marTop w:val="0"/>
      <w:marBottom w:val="0"/>
      <w:divBdr>
        <w:top w:val="none" w:sz="0" w:space="0" w:color="auto"/>
        <w:left w:val="none" w:sz="0" w:space="0" w:color="auto"/>
        <w:bottom w:val="none" w:sz="0" w:space="0" w:color="auto"/>
        <w:right w:val="none" w:sz="0" w:space="0" w:color="auto"/>
      </w:divBdr>
    </w:div>
    <w:div w:id="1244335591">
      <w:bodyDiv w:val="1"/>
      <w:marLeft w:val="0"/>
      <w:marRight w:val="0"/>
      <w:marTop w:val="0"/>
      <w:marBottom w:val="0"/>
      <w:divBdr>
        <w:top w:val="none" w:sz="0" w:space="0" w:color="auto"/>
        <w:left w:val="none" w:sz="0" w:space="0" w:color="auto"/>
        <w:bottom w:val="none" w:sz="0" w:space="0" w:color="auto"/>
        <w:right w:val="none" w:sz="0" w:space="0" w:color="auto"/>
      </w:divBdr>
      <w:divsChild>
        <w:div w:id="823661771">
          <w:marLeft w:val="504"/>
          <w:marRight w:val="0"/>
          <w:marTop w:val="58"/>
          <w:marBottom w:val="0"/>
          <w:divBdr>
            <w:top w:val="none" w:sz="0" w:space="0" w:color="auto"/>
            <w:left w:val="none" w:sz="0" w:space="0" w:color="auto"/>
            <w:bottom w:val="none" w:sz="0" w:space="0" w:color="auto"/>
            <w:right w:val="none" w:sz="0" w:space="0" w:color="auto"/>
          </w:divBdr>
        </w:div>
        <w:div w:id="950160543">
          <w:marLeft w:val="504"/>
          <w:marRight w:val="0"/>
          <w:marTop w:val="58"/>
          <w:marBottom w:val="0"/>
          <w:divBdr>
            <w:top w:val="none" w:sz="0" w:space="0" w:color="auto"/>
            <w:left w:val="none" w:sz="0" w:space="0" w:color="auto"/>
            <w:bottom w:val="none" w:sz="0" w:space="0" w:color="auto"/>
            <w:right w:val="none" w:sz="0" w:space="0" w:color="auto"/>
          </w:divBdr>
        </w:div>
      </w:divsChild>
    </w:div>
    <w:div w:id="1335448712">
      <w:bodyDiv w:val="1"/>
      <w:marLeft w:val="0"/>
      <w:marRight w:val="0"/>
      <w:marTop w:val="0"/>
      <w:marBottom w:val="0"/>
      <w:divBdr>
        <w:top w:val="none" w:sz="0" w:space="0" w:color="auto"/>
        <w:left w:val="none" w:sz="0" w:space="0" w:color="auto"/>
        <w:bottom w:val="none" w:sz="0" w:space="0" w:color="auto"/>
        <w:right w:val="none" w:sz="0" w:space="0" w:color="auto"/>
      </w:divBdr>
    </w:div>
    <w:div w:id="1348942869">
      <w:bodyDiv w:val="1"/>
      <w:marLeft w:val="0"/>
      <w:marRight w:val="0"/>
      <w:marTop w:val="0"/>
      <w:marBottom w:val="0"/>
      <w:divBdr>
        <w:top w:val="none" w:sz="0" w:space="0" w:color="auto"/>
        <w:left w:val="none" w:sz="0" w:space="0" w:color="auto"/>
        <w:bottom w:val="none" w:sz="0" w:space="0" w:color="auto"/>
        <w:right w:val="none" w:sz="0" w:space="0" w:color="auto"/>
      </w:divBdr>
    </w:div>
    <w:div w:id="1469787034">
      <w:bodyDiv w:val="1"/>
      <w:marLeft w:val="0"/>
      <w:marRight w:val="0"/>
      <w:marTop w:val="0"/>
      <w:marBottom w:val="0"/>
      <w:divBdr>
        <w:top w:val="none" w:sz="0" w:space="0" w:color="auto"/>
        <w:left w:val="none" w:sz="0" w:space="0" w:color="auto"/>
        <w:bottom w:val="none" w:sz="0" w:space="0" w:color="auto"/>
        <w:right w:val="none" w:sz="0" w:space="0" w:color="auto"/>
      </w:divBdr>
    </w:div>
    <w:div w:id="1494838850">
      <w:bodyDiv w:val="1"/>
      <w:marLeft w:val="0"/>
      <w:marRight w:val="0"/>
      <w:marTop w:val="0"/>
      <w:marBottom w:val="0"/>
      <w:divBdr>
        <w:top w:val="none" w:sz="0" w:space="0" w:color="auto"/>
        <w:left w:val="none" w:sz="0" w:space="0" w:color="auto"/>
        <w:bottom w:val="none" w:sz="0" w:space="0" w:color="auto"/>
        <w:right w:val="none" w:sz="0" w:space="0" w:color="auto"/>
      </w:divBdr>
    </w:div>
    <w:div w:id="1516462767">
      <w:bodyDiv w:val="1"/>
      <w:marLeft w:val="0"/>
      <w:marRight w:val="0"/>
      <w:marTop w:val="0"/>
      <w:marBottom w:val="0"/>
      <w:divBdr>
        <w:top w:val="none" w:sz="0" w:space="0" w:color="auto"/>
        <w:left w:val="none" w:sz="0" w:space="0" w:color="auto"/>
        <w:bottom w:val="none" w:sz="0" w:space="0" w:color="auto"/>
        <w:right w:val="none" w:sz="0" w:space="0" w:color="auto"/>
      </w:divBdr>
    </w:div>
    <w:div w:id="1524056812">
      <w:bodyDiv w:val="1"/>
      <w:marLeft w:val="0"/>
      <w:marRight w:val="0"/>
      <w:marTop w:val="0"/>
      <w:marBottom w:val="0"/>
      <w:divBdr>
        <w:top w:val="none" w:sz="0" w:space="0" w:color="auto"/>
        <w:left w:val="none" w:sz="0" w:space="0" w:color="auto"/>
        <w:bottom w:val="none" w:sz="0" w:space="0" w:color="auto"/>
        <w:right w:val="none" w:sz="0" w:space="0" w:color="auto"/>
      </w:divBdr>
      <w:divsChild>
        <w:div w:id="1189369477">
          <w:marLeft w:val="504"/>
          <w:marRight w:val="0"/>
          <w:marTop w:val="58"/>
          <w:marBottom w:val="0"/>
          <w:divBdr>
            <w:top w:val="none" w:sz="0" w:space="0" w:color="auto"/>
            <w:left w:val="none" w:sz="0" w:space="0" w:color="auto"/>
            <w:bottom w:val="none" w:sz="0" w:space="0" w:color="auto"/>
            <w:right w:val="none" w:sz="0" w:space="0" w:color="auto"/>
          </w:divBdr>
        </w:div>
      </w:divsChild>
    </w:div>
    <w:div w:id="1591036449">
      <w:bodyDiv w:val="1"/>
      <w:marLeft w:val="0"/>
      <w:marRight w:val="0"/>
      <w:marTop w:val="0"/>
      <w:marBottom w:val="0"/>
      <w:divBdr>
        <w:top w:val="none" w:sz="0" w:space="0" w:color="auto"/>
        <w:left w:val="none" w:sz="0" w:space="0" w:color="auto"/>
        <w:bottom w:val="none" w:sz="0" w:space="0" w:color="auto"/>
        <w:right w:val="none" w:sz="0" w:space="0" w:color="auto"/>
      </w:divBdr>
    </w:div>
    <w:div w:id="1660763742">
      <w:bodyDiv w:val="1"/>
      <w:marLeft w:val="0"/>
      <w:marRight w:val="0"/>
      <w:marTop w:val="0"/>
      <w:marBottom w:val="0"/>
      <w:divBdr>
        <w:top w:val="none" w:sz="0" w:space="0" w:color="auto"/>
        <w:left w:val="none" w:sz="0" w:space="0" w:color="auto"/>
        <w:bottom w:val="none" w:sz="0" w:space="0" w:color="auto"/>
        <w:right w:val="none" w:sz="0" w:space="0" w:color="auto"/>
      </w:divBdr>
    </w:div>
    <w:div w:id="1691418869">
      <w:bodyDiv w:val="1"/>
      <w:marLeft w:val="0"/>
      <w:marRight w:val="0"/>
      <w:marTop w:val="0"/>
      <w:marBottom w:val="0"/>
      <w:divBdr>
        <w:top w:val="none" w:sz="0" w:space="0" w:color="auto"/>
        <w:left w:val="none" w:sz="0" w:space="0" w:color="auto"/>
        <w:bottom w:val="none" w:sz="0" w:space="0" w:color="auto"/>
        <w:right w:val="none" w:sz="0" w:space="0" w:color="auto"/>
      </w:divBdr>
    </w:div>
    <w:div w:id="1709254161">
      <w:bodyDiv w:val="1"/>
      <w:marLeft w:val="0"/>
      <w:marRight w:val="0"/>
      <w:marTop w:val="0"/>
      <w:marBottom w:val="0"/>
      <w:divBdr>
        <w:top w:val="none" w:sz="0" w:space="0" w:color="auto"/>
        <w:left w:val="none" w:sz="0" w:space="0" w:color="auto"/>
        <w:bottom w:val="none" w:sz="0" w:space="0" w:color="auto"/>
        <w:right w:val="none" w:sz="0" w:space="0" w:color="auto"/>
      </w:divBdr>
    </w:div>
    <w:div w:id="1765345486">
      <w:bodyDiv w:val="1"/>
      <w:marLeft w:val="0"/>
      <w:marRight w:val="0"/>
      <w:marTop w:val="0"/>
      <w:marBottom w:val="0"/>
      <w:divBdr>
        <w:top w:val="none" w:sz="0" w:space="0" w:color="auto"/>
        <w:left w:val="none" w:sz="0" w:space="0" w:color="auto"/>
        <w:bottom w:val="none" w:sz="0" w:space="0" w:color="auto"/>
        <w:right w:val="none" w:sz="0" w:space="0" w:color="auto"/>
      </w:divBdr>
    </w:div>
    <w:div w:id="1876851074">
      <w:bodyDiv w:val="1"/>
      <w:marLeft w:val="0"/>
      <w:marRight w:val="0"/>
      <w:marTop w:val="0"/>
      <w:marBottom w:val="0"/>
      <w:divBdr>
        <w:top w:val="none" w:sz="0" w:space="0" w:color="auto"/>
        <w:left w:val="none" w:sz="0" w:space="0" w:color="auto"/>
        <w:bottom w:val="none" w:sz="0" w:space="0" w:color="auto"/>
        <w:right w:val="none" w:sz="0" w:space="0" w:color="auto"/>
      </w:divBdr>
    </w:div>
    <w:div w:id="1894924743">
      <w:bodyDiv w:val="1"/>
      <w:marLeft w:val="0"/>
      <w:marRight w:val="0"/>
      <w:marTop w:val="0"/>
      <w:marBottom w:val="0"/>
      <w:divBdr>
        <w:top w:val="none" w:sz="0" w:space="0" w:color="auto"/>
        <w:left w:val="none" w:sz="0" w:space="0" w:color="auto"/>
        <w:bottom w:val="none" w:sz="0" w:space="0" w:color="auto"/>
        <w:right w:val="none" w:sz="0" w:space="0" w:color="auto"/>
      </w:divBdr>
    </w:div>
    <w:div w:id="1896967169">
      <w:bodyDiv w:val="1"/>
      <w:marLeft w:val="0"/>
      <w:marRight w:val="0"/>
      <w:marTop w:val="0"/>
      <w:marBottom w:val="0"/>
      <w:divBdr>
        <w:top w:val="none" w:sz="0" w:space="0" w:color="auto"/>
        <w:left w:val="none" w:sz="0" w:space="0" w:color="auto"/>
        <w:bottom w:val="none" w:sz="0" w:space="0" w:color="auto"/>
        <w:right w:val="none" w:sz="0" w:space="0" w:color="auto"/>
      </w:divBdr>
      <w:divsChild>
        <w:div w:id="1163275510">
          <w:marLeft w:val="504"/>
          <w:marRight w:val="0"/>
          <w:marTop w:val="58"/>
          <w:marBottom w:val="0"/>
          <w:divBdr>
            <w:top w:val="none" w:sz="0" w:space="0" w:color="auto"/>
            <w:left w:val="none" w:sz="0" w:space="0" w:color="auto"/>
            <w:bottom w:val="none" w:sz="0" w:space="0" w:color="auto"/>
            <w:right w:val="none" w:sz="0" w:space="0" w:color="auto"/>
          </w:divBdr>
        </w:div>
      </w:divsChild>
    </w:div>
    <w:div w:id="1903443526">
      <w:bodyDiv w:val="1"/>
      <w:marLeft w:val="0"/>
      <w:marRight w:val="0"/>
      <w:marTop w:val="0"/>
      <w:marBottom w:val="0"/>
      <w:divBdr>
        <w:top w:val="none" w:sz="0" w:space="0" w:color="auto"/>
        <w:left w:val="none" w:sz="0" w:space="0" w:color="auto"/>
        <w:bottom w:val="none" w:sz="0" w:space="0" w:color="auto"/>
        <w:right w:val="none" w:sz="0" w:space="0" w:color="auto"/>
      </w:divBdr>
    </w:div>
    <w:div w:id="1927494875">
      <w:bodyDiv w:val="1"/>
      <w:marLeft w:val="0"/>
      <w:marRight w:val="0"/>
      <w:marTop w:val="0"/>
      <w:marBottom w:val="0"/>
      <w:divBdr>
        <w:top w:val="none" w:sz="0" w:space="0" w:color="auto"/>
        <w:left w:val="none" w:sz="0" w:space="0" w:color="auto"/>
        <w:bottom w:val="none" w:sz="0" w:space="0" w:color="auto"/>
        <w:right w:val="none" w:sz="0" w:space="0" w:color="auto"/>
      </w:divBdr>
    </w:div>
    <w:div w:id="1932469450">
      <w:bodyDiv w:val="1"/>
      <w:marLeft w:val="0"/>
      <w:marRight w:val="0"/>
      <w:marTop w:val="0"/>
      <w:marBottom w:val="0"/>
      <w:divBdr>
        <w:top w:val="none" w:sz="0" w:space="0" w:color="auto"/>
        <w:left w:val="none" w:sz="0" w:space="0" w:color="auto"/>
        <w:bottom w:val="none" w:sz="0" w:space="0" w:color="auto"/>
        <w:right w:val="none" w:sz="0" w:space="0" w:color="auto"/>
      </w:divBdr>
      <w:divsChild>
        <w:div w:id="499463451">
          <w:marLeft w:val="504"/>
          <w:marRight w:val="0"/>
          <w:marTop w:val="58"/>
          <w:marBottom w:val="0"/>
          <w:divBdr>
            <w:top w:val="none" w:sz="0" w:space="0" w:color="auto"/>
            <w:left w:val="none" w:sz="0" w:space="0" w:color="auto"/>
            <w:bottom w:val="none" w:sz="0" w:space="0" w:color="auto"/>
            <w:right w:val="none" w:sz="0" w:space="0" w:color="auto"/>
          </w:divBdr>
        </w:div>
      </w:divsChild>
    </w:div>
    <w:div w:id="1950233515">
      <w:bodyDiv w:val="1"/>
      <w:marLeft w:val="0"/>
      <w:marRight w:val="0"/>
      <w:marTop w:val="0"/>
      <w:marBottom w:val="0"/>
      <w:divBdr>
        <w:top w:val="none" w:sz="0" w:space="0" w:color="auto"/>
        <w:left w:val="none" w:sz="0" w:space="0" w:color="auto"/>
        <w:bottom w:val="none" w:sz="0" w:space="0" w:color="auto"/>
        <w:right w:val="none" w:sz="0" w:space="0" w:color="auto"/>
      </w:divBdr>
    </w:div>
    <w:div w:id="1973510360">
      <w:bodyDiv w:val="1"/>
      <w:marLeft w:val="0"/>
      <w:marRight w:val="0"/>
      <w:marTop w:val="0"/>
      <w:marBottom w:val="0"/>
      <w:divBdr>
        <w:top w:val="none" w:sz="0" w:space="0" w:color="auto"/>
        <w:left w:val="none" w:sz="0" w:space="0" w:color="auto"/>
        <w:bottom w:val="none" w:sz="0" w:space="0" w:color="auto"/>
        <w:right w:val="none" w:sz="0" w:space="0" w:color="auto"/>
      </w:divBdr>
    </w:div>
    <w:div w:id="1978140460">
      <w:bodyDiv w:val="1"/>
      <w:marLeft w:val="0"/>
      <w:marRight w:val="0"/>
      <w:marTop w:val="0"/>
      <w:marBottom w:val="0"/>
      <w:divBdr>
        <w:top w:val="none" w:sz="0" w:space="0" w:color="auto"/>
        <w:left w:val="none" w:sz="0" w:space="0" w:color="auto"/>
        <w:bottom w:val="none" w:sz="0" w:space="0" w:color="auto"/>
        <w:right w:val="none" w:sz="0" w:space="0" w:color="auto"/>
      </w:divBdr>
    </w:div>
    <w:div w:id="1987003359">
      <w:bodyDiv w:val="1"/>
      <w:marLeft w:val="0"/>
      <w:marRight w:val="0"/>
      <w:marTop w:val="0"/>
      <w:marBottom w:val="0"/>
      <w:divBdr>
        <w:top w:val="none" w:sz="0" w:space="0" w:color="auto"/>
        <w:left w:val="none" w:sz="0" w:space="0" w:color="auto"/>
        <w:bottom w:val="none" w:sz="0" w:space="0" w:color="auto"/>
        <w:right w:val="none" w:sz="0" w:space="0" w:color="auto"/>
      </w:divBdr>
    </w:div>
    <w:div w:id="209381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svg"/></Relationships>
</file>

<file path=word/_rels/footer2.xml.rels><?xml version="1.0" encoding="UTF-8" standalone="yes"?>
<Relationships xmlns="http://schemas.openxmlformats.org/package/2006/relationships"><Relationship Id="rId2" Type="http://schemas.openxmlformats.org/officeDocument/2006/relationships/image" Target="media/image7.emf"/><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Template\TEMPLATE_INTERNE_DOC.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2B8B44C2A757498728C6595EE5359B" ma:contentTypeVersion="3" ma:contentTypeDescription="Crée un document." ma:contentTypeScope="" ma:versionID="372702606df19e8e73340e165abbbb7d">
  <xsd:schema xmlns:xsd="http://www.w3.org/2001/XMLSchema" xmlns:xs="http://www.w3.org/2001/XMLSchema" xmlns:p="http://schemas.microsoft.com/office/2006/metadata/properties" xmlns:ns2="5e187fcf-b7cb-40e5-8e0a-2cfa2b7b565c" targetNamespace="http://schemas.microsoft.com/office/2006/metadata/properties" ma:root="true" ma:fieldsID="d8ec4626c40e7da8ac43e68bf2b4d269" ns2:_="">
    <xsd:import namespace="5e187fcf-b7cb-40e5-8e0a-2cfa2b7b565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187fcf-b7cb-40e5-8e0a-2cfa2b7b5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C161E3-7645-40DB-AEF2-34CC5BCB357D}">
  <ds:schemaRefs>
    <ds:schemaRef ds:uri="http://schemas.openxmlformats.org/officeDocument/2006/bibliography"/>
  </ds:schemaRefs>
</ds:datastoreItem>
</file>

<file path=customXml/itemProps2.xml><?xml version="1.0" encoding="utf-8"?>
<ds:datastoreItem xmlns:ds="http://schemas.openxmlformats.org/officeDocument/2006/customXml" ds:itemID="{F51BA673-60B0-4E86-9A44-1A554DEF200E}"/>
</file>

<file path=customXml/itemProps3.xml><?xml version="1.0" encoding="utf-8"?>
<ds:datastoreItem xmlns:ds="http://schemas.openxmlformats.org/officeDocument/2006/customXml" ds:itemID="{FB06F185-0796-441F-B0DE-B9BE36E0433A}">
  <ds:schemaRefs>
    <ds:schemaRef ds:uri="http://schemas.microsoft.com/sharepoint/v3/contenttype/forms"/>
  </ds:schemaRefs>
</ds:datastoreItem>
</file>

<file path=customXml/itemProps4.xml><?xml version="1.0" encoding="utf-8"?>
<ds:datastoreItem xmlns:ds="http://schemas.openxmlformats.org/officeDocument/2006/customXml" ds:itemID="{D9B7096E-ABE2-4916-865C-619E17D736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TEMPLATE_INTERNE_DOC.dotx</Template>
  <TotalTime>15218</TotalTime>
  <Pages>22</Pages>
  <Words>5995</Words>
  <Characters>34173</Characters>
  <Application>Microsoft Office Word</Application>
  <DocSecurity>0</DocSecurity>
  <Lines>284</Lines>
  <Paragraphs>80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DOC</vt:lpstr>
      <vt:lpstr>AUDIT-IT</vt:lpstr>
    </vt:vector>
  </TitlesOfParts>
  <Company>Hewlett-Packard</Company>
  <LinksUpToDate>false</LinksUpToDate>
  <CharactersWithSpaces>40088</CharactersWithSpaces>
  <SharedDoc>false</SharedDoc>
  <HLinks>
    <vt:vector size="522" baseType="variant">
      <vt:variant>
        <vt:i4>2162710</vt:i4>
      </vt:variant>
      <vt:variant>
        <vt:i4>450</vt:i4>
      </vt:variant>
      <vt:variant>
        <vt:i4>0</vt:i4>
      </vt:variant>
      <vt:variant>
        <vt:i4>5</vt:i4>
      </vt:variant>
      <vt:variant>
        <vt:lpwstr/>
      </vt:variant>
      <vt:variant>
        <vt:lpwstr>_Processus_de_Recrutement</vt:lpwstr>
      </vt:variant>
      <vt:variant>
        <vt:i4>7929947</vt:i4>
      </vt:variant>
      <vt:variant>
        <vt:i4>447</vt:i4>
      </vt:variant>
      <vt:variant>
        <vt:i4>0</vt:i4>
      </vt:variant>
      <vt:variant>
        <vt:i4>5</vt:i4>
      </vt:variant>
      <vt:variant>
        <vt:lpwstr/>
      </vt:variant>
      <vt:variant>
        <vt:lpwstr>_Configurer_les_évènements</vt:lpwstr>
      </vt:variant>
      <vt:variant>
        <vt:i4>262203</vt:i4>
      </vt:variant>
      <vt:variant>
        <vt:i4>444</vt:i4>
      </vt:variant>
      <vt:variant>
        <vt:i4>0</vt:i4>
      </vt:variant>
      <vt:variant>
        <vt:i4>5</vt:i4>
      </vt:variant>
      <vt:variant>
        <vt:lpwstr/>
      </vt:variant>
      <vt:variant>
        <vt:lpwstr>_Positionner</vt:lpwstr>
      </vt:variant>
      <vt:variant>
        <vt:i4>6094894</vt:i4>
      </vt:variant>
      <vt:variant>
        <vt:i4>441</vt:i4>
      </vt:variant>
      <vt:variant>
        <vt:i4>0</vt:i4>
      </vt:variant>
      <vt:variant>
        <vt:i4>5</vt:i4>
      </vt:variant>
      <vt:variant>
        <vt:lpwstr/>
      </vt:variant>
      <vt:variant>
        <vt:lpwstr>_Positionner_Candidats_/</vt:lpwstr>
      </vt:variant>
      <vt:variant>
        <vt:i4>6422597</vt:i4>
      </vt:variant>
      <vt:variant>
        <vt:i4>438</vt:i4>
      </vt:variant>
      <vt:variant>
        <vt:i4>0</vt:i4>
      </vt:variant>
      <vt:variant>
        <vt:i4>5</vt:i4>
      </vt:variant>
      <vt:variant>
        <vt:lpwstr/>
      </vt:variant>
      <vt:variant>
        <vt:lpwstr>_Qualifier</vt:lpwstr>
      </vt:variant>
      <vt:variant>
        <vt:i4>720990</vt:i4>
      </vt:variant>
      <vt:variant>
        <vt:i4>435</vt:i4>
      </vt:variant>
      <vt:variant>
        <vt:i4>0</vt:i4>
      </vt:variant>
      <vt:variant>
        <vt:i4>5</vt:i4>
      </vt:variant>
      <vt:variant>
        <vt:lpwstr/>
      </vt:variant>
      <vt:variant>
        <vt:lpwstr>_Positionner_Candidats/Ressources</vt:lpwstr>
      </vt:variant>
      <vt:variant>
        <vt:i4>7864405</vt:i4>
      </vt:variant>
      <vt:variant>
        <vt:i4>432</vt:i4>
      </vt:variant>
      <vt:variant>
        <vt:i4>0</vt:i4>
      </vt:variant>
      <vt:variant>
        <vt:i4>5</vt:i4>
      </vt:variant>
      <vt:variant>
        <vt:lpwstr/>
      </vt:variant>
      <vt:variant>
        <vt:lpwstr>_Besoin</vt:lpwstr>
      </vt:variant>
      <vt:variant>
        <vt:i4>12779639</vt:i4>
      </vt:variant>
      <vt:variant>
        <vt:i4>429</vt:i4>
      </vt:variant>
      <vt:variant>
        <vt:i4>0</vt:i4>
      </vt:variant>
      <vt:variant>
        <vt:i4>5</vt:i4>
      </vt:variant>
      <vt:variant>
        <vt:lpwstr/>
      </vt:variant>
      <vt:variant>
        <vt:lpwstr>_Transférer_un_contact</vt:lpwstr>
      </vt:variant>
      <vt:variant>
        <vt:i4>1572903</vt:i4>
      </vt:variant>
      <vt:variant>
        <vt:i4>426</vt:i4>
      </vt:variant>
      <vt:variant>
        <vt:i4>0</vt:i4>
      </vt:variant>
      <vt:variant>
        <vt:i4>5</vt:i4>
      </vt:variant>
      <vt:variant>
        <vt:lpwstr/>
      </vt:variant>
      <vt:variant>
        <vt:lpwstr>_Contact</vt:lpwstr>
      </vt:variant>
      <vt:variant>
        <vt:i4>852015</vt:i4>
      </vt:variant>
      <vt:variant>
        <vt:i4>423</vt:i4>
      </vt:variant>
      <vt:variant>
        <vt:i4>0</vt:i4>
      </vt:variant>
      <vt:variant>
        <vt:i4>5</vt:i4>
      </vt:variant>
      <vt:variant>
        <vt:lpwstr/>
      </vt:variant>
      <vt:variant>
        <vt:lpwstr>_Service</vt:lpwstr>
      </vt:variant>
      <vt:variant>
        <vt:i4>852015</vt:i4>
      </vt:variant>
      <vt:variant>
        <vt:i4>420</vt:i4>
      </vt:variant>
      <vt:variant>
        <vt:i4>0</vt:i4>
      </vt:variant>
      <vt:variant>
        <vt:i4>5</vt:i4>
      </vt:variant>
      <vt:variant>
        <vt:lpwstr/>
      </vt:variant>
      <vt:variant>
        <vt:lpwstr>_Service</vt:lpwstr>
      </vt:variant>
      <vt:variant>
        <vt:i4>4522063</vt:i4>
      </vt:variant>
      <vt:variant>
        <vt:i4>417</vt:i4>
      </vt:variant>
      <vt:variant>
        <vt:i4>0</vt:i4>
      </vt:variant>
      <vt:variant>
        <vt:i4>5</vt:i4>
      </vt:variant>
      <vt:variant>
        <vt:lpwstr/>
      </vt:variant>
      <vt:variant>
        <vt:lpwstr>_Statut_Client</vt:lpwstr>
      </vt:variant>
      <vt:variant>
        <vt:i4>10944522</vt:i4>
      </vt:variant>
      <vt:variant>
        <vt:i4>414</vt:i4>
      </vt:variant>
      <vt:variant>
        <vt:i4>0</vt:i4>
      </vt:variant>
      <vt:variant>
        <vt:i4>5</vt:i4>
      </vt:variant>
      <vt:variant>
        <vt:lpwstr/>
      </vt:variant>
      <vt:variant>
        <vt:lpwstr>_Créer_de_Besoin</vt:lpwstr>
      </vt:variant>
      <vt:variant>
        <vt:i4>3735574</vt:i4>
      </vt:variant>
      <vt:variant>
        <vt:i4>411</vt:i4>
      </vt:variant>
      <vt:variant>
        <vt:i4>0</vt:i4>
      </vt:variant>
      <vt:variant>
        <vt:i4>5</vt:i4>
      </vt:variant>
      <vt:variant>
        <vt:lpwstr/>
      </vt:variant>
      <vt:variant>
        <vt:lpwstr>_Ajout_de_Contact</vt:lpwstr>
      </vt:variant>
      <vt:variant>
        <vt:i4>3211282</vt:i4>
      </vt:variant>
      <vt:variant>
        <vt:i4>408</vt:i4>
      </vt:variant>
      <vt:variant>
        <vt:i4>0</vt:i4>
      </vt:variant>
      <vt:variant>
        <vt:i4>5</vt:i4>
      </vt:variant>
      <vt:variant>
        <vt:lpwstr/>
      </vt:variant>
      <vt:variant>
        <vt:lpwstr>_Ajout_de_Service</vt:lpwstr>
      </vt:variant>
      <vt:variant>
        <vt:i4>4194404</vt:i4>
      </vt:variant>
      <vt:variant>
        <vt:i4>405</vt:i4>
      </vt:variant>
      <vt:variant>
        <vt:i4>0</vt:i4>
      </vt:variant>
      <vt:variant>
        <vt:i4>5</vt:i4>
      </vt:variant>
      <vt:variant>
        <vt:lpwstr/>
      </vt:variant>
      <vt:variant>
        <vt:lpwstr>_Gestion_de_Droits</vt:lpwstr>
      </vt:variant>
      <vt:variant>
        <vt:i4>7667806</vt:i4>
      </vt:variant>
      <vt:variant>
        <vt:i4>402</vt:i4>
      </vt:variant>
      <vt:variant>
        <vt:i4>0</vt:i4>
      </vt:variant>
      <vt:variant>
        <vt:i4>5</vt:i4>
      </vt:variant>
      <vt:variant>
        <vt:lpwstr/>
      </vt:variant>
      <vt:variant>
        <vt:lpwstr>_Positionnement</vt:lpwstr>
      </vt:variant>
      <vt:variant>
        <vt:i4>4194404</vt:i4>
      </vt:variant>
      <vt:variant>
        <vt:i4>399</vt:i4>
      </vt:variant>
      <vt:variant>
        <vt:i4>0</vt:i4>
      </vt:variant>
      <vt:variant>
        <vt:i4>5</vt:i4>
      </vt:variant>
      <vt:variant>
        <vt:lpwstr/>
      </vt:variant>
      <vt:variant>
        <vt:lpwstr>_Gestion_de_Droits</vt:lpwstr>
      </vt:variant>
      <vt:variant>
        <vt:i4>7733460</vt:i4>
      </vt:variant>
      <vt:variant>
        <vt:i4>396</vt:i4>
      </vt:variant>
      <vt:variant>
        <vt:i4>0</vt:i4>
      </vt:variant>
      <vt:variant>
        <vt:i4>5</vt:i4>
      </vt:variant>
      <vt:variant>
        <vt:lpwstr/>
      </vt:variant>
      <vt:variant>
        <vt:lpwstr>_Mettre_à_jour</vt:lpwstr>
      </vt:variant>
      <vt:variant>
        <vt:i4>6881359</vt:i4>
      </vt:variant>
      <vt:variant>
        <vt:i4>393</vt:i4>
      </vt:variant>
      <vt:variant>
        <vt:i4>0</vt:i4>
      </vt:variant>
      <vt:variant>
        <vt:i4>5</vt:i4>
      </vt:variant>
      <vt:variant>
        <vt:lpwstr/>
      </vt:variant>
      <vt:variant>
        <vt:lpwstr>_Editer</vt:lpwstr>
      </vt:variant>
      <vt:variant>
        <vt:i4>6881359</vt:i4>
      </vt:variant>
      <vt:variant>
        <vt:i4>390</vt:i4>
      </vt:variant>
      <vt:variant>
        <vt:i4>0</vt:i4>
      </vt:variant>
      <vt:variant>
        <vt:i4>5</vt:i4>
      </vt:variant>
      <vt:variant>
        <vt:lpwstr/>
      </vt:variant>
      <vt:variant>
        <vt:lpwstr>_Editer</vt:lpwstr>
      </vt:variant>
      <vt:variant>
        <vt:i4>4194404</vt:i4>
      </vt:variant>
      <vt:variant>
        <vt:i4>387</vt:i4>
      </vt:variant>
      <vt:variant>
        <vt:i4>0</vt:i4>
      </vt:variant>
      <vt:variant>
        <vt:i4>5</vt:i4>
      </vt:variant>
      <vt:variant>
        <vt:lpwstr/>
      </vt:variant>
      <vt:variant>
        <vt:lpwstr>_Gestion_de_Droits</vt:lpwstr>
      </vt:variant>
      <vt:variant>
        <vt:i4>4194404</vt:i4>
      </vt:variant>
      <vt:variant>
        <vt:i4>384</vt:i4>
      </vt:variant>
      <vt:variant>
        <vt:i4>0</vt:i4>
      </vt:variant>
      <vt:variant>
        <vt:i4>5</vt:i4>
      </vt:variant>
      <vt:variant>
        <vt:lpwstr/>
      </vt:variant>
      <vt:variant>
        <vt:lpwstr>_Gestion_de_Droits</vt:lpwstr>
      </vt:variant>
      <vt:variant>
        <vt:i4>4522063</vt:i4>
      </vt:variant>
      <vt:variant>
        <vt:i4>381</vt:i4>
      </vt:variant>
      <vt:variant>
        <vt:i4>0</vt:i4>
      </vt:variant>
      <vt:variant>
        <vt:i4>5</vt:i4>
      </vt:variant>
      <vt:variant>
        <vt:lpwstr/>
      </vt:variant>
      <vt:variant>
        <vt:lpwstr>_Statut_Client</vt:lpwstr>
      </vt:variant>
      <vt:variant>
        <vt:i4>1703989</vt:i4>
      </vt:variant>
      <vt:variant>
        <vt:i4>374</vt:i4>
      </vt:variant>
      <vt:variant>
        <vt:i4>0</vt:i4>
      </vt:variant>
      <vt:variant>
        <vt:i4>5</vt:i4>
      </vt:variant>
      <vt:variant>
        <vt:lpwstr/>
      </vt:variant>
      <vt:variant>
        <vt:lpwstr>_Toc122016792</vt:lpwstr>
      </vt:variant>
      <vt:variant>
        <vt:i4>1703989</vt:i4>
      </vt:variant>
      <vt:variant>
        <vt:i4>368</vt:i4>
      </vt:variant>
      <vt:variant>
        <vt:i4>0</vt:i4>
      </vt:variant>
      <vt:variant>
        <vt:i4>5</vt:i4>
      </vt:variant>
      <vt:variant>
        <vt:lpwstr/>
      </vt:variant>
      <vt:variant>
        <vt:lpwstr>_Toc122016791</vt:lpwstr>
      </vt:variant>
      <vt:variant>
        <vt:i4>1703989</vt:i4>
      </vt:variant>
      <vt:variant>
        <vt:i4>362</vt:i4>
      </vt:variant>
      <vt:variant>
        <vt:i4>0</vt:i4>
      </vt:variant>
      <vt:variant>
        <vt:i4>5</vt:i4>
      </vt:variant>
      <vt:variant>
        <vt:lpwstr/>
      </vt:variant>
      <vt:variant>
        <vt:lpwstr>_Toc122016790</vt:lpwstr>
      </vt:variant>
      <vt:variant>
        <vt:i4>1769525</vt:i4>
      </vt:variant>
      <vt:variant>
        <vt:i4>356</vt:i4>
      </vt:variant>
      <vt:variant>
        <vt:i4>0</vt:i4>
      </vt:variant>
      <vt:variant>
        <vt:i4>5</vt:i4>
      </vt:variant>
      <vt:variant>
        <vt:lpwstr/>
      </vt:variant>
      <vt:variant>
        <vt:lpwstr>_Toc122016789</vt:lpwstr>
      </vt:variant>
      <vt:variant>
        <vt:i4>1769525</vt:i4>
      </vt:variant>
      <vt:variant>
        <vt:i4>350</vt:i4>
      </vt:variant>
      <vt:variant>
        <vt:i4>0</vt:i4>
      </vt:variant>
      <vt:variant>
        <vt:i4>5</vt:i4>
      </vt:variant>
      <vt:variant>
        <vt:lpwstr/>
      </vt:variant>
      <vt:variant>
        <vt:lpwstr>_Toc122016788</vt:lpwstr>
      </vt:variant>
      <vt:variant>
        <vt:i4>1769525</vt:i4>
      </vt:variant>
      <vt:variant>
        <vt:i4>344</vt:i4>
      </vt:variant>
      <vt:variant>
        <vt:i4>0</vt:i4>
      </vt:variant>
      <vt:variant>
        <vt:i4>5</vt:i4>
      </vt:variant>
      <vt:variant>
        <vt:lpwstr/>
      </vt:variant>
      <vt:variant>
        <vt:lpwstr>_Toc122016787</vt:lpwstr>
      </vt:variant>
      <vt:variant>
        <vt:i4>1769525</vt:i4>
      </vt:variant>
      <vt:variant>
        <vt:i4>338</vt:i4>
      </vt:variant>
      <vt:variant>
        <vt:i4>0</vt:i4>
      </vt:variant>
      <vt:variant>
        <vt:i4>5</vt:i4>
      </vt:variant>
      <vt:variant>
        <vt:lpwstr/>
      </vt:variant>
      <vt:variant>
        <vt:lpwstr>_Toc122016786</vt:lpwstr>
      </vt:variant>
      <vt:variant>
        <vt:i4>1769525</vt:i4>
      </vt:variant>
      <vt:variant>
        <vt:i4>332</vt:i4>
      </vt:variant>
      <vt:variant>
        <vt:i4>0</vt:i4>
      </vt:variant>
      <vt:variant>
        <vt:i4>5</vt:i4>
      </vt:variant>
      <vt:variant>
        <vt:lpwstr/>
      </vt:variant>
      <vt:variant>
        <vt:lpwstr>_Toc122016785</vt:lpwstr>
      </vt:variant>
      <vt:variant>
        <vt:i4>1769525</vt:i4>
      </vt:variant>
      <vt:variant>
        <vt:i4>326</vt:i4>
      </vt:variant>
      <vt:variant>
        <vt:i4>0</vt:i4>
      </vt:variant>
      <vt:variant>
        <vt:i4>5</vt:i4>
      </vt:variant>
      <vt:variant>
        <vt:lpwstr/>
      </vt:variant>
      <vt:variant>
        <vt:lpwstr>_Toc122016784</vt:lpwstr>
      </vt:variant>
      <vt:variant>
        <vt:i4>1769525</vt:i4>
      </vt:variant>
      <vt:variant>
        <vt:i4>320</vt:i4>
      </vt:variant>
      <vt:variant>
        <vt:i4>0</vt:i4>
      </vt:variant>
      <vt:variant>
        <vt:i4>5</vt:i4>
      </vt:variant>
      <vt:variant>
        <vt:lpwstr/>
      </vt:variant>
      <vt:variant>
        <vt:lpwstr>_Toc122016783</vt:lpwstr>
      </vt:variant>
      <vt:variant>
        <vt:i4>1769525</vt:i4>
      </vt:variant>
      <vt:variant>
        <vt:i4>314</vt:i4>
      </vt:variant>
      <vt:variant>
        <vt:i4>0</vt:i4>
      </vt:variant>
      <vt:variant>
        <vt:i4>5</vt:i4>
      </vt:variant>
      <vt:variant>
        <vt:lpwstr/>
      </vt:variant>
      <vt:variant>
        <vt:lpwstr>_Toc122016782</vt:lpwstr>
      </vt:variant>
      <vt:variant>
        <vt:i4>1769525</vt:i4>
      </vt:variant>
      <vt:variant>
        <vt:i4>308</vt:i4>
      </vt:variant>
      <vt:variant>
        <vt:i4>0</vt:i4>
      </vt:variant>
      <vt:variant>
        <vt:i4>5</vt:i4>
      </vt:variant>
      <vt:variant>
        <vt:lpwstr/>
      </vt:variant>
      <vt:variant>
        <vt:lpwstr>_Toc122016781</vt:lpwstr>
      </vt:variant>
      <vt:variant>
        <vt:i4>1769525</vt:i4>
      </vt:variant>
      <vt:variant>
        <vt:i4>302</vt:i4>
      </vt:variant>
      <vt:variant>
        <vt:i4>0</vt:i4>
      </vt:variant>
      <vt:variant>
        <vt:i4>5</vt:i4>
      </vt:variant>
      <vt:variant>
        <vt:lpwstr/>
      </vt:variant>
      <vt:variant>
        <vt:lpwstr>_Toc122016780</vt:lpwstr>
      </vt:variant>
      <vt:variant>
        <vt:i4>1310773</vt:i4>
      </vt:variant>
      <vt:variant>
        <vt:i4>296</vt:i4>
      </vt:variant>
      <vt:variant>
        <vt:i4>0</vt:i4>
      </vt:variant>
      <vt:variant>
        <vt:i4>5</vt:i4>
      </vt:variant>
      <vt:variant>
        <vt:lpwstr/>
      </vt:variant>
      <vt:variant>
        <vt:lpwstr>_Toc122016779</vt:lpwstr>
      </vt:variant>
      <vt:variant>
        <vt:i4>1310773</vt:i4>
      </vt:variant>
      <vt:variant>
        <vt:i4>290</vt:i4>
      </vt:variant>
      <vt:variant>
        <vt:i4>0</vt:i4>
      </vt:variant>
      <vt:variant>
        <vt:i4>5</vt:i4>
      </vt:variant>
      <vt:variant>
        <vt:lpwstr/>
      </vt:variant>
      <vt:variant>
        <vt:lpwstr>_Toc122016778</vt:lpwstr>
      </vt:variant>
      <vt:variant>
        <vt:i4>1310773</vt:i4>
      </vt:variant>
      <vt:variant>
        <vt:i4>284</vt:i4>
      </vt:variant>
      <vt:variant>
        <vt:i4>0</vt:i4>
      </vt:variant>
      <vt:variant>
        <vt:i4>5</vt:i4>
      </vt:variant>
      <vt:variant>
        <vt:lpwstr/>
      </vt:variant>
      <vt:variant>
        <vt:lpwstr>_Toc122016777</vt:lpwstr>
      </vt:variant>
      <vt:variant>
        <vt:i4>1310773</vt:i4>
      </vt:variant>
      <vt:variant>
        <vt:i4>278</vt:i4>
      </vt:variant>
      <vt:variant>
        <vt:i4>0</vt:i4>
      </vt:variant>
      <vt:variant>
        <vt:i4>5</vt:i4>
      </vt:variant>
      <vt:variant>
        <vt:lpwstr/>
      </vt:variant>
      <vt:variant>
        <vt:lpwstr>_Toc122016776</vt:lpwstr>
      </vt:variant>
      <vt:variant>
        <vt:i4>1310773</vt:i4>
      </vt:variant>
      <vt:variant>
        <vt:i4>272</vt:i4>
      </vt:variant>
      <vt:variant>
        <vt:i4>0</vt:i4>
      </vt:variant>
      <vt:variant>
        <vt:i4>5</vt:i4>
      </vt:variant>
      <vt:variant>
        <vt:lpwstr/>
      </vt:variant>
      <vt:variant>
        <vt:lpwstr>_Toc122016775</vt:lpwstr>
      </vt:variant>
      <vt:variant>
        <vt:i4>1310773</vt:i4>
      </vt:variant>
      <vt:variant>
        <vt:i4>266</vt:i4>
      </vt:variant>
      <vt:variant>
        <vt:i4>0</vt:i4>
      </vt:variant>
      <vt:variant>
        <vt:i4>5</vt:i4>
      </vt:variant>
      <vt:variant>
        <vt:lpwstr/>
      </vt:variant>
      <vt:variant>
        <vt:lpwstr>_Toc122016774</vt:lpwstr>
      </vt:variant>
      <vt:variant>
        <vt:i4>1310773</vt:i4>
      </vt:variant>
      <vt:variant>
        <vt:i4>260</vt:i4>
      </vt:variant>
      <vt:variant>
        <vt:i4>0</vt:i4>
      </vt:variant>
      <vt:variant>
        <vt:i4>5</vt:i4>
      </vt:variant>
      <vt:variant>
        <vt:lpwstr/>
      </vt:variant>
      <vt:variant>
        <vt:lpwstr>_Toc122016773</vt:lpwstr>
      </vt:variant>
      <vt:variant>
        <vt:i4>1310773</vt:i4>
      </vt:variant>
      <vt:variant>
        <vt:i4>254</vt:i4>
      </vt:variant>
      <vt:variant>
        <vt:i4>0</vt:i4>
      </vt:variant>
      <vt:variant>
        <vt:i4>5</vt:i4>
      </vt:variant>
      <vt:variant>
        <vt:lpwstr/>
      </vt:variant>
      <vt:variant>
        <vt:lpwstr>_Toc122016772</vt:lpwstr>
      </vt:variant>
      <vt:variant>
        <vt:i4>1310773</vt:i4>
      </vt:variant>
      <vt:variant>
        <vt:i4>248</vt:i4>
      </vt:variant>
      <vt:variant>
        <vt:i4>0</vt:i4>
      </vt:variant>
      <vt:variant>
        <vt:i4>5</vt:i4>
      </vt:variant>
      <vt:variant>
        <vt:lpwstr/>
      </vt:variant>
      <vt:variant>
        <vt:lpwstr>_Toc122016771</vt:lpwstr>
      </vt:variant>
      <vt:variant>
        <vt:i4>1310773</vt:i4>
      </vt:variant>
      <vt:variant>
        <vt:i4>242</vt:i4>
      </vt:variant>
      <vt:variant>
        <vt:i4>0</vt:i4>
      </vt:variant>
      <vt:variant>
        <vt:i4>5</vt:i4>
      </vt:variant>
      <vt:variant>
        <vt:lpwstr/>
      </vt:variant>
      <vt:variant>
        <vt:lpwstr>_Toc122016770</vt:lpwstr>
      </vt:variant>
      <vt:variant>
        <vt:i4>1376309</vt:i4>
      </vt:variant>
      <vt:variant>
        <vt:i4>236</vt:i4>
      </vt:variant>
      <vt:variant>
        <vt:i4>0</vt:i4>
      </vt:variant>
      <vt:variant>
        <vt:i4>5</vt:i4>
      </vt:variant>
      <vt:variant>
        <vt:lpwstr/>
      </vt:variant>
      <vt:variant>
        <vt:lpwstr>_Toc122016769</vt:lpwstr>
      </vt:variant>
      <vt:variant>
        <vt:i4>1376309</vt:i4>
      </vt:variant>
      <vt:variant>
        <vt:i4>230</vt:i4>
      </vt:variant>
      <vt:variant>
        <vt:i4>0</vt:i4>
      </vt:variant>
      <vt:variant>
        <vt:i4>5</vt:i4>
      </vt:variant>
      <vt:variant>
        <vt:lpwstr/>
      </vt:variant>
      <vt:variant>
        <vt:lpwstr>_Toc122016768</vt:lpwstr>
      </vt:variant>
      <vt:variant>
        <vt:i4>1376309</vt:i4>
      </vt:variant>
      <vt:variant>
        <vt:i4>224</vt:i4>
      </vt:variant>
      <vt:variant>
        <vt:i4>0</vt:i4>
      </vt:variant>
      <vt:variant>
        <vt:i4>5</vt:i4>
      </vt:variant>
      <vt:variant>
        <vt:lpwstr/>
      </vt:variant>
      <vt:variant>
        <vt:lpwstr>_Toc122016767</vt:lpwstr>
      </vt:variant>
      <vt:variant>
        <vt:i4>1376309</vt:i4>
      </vt:variant>
      <vt:variant>
        <vt:i4>218</vt:i4>
      </vt:variant>
      <vt:variant>
        <vt:i4>0</vt:i4>
      </vt:variant>
      <vt:variant>
        <vt:i4>5</vt:i4>
      </vt:variant>
      <vt:variant>
        <vt:lpwstr/>
      </vt:variant>
      <vt:variant>
        <vt:lpwstr>_Toc122016766</vt:lpwstr>
      </vt:variant>
      <vt:variant>
        <vt:i4>1376309</vt:i4>
      </vt:variant>
      <vt:variant>
        <vt:i4>212</vt:i4>
      </vt:variant>
      <vt:variant>
        <vt:i4>0</vt:i4>
      </vt:variant>
      <vt:variant>
        <vt:i4>5</vt:i4>
      </vt:variant>
      <vt:variant>
        <vt:lpwstr/>
      </vt:variant>
      <vt:variant>
        <vt:lpwstr>_Toc122016765</vt:lpwstr>
      </vt:variant>
      <vt:variant>
        <vt:i4>1376309</vt:i4>
      </vt:variant>
      <vt:variant>
        <vt:i4>206</vt:i4>
      </vt:variant>
      <vt:variant>
        <vt:i4>0</vt:i4>
      </vt:variant>
      <vt:variant>
        <vt:i4>5</vt:i4>
      </vt:variant>
      <vt:variant>
        <vt:lpwstr/>
      </vt:variant>
      <vt:variant>
        <vt:lpwstr>_Toc122016764</vt:lpwstr>
      </vt:variant>
      <vt:variant>
        <vt:i4>1376309</vt:i4>
      </vt:variant>
      <vt:variant>
        <vt:i4>200</vt:i4>
      </vt:variant>
      <vt:variant>
        <vt:i4>0</vt:i4>
      </vt:variant>
      <vt:variant>
        <vt:i4>5</vt:i4>
      </vt:variant>
      <vt:variant>
        <vt:lpwstr/>
      </vt:variant>
      <vt:variant>
        <vt:lpwstr>_Toc122016763</vt:lpwstr>
      </vt:variant>
      <vt:variant>
        <vt:i4>1376309</vt:i4>
      </vt:variant>
      <vt:variant>
        <vt:i4>194</vt:i4>
      </vt:variant>
      <vt:variant>
        <vt:i4>0</vt:i4>
      </vt:variant>
      <vt:variant>
        <vt:i4>5</vt:i4>
      </vt:variant>
      <vt:variant>
        <vt:lpwstr/>
      </vt:variant>
      <vt:variant>
        <vt:lpwstr>_Toc122016762</vt:lpwstr>
      </vt:variant>
      <vt:variant>
        <vt:i4>1376309</vt:i4>
      </vt:variant>
      <vt:variant>
        <vt:i4>188</vt:i4>
      </vt:variant>
      <vt:variant>
        <vt:i4>0</vt:i4>
      </vt:variant>
      <vt:variant>
        <vt:i4>5</vt:i4>
      </vt:variant>
      <vt:variant>
        <vt:lpwstr/>
      </vt:variant>
      <vt:variant>
        <vt:lpwstr>_Toc122016761</vt:lpwstr>
      </vt:variant>
      <vt:variant>
        <vt:i4>1376309</vt:i4>
      </vt:variant>
      <vt:variant>
        <vt:i4>182</vt:i4>
      </vt:variant>
      <vt:variant>
        <vt:i4>0</vt:i4>
      </vt:variant>
      <vt:variant>
        <vt:i4>5</vt:i4>
      </vt:variant>
      <vt:variant>
        <vt:lpwstr/>
      </vt:variant>
      <vt:variant>
        <vt:lpwstr>_Toc122016760</vt:lpwstr>
      </vt:variant>
      <vt:variant>
        <vt:i4>1441845</vt:i4>
      </vt:variant>
      <vt:variant>
        <vt:i4>176</vt:i4>
      </vt:variant>
      <vt:variant>
        <vt:i4>0</vt:i4>
      </vt:variant>
      <vt:variant>
        <vt:i4>5</vt:i4>
      </vt:variant>
      <vt:variant>
        <vt:lpwstr/>
      </vt:variant>
      <vt:variant>
        <vt:lpwstr>_Toc122016759</vt:lpwstr>
      </vt:variant>
      <vt:variant>
        <vt:i4>1441845</vt:i4>
      </vt:variant>
      <vt:variant>
        <vt:i4>170</vt:i4>
      </vt:variant>
      <vt:variant>
        <vt:i4>0</vt:i4>
      </vt:variant>
      <vt:variant>
        <vt:i4>5</vt:i4>
      </vt:variant>
      <vt:variant>
        <vt:lpwstr/>
      </vt:variant>
      <vt:variant>
        <vt:lpwstr>_Toc122016758</vt:lpwstr>
      </vt:variant>
      <vt:variant>
        <vt:i4>1441845</vt:i4>
      </vt:variant>
      <vt:variant>
        <vt:i4>164</vt:i4>
      </vt:variant>
      <vt:variant>
        <vt:i4>0</vt:i4>
      </vt:variant>
      <vt:variant>
        <vt:i4>5</vt:i4>
      </vt:variant>
      <vt:variant>
        <vt:lpwstr/>
      </vt:variant>
      <vt:variant>
        <vt:lpwstr>_Toc122016757</vt:lpwstr>
      </vt:variant>
      <vt:variant>
        <vt:i4>1441845</vt:i4>
      </vt:variant>
      <vt:variant>
        <vt:i4>158</vt:i4>
      </vt:variant>
      <vt:variant>
        <vt:i4>0</vt:i4>
      </vt:variant>
      <vt:variant>
        <vt:i4>5</vt:i4>
      </vt:variant>
      <vt:variant>
        <vt:lpwstr/>
      </vt:variant>
      <vt:variant>
        <vt:lpwstr>_Toc122016756</vt:lpwstr>
      </vt:variant>
      <vt:variant>
        <vt:i4>1441845</vt:i4>
      </vt:variant>
      <vt:variant>
        <vt:i4>152</vt:i4>
      </vt:variant>
      <vt:variant>
        <vt:i4>0</vt:i4>
      </vt:variant>
      <vt:variant>
        <vt:i4>5</vt:i4>
      </vt:variant>
      <vt:variant>
        <vt:lpwstr/>
      </vt:variant>
      <vt:variant>
        <vt:lpwstr>_Toc122016755</vt:lpwstr>
      </vt:variant>
      <vt:variant>
        <vt:i4>1441845</vt:i4>
      </vt:variant>
      <vt:variant>
        <vt:i4>146</vt:i4>
      </vt:variant>
      <vt:variant>
        <vt:i4>0</vt:i4>
      </vt:variant>
      <vt:variant>
        <vt:i4>5</vt:i4>
      </vt:variant>
      <vt:variant>
        <vt:lpwstr/>
      </vt:variant>
      <vt:variant>
        <vt:lpwstr>_Toc122016754</vt:lpwstr>
      </vt:variant>
      <vt:variant>
        <vt:i4>1441845</vt:i4>
      </vt:variant>
      <vt:variant>
        <vt:i4>140</vt:i4>
      </vt:variant>
      <vt:variant>
        <vt:i4>0</vt:i4>
      </vt:variant>
      <vt:variant>
        <vt:i4>5</vt:i4>
      </vt:variant>
      <vt:variant>
        <vt:lpwstr/>
      </vt:variant>
      <vt:variant>
        <vt:lpwstr>_Toc122016753</vt:lpwstr>
      </vt:variant>
      <vt:variant>
        <vt:i4>1441845</vt:i4>
      </vt:variant>
      <vt:variant>
        <vt:i4>134</vt:i4>
      </vt:variant>
      <vt:variant>
        <vt:i4>0</vt:i4>
      </vt:variant>
      <vt:variant>
        <vt:i4>5</vt:i4>
      </vt:variant>
      <vt:variant>
        <vt:lpwstr/>
      </vt:variant>
      <vt:variant>
        <vt:lpwstr>_Toc122016752</vt:lpwstr>
      </vt:variant>
      <vt:variant>
        <vt:i4>1441845</vt:i4>
      </vt:variant>
      <vt:variant>
        <vt:i4>128</vt:i4>
      </vt:variant>
      <vt:variant>
        <vt:i4>0</vt:i4>
      </vt:variant>
      <vt:variant>
        <vt:i4>5</vt:i4>
      </vt:variant>
      <vt:variant>
        <vt:lpwstr/>
      </vt:variant>
      <vt:variant>
        <vt:lpwstr>_Toc122016751</vt:lpwstr>
      </vt:variant>
      <vt:variant>
        <vt:i4>1441845</vt:i4>
      </vt:variant>
      <vt:variant>
        <vt:i4>122</vt:i4>
      </vt:variant>
      <vt:variant>
        <vt:i4>0</vt:i4>
      </vt:variant>
      <vt:variant>
        <vt:i4>5</vt:i4>
      </vt:variant>
      <vt:variant>
        <vt:lpwstr/>
      </vt:variant>
      <vt:variant>
        <vt:lpwstr>_Toc122016750</vt:lpwstr>
      </vt:variant>
      <vt:variant>
        <vt:i4>1507381</vt:i4>
      </vt:variant>
      <vt:variant>
        <vt:i4>116</vt:i4>
      </vt:variant>
      <vt:variant>
        <vt:i4>0</vt:i4>
      </vt:variant>
      <vt:variant>
        <vt:i4>5</vt:i4>
      </vt:variant>
      <vt:variant>
        <vt:lpwstr/>
      </vt:variant>
      <vt:variant>
        <vt:lpwstr>_Toc122016749</vt:lpwstr>
      </vt:variant>
      <vt:variant>
        <vt:i4>1507381</vt:i4>
      </vt:variant>
      <vt:variant>
        <vt:i4>110</vt:i4>
      </vt:variant>
      <vt:variant>
        <vt:i4>0</vt:i4>
      </vt:variant>
      <vt:variant>
        <vt:i4>5</vt:i4>
      </vt:variant>
      <vt:variant>
        <vt:lpwstr/>
      </vt:variant>
      <vt:variant>
        <vt:lpwstr>_Toc122016748</vt:lpwstr>
      </vt:variant>
      <vt:variant>
        <vt:i4>1507381</vt:i4>
      </vt:variant>
      <vt:variant>
        <vt:i4>104</vt:i4>
      </vt:variant>
      <vt:variant>
        <vt:i4>0</vt:i4>
      </vt:variant>
      <vt:variant>
        <vt:i4>5</vt:i4>
      </vt:variant>
      <vt:variant>
        <vt:lpwstr/>
      </vt:variant>
      <vt:variant>
        <vt:lpwstr>_Toc122016747</vt:lpwstr>
      </vt:variant>
      <vt:variant>
        <vt:i4>1507381</vt:i4>
      </vt:variant>
      <vt:variant>
        <vt:i4>98</vt:i4>
      </vt:variant>
      <vt:variant>
        <vt:i4>0</vt:i4>
      </vt:variant>
      <vt:variant>
        <vt:i4>5</vt:i4>
      </vt:variant>
      <vt:variant>
        <vt:lpwstr/>
      </vt:variant>
      <vt:variant>
        <vt:lpwstr>_Toc122016746</vt:lpwstr>
      </vt:variant>
      <vt:variant>
        <vt:i4>1507381</vt:i4>
      </vt:variant>
      <vt:variant>
        <vt:i4>92</vt:i4>
      </vt:variant>
      <vt:variant>
        <vt:i4>0</vt:i4>
      </vt:variant>
      <vt:variant>
        <vt:i4>5</vt:i4>
      </vt:variant>
      <vt:variant>
        <vt:lpwstr/>
      </vt:variant>
      <vt:variant>
        <vt:lpwstr>_Toc122016745</vt:lpwstr>
      </vt:variant>
      <vt:variant>
        <vt:i4>1507381</vt:i4>
      </vt:variant>
      <vt:variant>
        <vt:i4>86</vt:i4>
      </vt:variant>
      <vt:variant>
        <vt:i4>0</vt:i4>
      </vt:variant>
      <vt:variant>
        <vt:i4>5</vt:i4>
      </vt:variant>
      <vt:variant>
        <vt:lpwstr/>
      </vt:variant>
      <vt:variant>
        <vt:lpwstr>_Toc122016744</vt:lpwstr>
      </vt:variant>
      <vt:variant>
        <vt:i4>1507381</vt:i4>
      </vt:variant>
      <vt:variant>
        <vt:i4>80</vt:i4>
      </vt:variant>
      <vt:variant>
        <vt:i4>0</vt:i4>
      </vt:variant>
      <vt:variant>
        <vt:i4>5</vt:i4>
      </vt:variant>
      <vt:variant>
        <vt:lpwstr/>
      </vt:variant>
      <vt:variant>
        <vt:lpwstr>_Toc122016743</vt:lpwstr>
      </vt:variant>
      <vt:variant>
        <vt:i4>1507381</vt:i4>
      </vt:variant>
      <vt:variant>
        <vt:i4>74</vt:i4>
      </vt:variant>
      <vt:variant>
        <vt:i4>0</vt:i4>
      </vt:variant>
      <vt:variant>
        <vt:i4>5</vt:i4>
      </vt:variant>
      <vt:variant>
        <vt:lpwstr/>
      </vt:variant>
      <vt:variant>
        <vt:lpwstr>_Toc122016742</vt:lpwstr>
      </vt:variant>
      <vt:variant>
        <vt:i4>1507381</vt:i4>
      </vt:variant>
      <vt:variant>
        <vt:i4>68</vt:i4>
      </vt:variant>
      <vt:variant>
        <vt:i4>0</vt:i4>
      </vt:variant>
      <vt:variant>
        <vt:i4>5</vt:i4>
      </vt:variant>
      <vt:variant>
        <vt:lpwstr/>
      </vt:variant>
      <vt:variant>
        <vt:lpwstr>_Toc122016741</vt:lpwstr>
      </vt:variant>
      <vt:variant>
        <vt:i4>1507381</vt:i4>
      </vt:variant>
      <vt:variant>
        <vt:i4>62</vt:i4>
      </vt:variant>
      <vt:variant>
        <vt:i4>0</vt:i4>
      </vt:variant>
      <vt:variant>
        <vt:i4>5</vt:i4>
      </vt:variant>
      <vt:variant>
        <vt:lpwstr/>
      </vt:variant>
      <vt:variant>
        <vt:lpwstr>_Toc122016740</vt:lpwstr>
      </vt:variant>
      <vt:variant>
        <vt:i4>1048629</vt:i4>
      </vt:variant>
      <vt:variant>
        <vt:i4>56</vt:i4>
      </vt:variant>
      <vt:variant>
        <vt:i4>0</vt:i4>
      </vt:variant>
      <vt:variant>
        <vt:i4>5</vt:i4>
      </vt:variant>
      <vt:variant>
        <vt:lpwstr/>
      </vt:variant>
      <vt:variant>
        <vt:lpwstr>_Toc122016739</vt:lpwstr>
      </vt:variant>
      <vt:variant>
        <vt:i4>1048629</vt:i4>
      </vt:variant>
      <vt:variant>
        <vt:i4>50</vt:i4>
      </vt:variant>
      <vt:variant>
        <vt:i4>0</vt:i4>
      </vt:variant>
      <vt:variant>
        <vt:i4>5</vt:i4>
      </vt:variant>
      <vt:variant>
        <vt:lpwstr/>
      </vt:variant>
      <vt:variant>
        <vt:lpwstr>_Toc122016738</vt:lpwstr>
      </vt:variant>
      <vt:variant>
        <vt:i4>1048629</vt:i4>
      </vt:variant>
      <vt:variant>
        <vt:i4>44</vt:i4>
      </vt:variant>
      <vt:variant>
        <vt:i4>0</vt:i4>
      </vt:variant>
      <vt:variant>
        <vt:i4>5</vt:i4>
      </vt:variant>
      <vt:variant>
        <vt:lpwstr/>
      </vt:variant>
      <vt:variant>
        <vt:lpwstr>_Toc122016737</vt:lpwstr>
      </vt:variant>
      <vt:variant>
        <vt:i4>1048629</vt:i4>
      </vt:variant>
      <vt:variant>
        <vt:i4>38</vt:i4>
      </vt:variant>
      <vt:variant>
        <vt:i4>0</vt:i4>
      </vt:variant>
      <vt:variant>
        <vt:i4>5</vt:i4>
      </vt:variant>
      <vt:variant>
        <vt:lpwstr/>
      </vt:variant>
      <vt:variant>
        <vt:lpwstr>_Toc122016736</vt:lpwstr>
      </vt:variant>
      <vt:variant>
        <vt:i4>1048629</vt:i4>
      </vt:variant>
      <vt:variant>
        <vt:i4>32</vt:i4>
      </vt:variant>
      <vt:variant>
        <vt:i4>0</vt:i4>
      </vt:variant>
      <vt:variant>
        <vt:i4>5</vt:i4>
      </vt:variant>
      <vt:variant>
        <vt:lpwstr/>
      </vt:variant>
      <vt:variant>
        <vt:lpwstr>_Toc122016735</vt:lpwstr>
      </vt:variant>
      <vt:variant>
        <vt:i4>1048629</vt:i4>
      </vt:variant>
      <vt:variant>
        <vt:i4>26</vt:i4>
      </vt:variant>
      <vt:variant>
        <vt:i4>0</vt:i4>
      </vt:variant>
      <vt:variant>
        <vt:i4>5</vt:i4>
      </vt:variant>
      <vt:variant>
        <vt:lpwstr/>
      </vt:variant>
      <vt:variant>
        <vt:lpwstr>_Toc122016734</vt:lpwstr>
      </vt:variant>
      <vt:variant>
        <vt:i4>1048629</vt:i4>
      </vt:variant>
      <vt:variant>
        <vt:i4>20</vt:i4>
      </vt:variant>
      <vt:variant>
        <vt:i4>0</vt:i4>
      </vt:variant>
      <vt:variant>
        <vt:i4>5</vt:i4>
      </vt:variant>
      <vt:variant>
        <vt:lpwstr/>
      </vt:variant>
      <vt:variant>
        <vt:lpwstr>_Toc122016733</vt:lpwstr>
      </vt:variant>
      <vt:variant>
        <vt:i4>1048629</vt:i4>
      </vt:variant>
      <vt:variant>
        <vt:i4>14</vt:i4>
      </vt:variant>
      <vt:variant>
        <vt:i4>0</vt:i4>
      </vt:variant>
      <vt:variant>
        <vt:i4>5</vt:i4>
      </vt:variant>
      <vt:variant>
        <vt:lpwstr/>
      </vt:variant>
      <vt:variant>
        <vt:lpwstr>_Toc122016732</vt:lpwstr>
      </vt:variant>
      <vt:variant>
        <vt:i4>1048629</vt:i4>
      </vt:variant>
      <vt:variant>
        <vt:i4>8</vt:i4>
      </vt:variant>
      <vt:variant>
        <vt:i4>0</vt:i4>
      </vt:variant>
      <vt:variant>
        <vt:i4>5</vt:i4>
      </vt:variant>
      <vt:variant>
        <vt:lpwstr/>
      </vt:variant>
      <vt:variant>
        <vt:lpwstr>_Toc122016731</vt:lpwstr>
      </vt:variant>
      <vt:variant>
        <vt:i4>1048629</vt:i4>
      </vt:variant>
      <vt:variant>
        <vt:i4>2</vt:i4>
      </vt:variant>
      <vt:variant>
        <vt:i4>0</vt:i4>
      </vt:variant>
      <vt:variant>
        <vt:i4>5</vt:i4>
      </vt:variant>
      <vt:variant>
        <vt:lpwstr/>
      </vt:variant>
      <vt:variant>
        <vt:lpwstr>_Toc122016730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dc:title>
  <dc:subject>Cadre - Consultant</dc:subject>
  <dc:creator>Georges Abou Haydar</dc:creator>
  <cp:keywords>MIGRATION W10</cp:keywords>
  <cp:lastModifiedBy>Georges Abou Haydar</cp:lastModifiedBy>
  <cp:revision>797</cp:revision>
  <cp:lastPrinted>2016-04-03T18:27:00Z</cp:lastPrinted>
  <dcterms:created xsi:type="dcterms:W3CDTF">2022-10-25T23:59:00Z</dcterms:created>
  <dcterms:modified xsi:type="dcterms:W3CDTF">2024-01-21T19:02:00Z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0x010100D42B8B44C2A757498728C6595EE5359B</vt:lpwstr>
  </property>
  <property fmtid="{D5CDD505-2E9C-101B-9397-08002B2CF9AE}" pid="3" name="MediaServiceImageTags">
    <vt:lpwstr/>
  </property>
</Properties>
</file>